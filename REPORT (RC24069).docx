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Look w:val="04A0" w:firstRow="1" w:lastRow="0" w:firstColumn="1" w:lastColumn="0" w:noHBand="0" w:noVBand="1"/>
      </w:tblPr>
      <w:tblGrid>
        <w:gridCol w:w="8481"/>
      </w:tblGrid>
      <w:tr w:rsidR="00BB62E3" w14:paraId="31DD025C" w14:textId="77777777" w:rsidTr="00B64D03">
        <w:tc>
          <w:tcPr>
            <w:tcW w:w="8697" w:type="dxa"/>
          </w:tcPr>
          <w:p w14:paraId="11A63F74" w14:textId="77777777" w:rsidR="00BB62E3" w:rsidRDefault="00BB62E3" w:rsidP="001C7A9A">
            <w:pPr>
              <w:pStyle w:val="CoverfontUMP"/>
            </w:pPr>
          </w:p>
        </w:tc>
      </w:tr>
      <w:tr w:rsidR="00B64D03" w14:paraId="33842CB7" w14:textId="77777777" w:rsidTr="00B64D03">
        <w:tc>
          <w:tcPr>
            <w:tcW w:w="8697" w:type="dxa"/>
          </w:tcPr>
          <w:p w14:paraId="06B04643" w14:textId="77777777" w:rsidR="00B64D03" w:rsidRDefault="00B64D03" w:rsidP="001C7A9A">
            <w:pPr>
              <w:pStyle w:val="CoverfontUMP"/>
            </w:pPr>
          </w:p>
        </w:tc>
      </w:tr>
      <w:tr w:rsidR="009B612F" w14:paraId="2F2F71B7" w14:textId="77777777" w:rsidTr="009660B6">
        <w:trPr>
          <w:trHeight w:val="3480"/>
        </w:trPr>
        <w:tc>
          <w:tcPr>
            <w:tcW w:w="8697" w:type="dxa"/>
          </w:tcPr>
          <w:p w14:paraId="0235A071" w14:textId="77777777" w:rsidR="00034BC6" w:rsidRDefault="00034BC6" w:rsidP="00034BC6">
            <w:pPr>
              <w:jc w:val="center"/>
              <w:rPr>
                <w:rFonts w:cs="Times New Roman"/>
                <w:sz w:val="40"/>
                <w:szCs w:val="40"/>
              </w:rPr>
            </w:pPr>
            <w:r>
              <w:rPr>
                <w:rFonts w:cs="Times New Roman"/>
                <w:sz w:val="40"/>
                <w:szCs w:val="40"/>
              </w:rPr>
              <w:t>PERSONAL FINANCIAL MANAGEMENT MOBILE APPLICATION:</w:t>
            </w:r>
          </w:p>
          <w:p w14:paraId="4B058E43" w14:textId="0FEED26B" w:rsidR="00DB7E47" w:rsidRDefault="00034BC6" w:rsidP="00034BC6">
            <w:pPr>
              <w:pStyle w:val="CoverfontUMP"/>
            </w:pPr>
            <w:r>
              <w:rPr>
                <w:szCs w:val="40"/>
              </w:rPr>
              <w:t>SMART POCKET</w:t>
            </w:r>
            <w:r>
              <w:t xml:space="preserve"> </w:t>
            </w:r>
          </w:p>
        </w:tc>
      </w:tr>
      <w:tr w:rsidR="003B68B2" w14:paraId="508CB358" w14:textId="77777777" w:rsidTr="00B64D03">
        <w:tc>
          <w:tcPr>
            <w:tcW w:w="8697" w:type="dxa"/>
          </w:tcPr>
          <w:p w14:paraId="4A2A36FF" w14:textId="77777777" w:rsidR="003B68B2" w:rsidRDefault="003B68B2" w:rsidP="001C7A9A">
            <w:pPr>
              <w:pStyle w:val="CoverfontUMP"/>
            </w:pPr>
          </w:p>
        </w:tc>
      </w:tr>
      <w:tr w:rsidR="003B68B2" w14:paraId="00007F8F" w14:textId="77777777" w:rsidTr="00B64D03">
        <w:tc>
          <w:tcPr>
            <w:tcW w:w="8697" w:type="dxa"/>
          </w:tcPr>
          <w:p w14:paraId="40C92796" w14:textId="77777777" w:rsidR="003B68B2" w:rsidRDefault="003B68B2" w:rsidP="001C7A9A">
            <w:pPr>
              <w:pStyle w:val="CoverfontUMP"/>
            </w:pPr>
          </w:p>
        </w:tc>
      </w:tr>
      <w:tr w:rsidR="003B68B2" w14:paraId="2878854A" w14:textId="77777777" w:rsidTr="00B64D03">
        <w:tc>
          <w:tcPr>
            <w:tcW w:w="8697" w:type="dxa"/>
          </w:tcPr>
          <w:p w14:paraId="2E2A512A" w14:textId="77777777" w:rsidR="003B68B2" w:rsidRDefault="003B68B2" w:rsidP="001C7A9A">
            <w:pPr>
              <w:pStyle w:val="CoverfontUMP"/>
            </w:pPr>
          </w:p>
        </w:tc>
      </w:tr>
      <w:tr w:rsidR="003B68B2" w14:paraId="770AE466" w14:textId="77777777" w:rsidTr="00B64D03">
        <w:tc>
          <w:tcPr>
            <w:tcW w:w="8697" w:type="dxa"/>
          </w:tcPr>
          <w:p w14:paraId="329E1EA8" w14:textId="77777777" w:rsidR="003B68B2" w:rsidRDefault="003B68B2" w:rsidP="001C7A9A">
            <w:pPr>
              <w:pStyle w:val="CoverfontUMP"/>
            </w:pPr>
          </w:p>
        </w:tc>
      </w:tr>
      <w:tr w:rsidR="003B68B2" w14:paraId="46956D65" w14:textId="77777777" w:rsidTr="00B64D03">
        <w:tc>
          <w:tcPr>
            <w:tcW w:w="8697" w:type="dxa"/>
          </w:tcPr>
          <w:p w14:paraId="77E9274B" w14:textId="4A22A4D1" w:rsidR="003B68B2" w:rsidRDefault="00034BC6" w:rsidP="001C7A9A">
            <w:pPr>
              <w:pStyle w:val="CoverfontUMP"/>
            </w:pPr>
            <w:r>
              <w:t>KHEW YI XUN</w:t>
            </w:r>
          </w:p>
        </w:tc>
      </w:tr>
      <w:tr w:rsidR="003B68B2" w14:paraId="2A37A2D3" w14:textId="77777777" w:rsidTr="00B64D03">
        <w:tc>
          <w:tcPr>
            <w:tcW w:w="8697" w:type="dxa"/>
          </w:tcPr>
          <w:p w14:paraId="6D928CFC" w14:textId="77777777" w:rsidR="003B68B2" w:rsidRDefault="003B68B2" w:rsidP="001C7A9A">
            <w:pPr>
              <w:pStyle w:val="CoverfontUMP"/>
            </w:pPr>
          </w:p>
        </w:tc>
      </w:tr>
      <w:tr w:rsidR="003B68B2" w14:paraId="25F8B025" w14:textId="77777777" w:rsidTr="00B64D03">
        <w:tc>
          <w:tcPr>
            <w:tcW w:w="8697" w:type="dxa"/>
          </w:tcPr>
          <w:p w14:paraId="336E351F" w14:textId="77777777" w:rsidR="003B68B2" w:rsidRDefault="003B68B2" w:rsidP="001C7A9A">
            <w:pPr>
              <w:pStyle w:val="CoverfontUMP"/>
            </w:pPr>
          </w:p>
        </w:tc>
      </w:tr>
      <w:tr w:rsidR="003B68B2" w14:paraId="60C67893" w14:textId="77777777" w:rsidTr="00B64D03">
        <w:tc>
          <w:tcPr>
            <w:tcW w:w="8697" w:type="dxa"/>
          </w:tcPr>
          <w:p w14:paraId="508A32AA" w14:textId="77777777" w:rsidR="003B68B2" w:rsidRDefault="003B68B2" w:rsidP="001C7A9A">
            <w:pPr>
              <w:pStyle w:val="CoverfontUMP"/>
            </w:pPr>
          </w:p>
        </w:tc>
      </w:tr>
      <w:tr w:rsidR="003B68B2" w14:paraId="32206854" w14:textId="77777777" w:rsidTr="00B64D03">
        <w:tc>
          <w:tcPr>
            <w:tcW w:w="8697" w:type="dxa"/>
          </w:tcPr>
          <w:p w14:paraId="390C90EB" w14:textId="77777777" w:rsidR="003B68B2" w:rsidRDefault="003B68B2" w:rsidP="001C7A9A">
            <w:pPr>
              <w:pStyle w:val="CoverfontUMP"/>
            </w:pPr>
          </w:p>
        </w:tc>
      </w:tr>
      <w:tr w:rsidR="003B68B2" w14:paraId="1A7109E3" w14:textId="77777777" w:rsidTr="00B64D03">
        <w:tc>
          <w:tcPr>
            <w:tcW w:w="8697" w:type="dxa"/>
          </w:tcPr>
          <w:p w14:paraId="204F3A01" w14:textId="77777777" w:rsidR="003B68B2" w:rsidRDefault="003B68B2" w:rsidP="001C7A9A">
            <w:pPr>
              <w:pStyle w:val="CoverfontUMP"/>
            </w:pPr>
          </w:p>
        </w:tc>
      </w:tr>
      <w:tr w:rsidR="003B68B2" w14:paraId="5B5051D6" w14:textId="77777777" w:rsidTr="00B64D03">
        <w:tc>
          <w:tcPr>
            <w:tcW w:w="8697" w:type="dxa"/>
          </w:tcPr>
          <w:p w14:paraId="7D9514EA" w14:textId="77777777" w:rsidR="003B68B2" w:rsidRDefault="003B68B2" w:rsidP="001C7A9A">
            <w:pPr>
              <w:pStyle w:val="CoverfontUMP"/>
            </w:pPr>
          </w:p>
        </w:tc>
      </w:tr>
      <w:tr w:rsidR="003B68B2" w14:paraId="15BF74F0" w14:textId="77777777" w:rsidTr="00B64D03">
        <w:tc>
          <w:tcPr>
            <w:tcW w:w="8697" w:type="dxa"/>
          </w:tcPr>
          <w:p w14:paraId="33607042" w14:textId="75995416" w:rsidR="003B68B2" w:rsidRDefault="00034BC6" w:rsidP="001C7A9A">
            <w:pPr>
              <w:pStyle w:val="CoverfontUMP"/>
            </w:pPr>
            <w:r>
              <w:t>Diploma in Computer Science</w:t>
            </w:r>
          </w:p>
        </w:tc>
      </w:tr>
      <w:tr w:rsidR="003B68B2" w14:paraId="2D455E96" w14:textId="77777777" w:rsidTr="00B64D03">
        <w:tc>
          <w:tcPr>
            <w:tcW w:w="8697" w:type="dxa"/>
          </w:tcPr>
          <w:p w14:paraId="6CF5D04F" w14:textId="77777777" w:rsidR="003B68B2" w:rsidRDefault="003B68B2" w:rsidP="001C7A9A">
            <w:pPr>
              <w:pStyle w:val="CoverfontUMP"/>
            </w:pPr>
          </w:p>
        </w:tc>
      </w:tr>
      <w:tr w:rsidR="003B68B2" w14:paraId="273AEF9B" w14:textId="77777777" w:rsidTr="00B64D03">
        <w:tc>
          <w:tcPr>
            <w:tcW w:w="8697" w:type="dxa"/>
          </w:tcPr>
          <w:sdt>
            <w:sdtPr>
              <w:id w:val="1431316764"/>
              <w:lock w:val="sdtContentLocked"/>
              <w:placeholder>
                <w:docPart w:val="69600416D3DE4B128F6EF57C117A70D4"/>
              </w:placeholder>
            </w:sdtPr>
            <w:sdtEndPr/>
            <w:sdtContent>
              <w:p w14:paraId="594A6BF2" w14:textId="77777777" w:rsidR="0032054B" w:rsidRDefault="003B68B2" w:rsidP="001C7A9A">
                <w:pPr>
                  <w:pStyle w:val="CoverfontUMP"/>
                </w:pPr>
                <w:r w:rsidRPr="00B64D03">
                  <w:t>UNIVERSIT</w:t>
                </w:r>
                <w:r w:rsidR="00C04A30">
                  <w:t>I</w:t>
                </w:r>
                <w:r w:rsidRPr="00B64D03">
                  <w:t xml:space="preserve"> MALAYSIA PAHANG</w:t>
                </w:r>
                <w:r w:rsidR="0032054B">
                  <w:t xml:space="preserve"> </w:t>
                </w:r>
              </w:p>
              <w:p w14:paraId="171BF962" w14:textId="77777777" w:rsidR="003B68B2" w:rsidRDefault="0032054B" w:rsidP="001C7A9A">
                <w:pPr>
                  <w:pStyle w:val="CoverfontUMP"/>
                </w:pPr>
                <w:r>
                  <w:t>AL-SULTAN ABDULLAH</w:t>
                </w:r>
              </w:p>
            </w:sdtContent>
          </w:sdt>
        </w:tc>
      </w:tr>
      <w:tr w:rsidR="003B68B2" w14:paraId="71D8DA3E" w14:textId="77777777" w:rsidTr="005424A8">
        <w:trPr>
          <w:trHeight w:val="252"/>
        </w:trPr>
        <w:tc>
          <w:tcPr>
            <w:tcW w:w="8697" w:type="dxa"/>
          </w:tcPr>
          <w:p w14:paraId="1B06E055" w14:textId="77777777" w:rsidR="003B68B2" w:rsidRPr="00B64D03" w:rsidRDefault="003B68B2" w:rsidP="001C7A9A">
            <w:pPr>
              <w:pStyle w:val="CoverfontUMP"/>
            </w:pPr>
          </w:p>
        </w:tc>
      </w:tr>
    </w:tbl>
    <w:p w14:paraId="273973A9" w14:textId="77777777" w:rsidR="00FF2F4E" w:rsidRPr="00FF2F4E" w:rsidRDefault="00933CA3" w:rsidP="008215B0">
      <w:pPr>
        <w:pStyle w:val="TITLEATROMANPAGES2"/>
      </w:pPr>
      <w:r>
        <w:lastRenderedPageBreak/>
        <w:t>UNIVERSITI MALAYSIA PAHANG</w:t>
      </w:r>
      <w:r w:rsidR="00F87808">
        <w:t xml:space="preserve"> AL-SULTAN ABDULLAH</w:t>
      </w:r>
    </w:p>
    <w:p w14:paraId="6216ED0A" w14:textId="77777777" w:rsidR="000A505B" w:rsidRDefault="00C04A30" w:rsidP="000A505B">
      <w:pPr>
        <w:pStyle w:val="NoSpacing"/>
      </w:pPr>
      <w:r>
        <w:rPr>
          <w:rFonts w:ascii="Times New Roman" w:hAnsi="Times New Roman" w:cs="Times New Roman"/>
          <w:noProof/>
          <w:sz w:val="24"/>
          <w:szCs w:val="24"/>
          <w:lang w:val="en-GB" w:eastAsia="en-GB"/>
        </w:rPr>
        <mc:AlternateContent>
          <mc:Choice Requires="wps">
            <w:drawing>
              <wp:inline distT="0" distB="0" distL="0" distR="0" wp14:anchorId="49E6CB80" wp14:editId="3619DC52">
                <wp:extent cx="5385435" cy="7578121"/>
                <wp:effectExtent l="19050" t="19050" r="43815" b="41910"/>
                <wp:docPr id="2305" name="Rectangle 22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85435" cy="7578121"/>
                        </a:xfrm>
                        <a:prstGeom prst="rect">
                          <a:avLst/>
                        </a:prstGeom>
                        <a:solidFill>
                          <a:schemeClr val="bg1">
                            <a:lumMod val="100000"/>
                            <a:lumOff val="0"/>
                          </a:schemeClr>
                        </a:solidFill>
                        <a:ln w="57150" cmpd="thinThick">
                          <a:solidFill>
                            <a:srgbClr val="000000"/>
                          </a:solidFill>
                          <a:miter lim="800000"/>
                          <a:headEnd/>
                          <a:tailEnd/>
                        </a:ln>
                      </wps:spPr>
                      <wps:txbx>
                        <w:txbxContent>
                          <w:p w14:paraId="41A32340" w14:textId="77777777" w:rsidR="004B2620" w:rsidRPr="00933CA3" w:rsidRDefault="004B2620" w:rsidP="00C04A30">
                            <w:pPr>
                              <w:pStyle w:val="DecContentTitle"/>
                            </w:pPr>
                            <w:r w:rsidRPr="00933CA3">
                              <w:t>DECLARATION OF THESIS AND COPYRIGHT</w:t>
                            </w:r>
                          </w:p>
                          <w:p w14:paraId="2A8C326E" w14:textId="77777777" w:rsidR="004B2620" w:rsidRPr="00797E67" w:rsidRDefault="004B2620" w:rsidP="00C04A30">
                            <w:pPr>
                              <w:pStyle w:val="NoSpacing"/>
                            </w:pPr>
                          </w:p>
                          <w:tbl>
                            <w:tblPr>
                              <w:tblStyle w:val="TableGrid"/>
                              <w:tblW w:w="808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458"/>
                              <w:gridCol w:w="5495"/>
                            </w:tblGrid>
                            <w:tr w:rsidR="004B2620" w:rsidRPr="00C04A30" w14:paraId="09F66366" w14:textId="77777777" w:rsidTr="00C04A30">
                              <w:trPr>
                                <w:trHeight w:val="397"/>
                              </w:trPr>
                              <w:tc>
                                <w:tcPr>
                                  <w:tcW w:w="2127" w:type="dxa"/>
                                </w:tcPr>
                                <w:p w14:paraId="5F777A2E" w14:textId="77777777" w:rsidR="004B2620" w:rsidRPr="00C04A30" w:rsidRDefault="004B2620" w:rsidP="00C04A30">
                                  <w:pPr>
                                    <w:pStyle w:val="DecContent"/>
                                    <w:ind w:left="0" w:firstLine="0"/>
                                  </w:pPr>
                                  <w:r w:rsidRPr="00C04A30">
                                    <w:t xml:space="preserve">Author’s Full Name </w:t>
                                  </w:r>
                                </w:p>
                              </w:tc>
                              <w:tc>
                                <w:tcPr>
                                  <w:tcW w:w="458" w:type="dxa"/>
                                </w:tcPr>
                                <w:p w14:paraId="059716D9" w14:textId="77777777" w:rsidR="004B2620" w:rsidRPr="00C04A30" w:rsidRDefault="004B2620" w:rsidP="00C04A30">
                                  <w:pPr>
                                    <w:pStyle w:val="DecContent"/>
                                    <w:ind w:left="0" w:firstLine="0"/>
                                  </w:pPr>
                                  <w:r w:rsidRPr="00C04A30">
                                    <w:t xml:space="preserve">: </w:t>
                                  </w:r>
                                </w:p>
                              </w:tc>
                              <w:tc>
                                <w:tcPr>
                                  <w:tcW w:w="5495" w:type="dxa"/>
                                </w:tcPr>
                                <w:p w14:paraId="10543809" w14:textId="280E8120" w:rsidR="004B2620" w:rsidRPr="00C04A30" w:rsidRDefault="00034BC6" w:rsidP="00C04A30">
                                  <w:pPr>
                                    <w:pStyle w:val="DecContent"/>
                                    <w:ind w:left="0" w:firstLine="0"/>
                                  </w:pPr>
                                  <w:r>
                                    <w:t>KHEW YI XUN</w:t>
                                  </w:r>
                                </w:p>
                              </w:tc>
                            </w:tr>
                            <w:tr w:rsidR="004B2620" w:rsidRPr="00C04A30" w14:paraId="4D1642FD" w14:textId="77777777" w:rsidTr="00C04A30">
                              <w:trPr>
                                <w:trHeight w:val="397"/>
                              </w:trPr>
                              <w:tc>
                                <w:tcPr>
                                  <w:tcW w:w="2127" w:type="dxa"/>
                                </w:tcPr>
                                <w:p w14:paraId="4C500763" w14:textId="77777777" w:rsidR="004B2620" w:rsidRPr="00C04A30" w:rsidRDefault="004B2620" w:rsidP="00C04A30">
                                  <w:pPr>
                                    <w:pStyle w:val="DecContent"/>
                                    <w:ind w:left="0" w:firstLine="0"/>
                                  </w:pPr>
                                  <w:r w:rsidRPr="00C04A30">
                                    <w:t xml:space="preserve">Date of Birth </w:t>
                                  </w:r>
                                </w:p>
                              </w:tc>
                              <w:tc>
                                <w:tcPr>
                                  <w:tcW w:w="458" w:type="dxa"/>
                                </w:tcPr>
                                <w:p w14:paraId="353837CF" w14:textId="77777777" w:rsidR="004B2620" w:rsidRPr="00C04A30" w:rsidRDefault="004B2620" w:rsidP="00C04A30">
                                  <w:pPr>
                                    <w:pStyle w:val="DecContent"/>
                                    <w:ind w:left="0" w:firstLine="0"/>
                                  </w:pPr>
                                  <w:r>
                                    <w:t>:</w:t>
                                  </w:r>
                                </w:p>
                              </w:tc>
                              <w:tc>
                                <w:tcPr>
                                  <w:tcW w:w="5495" w:type="dxa"/>
                                </w:tcPr>
                                <w:p w14:paraId="48C1C7AE" w14:textId="0E715D2E" w:rsidR="004B2620" w:rsidRPr="00C04A30" w:rsidRDefault="00B36A26" w:rsidP="00C04A30">
                                  <w:pPr>
                                    <w:pStyle w:val="DecContent"/>
                                    <w:ind w:left="0" w:firstLine="0"/>
                                  </w:pPr>
                                  <w:r>
                                    <w:t>28 MARCH 2006</w:t>
                                  </w:r>
                                </w:p>
                              </w:tc>
                            </w:tr>
                            <w:tr w:rsidR="004B2620" w:rsidRPr="00C04A30" w14:paraId="07E02030" w14:textId="77777777" w:rsidTr="00C04A30">
                              <w:trPr>
                                <w:trHeight w:val="397"/>
                              </w:trPr>
                              <w:tc>
                                <w:tcPr>
                                  <w:tcW w:w="2127" w:type="dxa"/>
                                </w:tcPr>
                                <w:p w14:paraId="6A14C983" w14:textId="77777777" w:rsidR="004B2620" w:rsidRPr="00C04A30" w:rsidRDefault="004B2620" w:rsidP="00C04A30">
                                  <w:pPr>
                                    <w:pStyle w:val="DecContent"/>
                                    <w:ind w:left="0" w:firstLine="0"/>
                                  </w:pPr>
                                  <w:r w:rsidRPr="00C04A30">
                                    <w:t xml:space="preserve">Title </w:t>
                                  </w:r>
                                </w:p>
                              </w:tc>
                              <w:tc>
                                <w:tcPr>
                                  <w:tcW w:w="458" w:type="dxa"/>
                                </w:tcPr>
                                <w:p w14:paraId="3A838C1E" w14:textId="77777777" w:rsidR="004B2620" w:rsidRPr="00C04A30" w:rsidRDefault="004B2620" w:rsidP="00C04A30">
                                  <w:pPr>
                                    <w:pStyle w:val="DecContent"/>
                                    <w:ind w:left="0" w:firstLine="0"/>
                                  </w:pPr>
                                  <w:r>
                                    <w:t>:</w:t>
                                  </w:r>
                                </w:p>
                              </w:tc>
                              <w:tc>
                                <w:tcPr>
                                  <w:tcW w:w="5495" w:type="dxa"/>
                                </w:tcPr>
                                <w:p w14:paraId="29F58C37" w14:textId="77777777" w:rsidR="004B2620" w:rsidRDefault="00B36A26" w:rsidP="00C04A30">
                                  <w:pPr>
                                    <w:pStyle w:val="DecContent"/>
                                    <w:ind w:left="0" w:firstLine="0"/>
                                  </w:pPr>
                                  <w:r>
                                    <w:t>PERSONAL FINANCIAL MANAGEMENT MOBILE APPLICATION: SMART POCKET</w:t>
                                  </w:r>
                                </w:p>
                                <w:p w14:paraId="63A33975" w14:textId="31F1F29F" w:rsidR="00B36A26" w:rsidRPr="00C04A30" w:rsidRDefault="00B36A26" w:rsidP="00C04A30">
                                  <w:pPr>
                                    <w:pStyle w:val="DecContent"/>
                                    <w:ind w:left="0" w:firstLine="0"/>
                                  </w:pPr>
                                </w:p>
                              </w:tc>
                            </w:tr>
                            <w:tr w:rsidR="004B2620" w:rsidRPr="00C04A30" w14:paraId="1CCF0B3C" w14:textId="77777777" w:rsidTr="00C04A30">
                              <w:trPr>
                                <w:trHeight w:val="397"/>
                              </w:trPr>
                              <w:tc>
                                <w:tcPr>
                                  <w:tcW w:w="2127" w:type="dxa"/>
                                </w:tcPr>
                                <w:p w14:paraId="3C3F8D61" w14:textId="77777777" w:rsidR="004B2620" w:rsidRPr="00C04A30" w:rsidRDefault="004B2620" w:rsidP="00C04A30">
                                  <w:pPr>
                                    <w:pStyle w:val="DecContent"/>
                                    <w:ind w:left="0" w:firstLine="0"/>
                                  </w:pPr>
                                  <w:r w:rsidRPr="00C04A30">
                                    <w:t xml:space="preserve">Academic Session </w:t>
                                  </w:r>
                                </w:p>
                              </w:tc>
                              <w:tc>
                                <w:tcPr>
                                  <w:tcW w:w="458" w:type="dxa"/>
                                </w:tcPr>
                                <w:p w14:paraId="6D1FA810" w14:textId="77777777" w:rsidR="004B2620" w:rsidRPr="00C04A30" w:rsidRDefault="004B2620" w:rsidP="00C04A30">
                                  <w:pPr>
                                    <w:pStyle w:val="DecContent"/>
                                    <w:ind w:left="0" w:firstLine="0"/>
                                  </w:pPr>
                                  <w:r w:rsidRPr="00C04A30">
                                    <w:t xml:space="preserve">: </w:t>
                                  </w:r>
                                </w:p>
                              </w:tc>
                              <w:tc>
                                <w:tcPr>
                                  <w:tcW w:w="5495" w:type="dxa"/>
                                </w:tcPr>
                                <w:p w14:paraId="727F683E" w14:textId="62B90DDC" w:rsidR="004B2620" w:rsidRPr="00C04A30" w:rsidRDefault="00D52119" w:rsidP="00C04A30">
                                  <w:pPr>
                                    <w:pStyle w:val="DecContent"/>
                                    <w:ind w:left="0" w:firstLine="0"/>
                                  </w:pPr>
                                  <w:r>
                                    <w:t>SEMESTER I ACADEMIC SESSION 2025/2026</w:t>
                                  </w:r>
                                </w:p>
                              </w:tc>
                            </w:tr>
                          </w:tbl>
                          <w:p w14:paraId="4DEEC840" w14:textId="77777777" w:rsidR="004B2620" w:rsidRPr="00C04A30" w:rsidRDefault="004B2620" w:rsidP="00C04A30">
                            <w:pPr>
                              <w:pStyle w:val="DecContent"/>
                            </w:pPr>
                          </w:p>
                          <w:p w14:paraId="5C8515B7" w14:textId="77777777" w:rsidR="004B2620" w:rsidRDefault="004B2620" w:rsidP="00C04A30">
                            <w:pPr>
                              <w:pStyle w:val="DecContent"/>
                            </w:pPr>
                            <w:r w:rsidRPr="00797E67">
                              <w:t>I declare that this thesis is classified as:</w:t>
                            </w:r>
                          </w:p>
                          <w:p w14:paraId="789EFED8" w14:textId="77777777" w:rsidR="004B2620" w:rsidRPr="00797E67" w:rsidRDefault="004B2620" w:rsidP="00C04A30">
                            <w:pPr>
                              <w:pStyle w:val="DecContent"/>
                            </w:pPr>
                          </w:p>
                          <w:tbl>
                            <w:tblPr>
                              <w:tblW w:w="8046" w:type="dxa"/>
                              <w:tblLayout w:type="fixed"/>
                              <w:tblLook w:val="04A0" w:firstRow="1" w:lastRow="0" w:firstColumn="1" w:lastColumn="0" w:noHBand="0" w:noVBand="1"/>
                            </w:tblPr>
                            <w:tblGrid>
                              <w:gridCol w:w="675"/>
                              <w:gridCol w:w="1843"/>
                              <w:gridCol w:w="5528"/>
                            </w:tblGrid>
                            <w:tr w:rsidR="004B2620" w:rsidRPr="00797E67" w14:paraId="6DA95081" w14:textId="77777777" w:rsidTr="003B209B">
                              <w:trPr>
                                <w:trHeight w:val="282"/>
                              </w:trPr>
                              <w:sdt>
                                <w:sdtPr>
                                  <w:id w:val="-37755683"/>
                                  <w14:checkbox>
                                    <w14:checked w14:val="0"/>
                                    <w14:checkedState w14:val="2612" w14:font="MS Gothic"/>
                                    <w14:uncheckedState w14:val="2610" w14:font="MS Gothic"/>
                                  </w14:checkbox>
                                </w:sdtPr>
                                <w:sdtEndPr/>
                                <w:sdtContent>
                                  <w:tc>
                                    <w:tcPr>
                                      <w:tcW w:w="675" w:type="dxa"/>
                                      <w:tcBorders>
                                        <w:top w:val="nil"/>
                                        <w:left w:val="nil"/>
                                        <w:bottom w:val="nil"/>
                                        <w:right w:val="nil"/>
                                      </w:tcBorders>
                                    </w:tcPr>
                                    <w:p w14:paraId="06A39DDB" w14:textId="77777777" w:rsidR="004B2620" w:rsidRPr="00797E67" w:rsidRDefault="004B2620" w:rsidP="00C04A30">
                                      <w:pPr>
                                        <w:pStyle w:val="DecContent"/>
                                      </w:pPr>
                                      <w:r>
                                        <w:rPr>
                                          <w:rFonts w:ascii="MS Gothic" w:eastAsia="MS Gothic" w:hAnsi="MS Gothic" w:hint="eastAsia"/>
                                        </w:rPr>
                                        <w:t>☐</w:t>
                                      </w:r>
                                    </w:p>
                                  </w:tc>
                                </w:sdtContent>
                              </w:sdt>
                              <w:tc>
                                <w:tcPr>
                                  <w:tcW w:w="1843" w:type="dxa"/>
                                  <w:tcBorders>
                                    <w:top w:val="nil"/>
                                    <w:left w:val="nil"/>
                                    <w:bottom w:val="nil"/>
                                    <w:right w:val="nil"/>
                                  </w:tcBorders>
                                </w:tcPr>
                                <w:p w14:paraId="4DEB97ED" w14:textId="77777777" w:rsidR="004B2620" w:rsidRPr="00797E67" w:rsidRDefault="004B2620" w:rsidP="00C04A30">
                                  <w:pPr>
                                    <w:pStyle w:val="DecContent"/>
                                  </w:pPr>
                                  <w:r w:rsidRPr="00797E67">
                                    <w:t>CONFIDENTIAL</w:t>
                                  </w:r>
                                </w:p>
                              </w:tc>
                              <w:tc>
                                <w:tcPr>
                                  <w:tcW w:w="5528" w:type="dxa"/>
                                  <w:tcBorders>
                                    <w:top w:val="nil"/>
                                    <w:left w:val="nil"/>
                                    <w:bottom w:val="nil"/>
                                    <w:right w:val="nil"/>
                                  </w:tcBorders>
                                </w:tcPr>
                                <w:p w14:paraId="62302FDE" w14:textId="77777777" w:rsidR="004B2620" w:rsidRPr="00797E67" w:rsidRDefault="004B2620" w:rsidP="00C04A30">
                                  <w:pPr>
                                    <w:pStyle w:val="DecContent2"/>
                                  </w:pPr>
                                  <w:r w:rsidRPr="00797E67">
                                    <w:t xml:space="preserve">(Contains confidential information under the Official Secret Act </w:t>
                                  </w:r>
                                  <w:proofErr w:type="gramStart"/>
                                  <w:r w:rsidRPr="00797E67">
                                    <w:t>1997)*</w:t>
                                  </w:r>
                                  <w:proofErr w:type="gramEnd"/>
                                </w:p>
                              </w:tc>
                            </w:tr>
                            <w:tr w:rsidR="004B2620" w:rsidRPr="00797E67" w14:paraId="189B4B84" w14:textId="77777777" w:rsidTr="003B209B">
                              <w:sdt>
                                <w:sdtPr>
                                  <w:id w:val="1544403496"/>
                                  <w14:checkbox>
                                    <w14:checked w14:val="0"/>
                                    <w14:checkedState w14:val="2612" w14:font="MS Gothic"/>
                                    <w14:uncheckedState w14:val="2610" w14:font="MS Gothic"/>
                                  </w14:checkbox>
                                </w:sdtPr>
                                <w:sdtEndPr/>
                                <w:sdtContent>
                                  <w:tc>
                                    <w:tcPr>
                                      <w:tcW w:w="675" w:type="dxa"/>
                                      <w:tcBorders>
                                        <w:top w:val="nil"/>
                                        <w:left w:val="nil"/>
                                        <w:bottom w:val="nil"/>
                                        <w:right w:val="nil"/>
                                      </w:tcBorders>
                                    </w:tcPr>
                                    <w:p w14:paraId="1382648B" w14:textId="77777777" w:rsidR="004B2620" w:rsidRPr="00797E67" w:rsidRDefault="004B2620" w:rsidP="00C04A30">
                                      <w:pPr>
                                        <w:pStyle w:val="DecContent"/>
                                      </w:pPr>
                                      <w:r>
                                        <w:rPr>
                                          <w:rFonts w:ascii="MS Gothic" w:eastAsia="MS Gothic" w:hAnsi="MS Gothic" w:hint="eastAsia"/>
                                        </w:rPr>
                                        <w:t>☐</w:t>
                                      </w:r>
                                    </w:p>
                                  </w:tc>
                                </w:sdtContent>
                              </w:sdt>
                              <w:tc>
                                <w:tcPr>
                                  <w:tcW w:w="1843" w:type="dxa"/>
                                  <w:tcBorders>
                                    <w:top w:val="nil"/>
                                    <w:left w:val="nil"/>
                                    <w:bottom w:val="nil"/>
                                    <w:right w:val="nil"/>
                                  </w:tcBorders>
                                </w:tcPr>
                                <w:p w14:paraId="0C57EFC2" w14:textId="77777777" w:rsidR="004B2620" w:rsidRPr="00797E67" w:rsidRDefault="004B2620" w:rsidP="00C04A30">
                                  <w:pPr>
                                    <w:pStyle w:val="DecContent"/>
                                  </w:pPr>
                                  <w:r w:rsidRPr="00797E67">
                                    <w:t>RESTRICTED</w:t>
                                  </w:r>
                                </w:p>
                              </w:tc>
                              <w:tc>
                                <w:tcPr>
                                  <w:tcW w:w="5528" w:type="dxa"/>
                                  <w:tcBorders>
                                    <w:top w:val="nil"/>
                                    <w:left w:val="nil"/>
                                    <w:bottom w:val="nil"/>
                                    <w:right w:val="nil"/>
                                  </w:tcBorders>
                                </w:tcPr>
                                <w:p w14:paraId="24958EFD" w14:textId="77777777" w:rsidR="004B2620" w:rsidRPr="00797E67" w:rsidRDefault="004B2620" w:rsidP="00C04A30">
                                  <w:pPr>
                                    <w:pStyle w:val="DecContent2"/>
                                  </w:pPr>
                                  <w:r w:rsidRPr="00797E67">
                                    <w:t xml:space="preserve">(Contains restricted information as specified by the organization where research was </w:t>
                                  </w:r>
                                  <w:proofErr w:type="gramStart"/>
                                  <w:r w:rsidRPr="00797E67">
                                    <w:t>done)*</w:t>
                                  </w:r>
                                  <w:proofErr w:type="gramEnd"/>
                                </w:p>
                              </w:tc>
                            </w:tr>
                            <w:tr w:rsidR="004B2620" w:rsidRPr="00797E67" w14:paraId="64E4FC56" w14:textId="77777777" w:rsidTr="003B209B">
                              <w:trPr>
                                <w:trHeight w:val="237"/>
                              </w:trPr>
                              <w:sdt>
                                <w:sdtPr>
                                  <w:id w:val="-297988637"/>
                                  <w14:checkbox>
                                    <w14:checked w14:val="1"/>
                                    <w14:checkedState w14:val="2612" w14:font="MS Gothic"/>
                                    <w14:uncheckedState w14:val="2610" w14:font="MS Gothic"/>
                                  </w14:checkbox>
                                </w:sdtPr>
                                <w:sdtEndPr/>
                                <w:sdtContent>
                                  <w:tc>
                                    <w:tcPr>
                                      <w:tcW w:w="675" w:type="dxa"/>
                                      <w:tcBorders>
                                        <w:top w:val="nil"/>
                                        <w:left w:val="nil"/>
                                        <w:bottom w:val="nil"/>
                                        <w:right w:val="nil"/>
                                      </w:tcBorders>
                                    </w:tcPr>
                                    <w:p w14:paraId="18ACC4FF" w14:textId="00EB5850" w:rsidR="004B2620" w:rsidRPr="00797E67" w:rsidRDefault="006458A4" w:rsidP="00C04A30">
                                      <w:pPr>
                                        <w:pStyle w:val="DecContent"/>
                                      </w:pPr>
                                      <w:r>
                                        <w:rPr>
                                          <w:rFonts w:ascii="MS Gothic" w:eastAsia="MS Gothic" w:hAnsi="MS Gothic" w:hint="eastAsia"/>
                                        </w:rPr>
                                        <w:t>☒</w:t>
                                      </w:r>
                                    </w:p>
                                  </w:tc>
                                </w:sdtContent>
                              </w:sdt>
                              <w:tc>
                                <w:tcPr>
                                  <w:tcW w:w="1843" w:type="dxa"/>
                                  <w:tcBorders>
                                    <w:top w:val="nil"/>
                                    <w:left w:val="nil"/>
                                    <w:bottom w:val="nil"/>
                                    <w:right w:val="nil"/>
                                  </w:tcBorders>
                                </w:tcPr>
                                <w:p w14:paraId="370E2D66" w14:textId="77777777" w:rsidR="004B2620" w:rsidRPr="00797E67" w:rsidRDefault="004B2620" w:rsidP="00C04A30">
                                  <w:pPr>
                                    <w:pStyle w:val="DecContent"/>
                                  </w:pPr>
                                  <w:r w:rsidRPr="00797E67">
                                    <w:t>OPEN ACCESS</w:t>
                                  </w:r>
                                </w:p>
                              </w:tc>
                              <w:tc>
                                <w:tcPr>
                                  <w:tcW w:w="5528" w:type="dxa"/>
                                  <w:tcBorders>
                                    <w:top w:val="nil"/>
                                    <w:left w:val="nil"/>
                                    <w:bottom w:val="nil"/>
                                    <w:right w:val="nil"/>
                                  </w:tcBorders>
                                </w:tcPr>
                                <w:p w14:paraId="35F075D3" w14:textId="77777777" w:rsidR="004B2620" w:rsidRPr="00797E67" w:rsidRDefault="004B2620" w:rsidP="00C04A30">
                                  <w:pPr>
                                    <w:pStyle w:val="DecContent2"/>
                                  </w:pPr>
                                  <w:r w:rsidRPr="00797E67">
                                    <w:t xml:space="preserve">I agree that my thesis to be published as online open access (Full Text) </w:t>
                                  </w:r>
                                </w:p>
                              </w:tc>
                            </w:tr>
                          </w:tbl>
                          <w:p w14:paraId="3FB16388" w14:textId="77777777" w:rsidR="004B2620" w:rsidRPr="00797E67" w:rsidRDefault="004B2620" w:rsidP="00C04A30">
                            <w:pPr>
                              <w:pStyle w:val="DecContent"/>
                            </w:pPr>
                          </w:p>
                          <w:sdt>
                            <w:sdtPr>
                              <w:id w:val="8106482"/>
                              <w:lock w:val="sdtContentLocked"/>
                              <w:placeholder>
                                <w:docPart w:val="69600416D3DE4B128F6EF57C117A70D4"/>
                              </w:placeholder>
                            </w:sdtPr>
                            <w:sdtEndPr/>
                            <w:sdtContent>
                              <w:p w14:paraId="13442EA7" w14:textId="77777777" w:rsidR="004B2620" w:rsidRDefault="004B2620" w:rsidP="00C04A30">
                                <w:pPr>
                                  <w:pStyle w:val="DecContent"/>
                                </w:pPr>
                              </w:p>
                              <w:p w14:paraId="39BE72C4" w14:textId="77777777" w:rsidR="00F87808" w:rsidRDefault="004B2620" w:rsidP="00C04A30">
                                <w:pPr>
                                  <w:pStyle w:val="DecContent"/>
                                </w:pPr>
                                <w:r w:rsidRPr="00797E67">
                                  <w:t xml:space="preserve">I acknowledge that Universiti Malaysia Pahang </w:t>
                                </w:r>
                                <w:r w:rsidR="00F87808">
                                  <w:t>Al-Sultan Abdullah</w:t>
                                </w:r>
                                <w:r w:rsidR="00F87808" w:rsidRPr="00797E67">
                                  <w:t xml:space="preserve"> </w:t>
                                </w:r>
                                <w:r w:rsidRPr="00797E67">
                                  <w:t>reserve</w:t>
                                </w:r>
                                <w:r w:rsidRPr="00BA7F4D">
                                  <w:t>s</w:t>
                                </w:r>
                                <w:r w:rsidRPr="00797E67">
                                  <w:t xml:space="preserve"> the </w:t>
                                </w:r>
                                <w:r>
                                  <w:t xml:space="preserve">following </w:t>
                                </w:r>
                              </w:p>
                              <w:p w14:paraId="5A45A896" w14:textId="77777777" w:rsidR="004B2620" w:rsidRPr="00797E67" w:rsidRDefault="004B2620" w:rsidP="00C04A30">
                                <w:pPr>
                                  <w:pStyle w:val="DecContent"/>
                                </w:pPr>
                                <w:r w:rsidRPr="00797E67">
                                  <w:t>right</w:t>
                                </w:r>
                                <w:r>
                                  <w:t>s</w:t>
                                </w:r>
                                <w:r w:rsidRPr="00797E67">
                                  <w:t>:</w:t>
                                </w:r>
                              </w:p>
                              <w:p w14:paraId="3D616519" w14:textId="77777777" w:rsidR="004B2620" w:rsidRDefault="004B2620" w:rsidP="00C04A30">
                                <w:pPr>
                                  <w:pStyle w:val="DecContent"/>
                                </w:pPr>
                              </w:p>
                              <w:p w14:paraId="5C704B6B" w14:textId="77777777" w:rsidR="004B2620" w:rsidRPr="00797E67" w:rsidRDefault="004B2620" w:rsidP="00C04A30">
                                <w:pPr>
                                  <w:pStyle w:val="DecContent"/>
                                </w:pPr>
                                <w:r>
                                  <w:t xml:space="preserve">1. </w:t>
                                </w:r>
                                <w:r>
                                  <w:tab/>
                                </w:r>
                                <w:r w:rsidRPr="00797E67">
                                  <w:t>The Thesis is the Property of Universiti Malaysia Pahang</w:t>
                                </w:r>
                                <w:r w:rsidR="00F87808">
                                  <w:t xml:space="preserve"> Al-Sultan Abdullah</w:t>
                                </w:r>
                              </w:p>
                              <w:p w14:paraId="5B0A31D2" w14:textId="77777777" w:rsidR="004B2620" w:rsidRPr="00797E67" w:rsidRDefault="004B2620" w:rsidP="00C04A30">
                                <w:pPr>
                                  <w:pStyle w:val="DecContent"/>
                                </w:pPr>
                                <w:r>
                                  <w:t xml:space="preserve">2. </w:t>
                                </w:r>
                                <w:r>
                                  <w:tab/>
                                </w:r>
                                <w:r w:rsidRPr="00797E67">
                                  <w:t xml:space="preserve">The Library of Universiti Malaysia Pahang </w:t>
                                </w:r>
                                <w:r w:rsidR="00F87808">
                                  <w:t>Al-Sultan Abdullah</w:t>
                                </w:r>
                                <w:r w:rsidR="00F87808" w:rsidRPr="00797E67">
                                  <w:t xml:space="preserve"> </w:t>
                                </w:r>
                                <w:r w:rsidRPr="00797E67">
                                  <w:t xml:space="preserve">has the right to make copies </w:t>
                                </w:r>
                                <w:r>
                                  <w:t xml:space="preserve">of the thesis </w:t>
                                </w:r>
                                <w:r w:rsidRPr="00797E67">
                                  <w:t>for the purpose of research only.</w:t>
                                </w:r>
                              </w:p>
                              <w:p w14:paraId="312618FC" w14:textId="77777777" w:rsidR="004B2620" w:rsidRPr="00797E67" w:rsidRDefault="004B2620" w:rsidP="00C04A30">
                                <w:pPr>
                                  <w:pStyle w:val="DecContent"/>
                                </w:pPr>
                                <w:r>
                                  <w:t xml:space="preserve">3. </w:t>
                                </w:r>
                                <w:r>
                                  <w:tab/>
                                  <w:t>T</w:t>
                                </w:r>
                                <w:r w:rsidRPr="00797E67">
                                  <w:t xml:space="preserve">he Library has the right to make copies of the thesis </w:t>
                                </w:r>
                                <w:r w:rsidRPr="00BA7F4D">
                                  <w:t>for academic exchange</w:t>
                                </w:r>
                                <w:r w:rsidRPr="00797E67">
                                  <w:t>.</w:t>
                                </w:r>
                              </w:p>
                              <w:p w14:paraId="1D995144" w14:textId="77777777" w:rsidR="004B2620" w:rsidRPr="00797E67" w:rsidRDefault="004B2620" w:rsidP="00C04A30">
                                <w:pPr>
                                  <w:pStyle w:val="DecContent"/>
                                </w:pPr>
                              </w:p>
                              <w:p w14:paraId="1DCF6FC1" w14:textId="77777777" w:rsidR="004B2620" w:rsidRPr="00797E67" w:rsidRDefault="004B2620" w:rsidP="00C04A30">
                                <w:pPr>
                                  <w:pStyle w:val="DecContent"/>
                                </w:pPr>
                                <w:r w:rsidRPr="00797E67">
                                  <w:t xml:space="preserve">Certified </w:t>
                                </w:r>
                                <w:r>
                                  <w:t>b</w:t>
                                </w:r>
                                <w:r w:rsidRPr="00797E67">
                                  <w:t>y:</w:t>
                                </w:r>
                              </w:p>
                              <w:p w14:paraId="39FEEE9E" w14:textId="77777777" w:rsidR="004B2620" w:rsidRPr="00797E67" w:rsidRDefault="00C44B14" w:rsidP="00C04A30">
                                <w:pPr>
                                  <w:pStyle w:val="DecContent"/>
                                </w:pPr>
                              </w:p>
                            </w:sdtContent>
                          </w:sdt>
                          <w:tbl>
                            <w:tblPr>
                              <w:tblW w:w="0" w:type="auto"/>
                              <w:tblInd w:w="284" w:type="dxa"/>
                              <w:tblLook w:val="04A0" w:firstRow="1" w:lastRow="0" w:firstColumn="1" w:lastColumn="0" w:noHBand="0" w:noVBand="1"/>
                            </w:tblPr>
                            <w:tblGrid>
                              <w:gridCol w:w="4054"/>
                              <w:gridCol w:w="3425"/>
                            </w:tblGrid>
                            <w:tr w:rsidR="004B2620" w:rsidRPr="00797E67" w14:paraId="1E5B046B" w14:textId="77777777" w:rsidTr="00933CA3">
                              <w:tc>
                                <w:tcPr>
                                  <w:tcW w:w="4054" w:type="dxa"/>
                                </w:tcPr>
                                <w:p w14:paraId="04150363" w14:textId="77777777" w:rsidR="004B2620" w:rsidRPr="00C04A30" w:rsidRDefault="004B2620" w:rsidP="00C04A30">
                                  <w:pPr>
                                    <w:pStyle w:val="DecContent"/>
                                  </w:pPr>
                                </w:p>
                                <w:p w14:paraId="352F943A" w14:textId="77777777" w:rsidR="004B2620" w:rsidRPr="00C04A30" w:rsidRDefault="004B2620" w:rsidP="00C04A30">
                                  <w:pPr>
                                    <w:pStyle w:val="DecContent"/>
                                  </w:pPr>
                                </w:p>
                                <w:p w14:paraId="7D5655CD" w14:textId="77777777" w:rsidR="004B2620" w:rsidRPr="00C04A30" w:rsidRDefault="004B2620" w:rsidP="00C04A30">
                                  <w:pPr>
                                    <w:pStyle w:val="DecContent"/>
                                  </w:pPr>
                                  <w:r w:rsidRPr="00C04A30">
                                    <w:t>_____________________</w:t>
                                  </w:r>
                                </w:p>
                                <w:p w14:paraId="7426866A" w14:textId="77777777" w:rsidR="004B2620" w:rsidRPr="00C04A30" w:rsidRDefault="004B2620" w:rsidP="00C04A30">
                                  <w:pPr>
                                    <w:pStyle w:val="DecContent"/>
                                  </w:pPr>
                                  <w:r w:rsidRPr="00C04A30">
                                    <w:t>(Student’s Signature)</w:t>
                                  </w:r>
                                </w:p>
                                <w:p w14:paraId="04FF94E9" w14:textId="77777777" w:rsidR="004B2620" w:rsidRPr="00C04A30" w:rsidRDefault="004B2620" w:rsidP="00C04A30">
                                  <w:pPr>
                                    <w:pStyle w:val="DecContent"/>
                                  </w:pPr>
                                </w:p>
                                <w:p w14:paraId="5C00609F" w14:textId="77777777" w:rsidR="004B2620" w:rsidRPr="00C04A30" w:rsidRDefault="004B2620" w:rsidP="00C04A30">
                                  <w:pPr>
                                    <w:pStyle w:val="DecContent"/>
                                  </w:pPr>
                                </w:p>
                                <w:p w14:paraId="15879386" w14:textId="77777777" w:rsidR="004B2620" w:rsidRPr="00C04A30" w:rsidRDefault="004B2620" w:rsidP="00C04A30">
                                  <w:pPr>
                                    <w:pStyle w:val="DecContent"/>
                                  </w:pPr>
                                  <w:r w:rsidRPr="00C04A30">
                                    <w:t>_____________________</w:t>
                                  </w:r>
                                </w:p>
                                <w:p w14:paraId="0D333467" w14:textId="6C43E978" w:rsidR="004B2620" w:rsidRPr="00C04A30" w:rsidRDefault="006458A4" w:rsidP="00C04A30">
                                  <w:pPr>
                                    <w:pStyle w:val="DecContent"/>
                                  </w:pPr>
                                  <w:r>
                                    <w:t>060328010419</w:t>
                                  </w:r>
                                </w:p>
                                <w:p w14:paraId="006E1A28" w14:textId="77777777" w:rsidR="004B2620" w:rsidRPr="00797E67" w:rsidRDefault="004B2620" w:rsidP="00C04A30">
                                  <w:pPr>
                                    <w:pStyle w:val="DecContent"/>
                                  </w:pPr>
                                  <w:r w:rsidRPr="00C04A30">
                                    <w:t>Date:</w:t>
                                  </w:r>
                                </w:p>
                              </w:tc>
                              <w:tc>
                                <w:tcPr>
                                  <w:tcW w:w="3425" w:type="dxa"/>
                                </w:tcPr>
                                <w:p w14:paraId="1AEE0FA1" w14:textId="77777777" w:rsidR="004B2620" w:rsidRPr="00797E67" w:rsidRDefault="004B2620" w:rsidP="00C04A30">
                                  <w:pPr>
                                    <w:pStyle w:val="Style5"/>
                                  </w:pPr>
                                </w:p>
                                <w:p w14:paraId="39DA5594" w14:textId="77777777" w:rsidR="004B2620" w:rsidRPr="00797E67" w:rsidRDefault="004B2620" w:rsidP="00C04A30">
                                  <w:pPr>
                                    <w:pStyle w:val="Style5"/>
                                  </w:pPr>
                                </w:p>
                                <w:p w14:paraId="0811D5B0" w14:textId="77777777" w:rsidR="004B2620" w:rsidRPr="00797E67" w:rsidRDefault="004B2620" w:rsidP="00C04A30">
                                  <w:pPr>
                                    <w:pStyle w:val="Style5"/>
                                  </w:pPr>
                                  <w:r w:rsidRPr="00797E67">
                                    <w:t>_______________________</w:t>
                                  </w:r>
                                </w:p>
                                <w:p w14:paraId="2F3F84AD" w14:textId="77777777" w:rsidR="004B2620" w:rsidRDefault="004B2620" w:rsidP="00C04A30">
                                  <w:pPr>
                                    <w:pStyle w:val="Style5"/>
                                  </w:pPr>
                                  <w:r>
                                    <w:t>(Supervisor’s Signature)</w:t>
                                  </w:r>
                                  <w:r>
                                    <w:tab/>
                                    <w:t xml:space="preserve"> </w:t>
                                  </w:r>
                                </w:p>
                                <w:p w14:paraId="32D19C1E" w14:textId="77777777" w:rsidR="004B2620" w:rsidRPr="00797E67" w:rsidRDefault="004B2620" w:rsidP="00C04A30">
                                  <w:pPr>
                                    <w:pStyle w:val="Style5"/>
                                  </w:pPr>
                                </w:p>
                                <w:p w14:paraId="2E5EF860" w14:textId="77777777" w:rsidR="004B2620" w:rsidRPr="00797E67" w:rsidRDefault="004B2620" w:rsidP="00C04A30">
                                  <w:pPr>
                                    <w:pStyle w:val="Style5"/>
                                  </w:pPr>
                                </w:p>
                                <w:p w14:paraId="0C6B4DAD" w14:textId="77777777" w:rsidR="004B2620" w:rsidRPr="00797E67" w:rsidRDefault="004B2620" w:rsidP="00C04A30">
                                  <w:pPr>
                                    <w:pStyle w:val="Style5"/>
                                  </w:pPr>
                                  <w:r w:rsidRPr="00797E67">
                                    <w:t>_______________________</w:t>
                                  </w:r>
                                </w:p>
                                <w:p w14:paraId="0B8F8E50" w14:textId="46873664" w:rsidR="004B2620" w:rsidRDefault="006458A4" w:rsidP="00C04A30">
                                  <w:pPr>
                                    <w:pStyle w:val="Style5"/>
                                  </w:pPr>
                                  <w:r>
                                    <w:t xml:space="preserve">Ts. </w:t>
                                  </w:r>
                                  <w:proofErr w:type="spellStart"/>
                                  <w:r>
                                    <w:t>Dr.</w:t>
                                  </w:r>
                                  <w:proofErr w:type="spellEnd"/>
                                  <w:r>
                                    <w:t xml:space="preserve"> Kirahman </w:t>
                                  </w:r>
                                  <w:r w:rsidR="008653CA">
                                    <w:t xml:space="preserve">Bin </w:t>
                                  </w:r>
                                  <w:r>
                                    <w:t>Ab. Razak</w:t>
                                  </w:r>
                                </w:p>
                                <w:p w14:paraId="1D5349D6" w14:textId="77777777" w:rsidR="004B2620" w:rsidRPr="00797E67" w:rsidRDefault="004B2620" w:rsidP="00C04A30">
                                  <w:pPr>
                                    <w:pStyle w:val="Style5"/>
                                  </w:pPr>
                                  <w:r>
                                    <w:t xml:space="preserve">Date: </w:t>
                                  </w:r>
                                </w:p>
                                <w:p w14:paraId="1F44681E" w14:textId="77777777" w:rsidR="004B2620" w:rsidRPr="00797E67" w:rsidRDefault="004B2620" w:rsidP="00C04A30">
                                  <w:pPr>
                                    <w:pStyle w:val="DecContent"/>
                                  </w:pPr>
                                </w:p>
                              </w:tc>
                            </w:tr>
                            <w:tr w:rsidR="004B2620" w:rsidRPr="00797E67" w14:paraId="18A11AA6" w14:textId="77777777" w:rsidTr="00933CA3">
                              <w:tc>
                                <w:tcPr>
                                  <w:tcW w:w="4054" w:type="dxa"/>
                                </w:tcPr>
                                <w:p w14:paraId="24C53538" w14:textId="77777777" w:rsidR="004B2620" w:rsidRPr="00797E67" w:rsidRDefault="004B2620" w:rsidP="000A505B">
                                  <w:pPr>
                                    <w:pStyle w:val="NoSpacing"/>
                                  </w:pPr>
                                </w:p>
                              </w:tc>
                              <w:tc>
                                <w:tcPr>
                                  <w:tcW w:w="3425" w:type="dxa"/>
                                </w:tcPr>
                                <w:p w14:paraId="3C976F99" w14:textId="77777777" w:rsidR="004B2620" w:rsidRPr="00797E67" w:rsidRDefault="004B2620" w:rsidP="000A505B">
                                  <w:pPr>
                                    <w:pStyle w:val="NoSpacing"/>
                                  </w:pPr>
                                </w:p>
                              </w:tc>
                            </w:tr>
                          </w:tbl>
                          <w:p w14:paraId="77881284" w14:textId="77777777" w:rsidR="004B2620" w:rsidRPr="00797E67" w:rsidRDefault="004B2620" w:rsidP="00C04A30">
                            <w:pPr>
                              <w:pStyle w:val="NoSpacing"/>
                            </w:pPr>
                          </w:p>
                        </w:txbxContent>
                      </wps:txbx>
                      <wps:bodyPr rot="0" vert="horz" wrap="square" lIns="91440" tIns="45720" rIns="91440" bIns="45720" anchor="t" anchorCtr="0" upright="1">
                        <a:noAutofit/>
                      </wps:bodyPr>
                    </wps:wsp>
                  </a:graphicData>
                </a:graphic>
              </wp:inline>
            </w:drawing>
          </mc:Choice>
          <mc:Fallback>
            <w:pict>
              <v:rect w14:anchorId="49E6CB80" id="Rectangle 2252" o:spid="_x0000_s1026" style="width:424.05pt;height:596.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" fillcolor="white [3212]" strokeweight="4.5pt">
                <v:stroke linestyle="thinThick"/>
                <v:textbox>
                  <w:txbxContent>
                    <w:p w14:paraId="41A32340" w14:textId="77777777" w:rsidR="004B2620" w:rsidRPr="00933CA3" w:rsidRDefault="004B2620" w:rsidP="00C04A30">
                      <w:pPr>
                        <w:pStyle w:val="DecContentTitle"/>
                      </w:pPr>
                      <w:r w:rsidRPr="00933CA3">
                        <w:t>DECLARATION OF THESIS AND COPYRIGHT</w:t>
                      </w:r>
                    </w:p>
                    <w:p w14:paraId="2A8C326E" w14:textId="77777777" w:rsidR="004B2620" w:rsidRPr="00797E67" w:rsidRDefault="004B2620" w:rsidP="00C04A30">
                      <w:pPr>
                        <w:pStyle w:val="NoSpacing"/>
                      </w:pPr>
                    </w:p>
                    <w:tbl>
                      <w:tblPr>
                        <w:tblStyle w:val="TableGrid"/>
                        <w:tblW w:w="808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458"/>
                        <w:gridCol w:w="5495"/>
                      </w:tblGrid>
                      <w:tr w:rsidR="004B2620" w:rsidRPr="00C04A30" w14:paraId="09F66366" w14:textId="77777777" w:rsidTr="00C04A30">
                        <w:trPr>
                          <w:trHeight w:val="397"/>
                        </w:trPr>
                        <w:tc>
                          <w:tcPr>
                            <w:tcW w:w="2127" w:type="dxa"/>
                          </w:tcPr>
                          <w:p w14:paraId="5F777A2E" w14:textId="77777777" w:rsidR="004B2620" w:rsidRPr="00C04A30" w:rsidRDefault="004B2620" w:rsidP="00C04A30">
                            <w:pPr>
                              <w:pStyle w:val="DecContent"/>
                              <w:ind w:left="0" w:firstLine="0"/>
                            </w:pPr>
                            <w:r w:rsidRPr="00C04A30">
                              <w:t xml:space="preserve">Author’s Full Name </w:t>
                            </w:r>
                          </w:p>
                        </w:tc>
                        <w:tc>
                          <w:tcPr>
                            <w:tcW w:w="458" w:type="dxa"/>
                          </w:tcPr>
                          <w:p w14:paraId="059716D9" w14:textId="77777777" w:rsidR="004B2620" w:rsidRPr="00C04A30" w:rsidRDefault="004B2620" w:rsidP="00C04A30">
                            <w:pPr>
                              <w:pStyle w:val="DecContent"/>
                              <w:ind w:left="0" w:firstLine="0"/>
                            </w:pPr>
                            <w:r w:rsidRPr="00C04A30">
                              <w:t xml:space="preserve">: </w:t>
                            </w:r>
                          </w:p>
                        </w:tc>
                        <w:tc>
                          <w:tcPr>
                            <w:tcW w:w="5495" w:type="dxa"/>
                          </w:tcPr>
                          <w:p w14:paraId="10543809" w14:textId="280E8120" w:rsidR="004B2620" w:rsidRPr="00C04A30" w:rsidRDefault="00034BC6" w:rsidP="00C04A30">
                            <w:pPr>
                              <w:pStyle w:val="DecContent"/>
                              <w:ind w:left="0" w:firstLine="0"/>
                            </w:pPr>
                            <w:r>
                              <w:t>KHEW YI XUN</w:t>
                            </w:r>
                          </w:p>
                        </w:tc>
                      </w:tr>
                      <w:tr w:rsidR="004B2620" w:rsidRPr="00C04A30" w14:paraId="4D1642FD" w14:textId="77777777" w:rsidTr="00C04A30">
                        <w:trPr>
                          <w:trHeight w:val="397"/>
                        </w:trPr>
                        <w:tc>
                          <w:tcPr>
                            <w:tcW w:w="2127" w:type="dxa"/>
                          </w:tcPr>
                          <w:p w14:paraId="4C500763" w14:textId="77777777" w:rsidR="004B2620" w:rsidRPr="00C04A30" w:rsidRDefault="004B2620" w:rsidP="00C04A30">
                            <w:pPr>
                              <w:pStyle w:val="DecContent"/>
                              <w:ind w:left="0" w:firstLine="0"/>
                            </w:pPr>
                            <w:r w:rsidRPr="00C04A30">
                              <w:t xml:space="preserve">Date of Birth </w:t>
                            </w:r>
                          </w:p>
                        </w:tc>
                        <w:tc>
                          <w:tcPr>
                            <w:tcW w:w="458" w:type="dxa"/>
                          </w:tcPr>
                          <w:p w14:paraId="353837CF" w14:textId="77777777" w:rsidR="004B2620" w:rsidRPr="00C04A30" w:rsidRDefault="004B2620" w:rsidP="00C04A30">
                            <w:pPr>
                              <w:pStyle w:val="DecContent"/>
                              <w:ind w:left="0" w:firstLine="0"/>
                            </w:pPr>
                            <w:r>
                              <w:t>:</w:t>
                            </w:r>
                          </w:p>
                        </w:tc>
                        <w:tc>
                          <w:tcPr>
                            <w:tcW w:w="5495" w:type="dxa"/>
                          </w:tcPr>
                          <w:p w14:paraId="48C1C7AE" w14:textId="0E715D2E" w:rsidR="004B2620" w:rsidRPr="00C04A30" w:rsidRDefault="00B36A26" w:rsidP="00C04A30">
                            <w:pPr>
                              <w:pStyle w:val="DecContent"/>
                              <w:ind w:left="0" w:firstLine="0"/>
                            </w:pPr>
                            <w:r>
                              <w:t>28 MARCH 2006</w:t>
                            </w:r>
                          </w:p>
                        </w:tc>
                      </w:tr>
                      <w:tr w:rsidR="004B2620" w:rsidRPr="00C04A30" w14:paraId="07E02030" w14:textId="77777777" w:rsidTr="00C04A30">
                        <w:trPr>
                          <w:trHeight w:val="397"/>
                        </w:trPr>
                        <w:tc>
                          <w:tcPr>
                            <w:tcW w:w="2127" w:type="dxa"/>
                          </w:tcPr>
                          <w:p w14:paraId="6A14C983" w14:textId="77777777" w:rsidR="004B2620" w:rsidRPr="00C04A30" w:rsidRDefault="004B2620" w:rsidP="00C04A30">
                            <w:pPr>
                              <w:pStyle w:val="DecContent"/>
                              <w:ind w:left="0" w:firstLine="0"/>
                            </w:pPr>
                            <w:r w:rsidRPr="00C04A30">
                              <w:t xml:space="preserve">Title </w:t>
                            </w:r>
                          </w:p>
                        </w:tc>
                        <w:tc>
                          <w:tcPr>
                            <w:tcW w:w="458" w:type="dxa"/>
                          </w:tcPr>
                          <w:p w14:paraId="3A838C1E" w14:textId="77777777" w:rsidR="004B2620" w:rsidRPr="00C04A30" w:rsidRDefault="004B2620" w:rsidP="00C04A30">
                            <w:pPr>
                              <w:pStyle w:val="DecContent"/>
                              <w:ind w:left="0" w:firstLine="0"/>
                            </w:pPr>
                            <w:r>
                              <w:t>:</w:t>
                            </w:r>
                          </w:p>
                        </w:tc>
                        <w:tc>
                          <w:tcPr>
                            <w:tcW w:w="5495" w:type="dxa"/>
                          </w:tcPr>
                          <w:p w14:paraId="29F58C37" w14:textId="77777777" w:rsidR="004B2620" w:rsidRDefault="00B36A26" w:rsidP="00C04A30">
                            <w:pPr>
                              <w:pStyle w:val="DecContent"/>
                              <w:ind w:left="0" w:firstLine="0"/>
                            </w:pPr>
                            <w:r>
                              <w:t>PERSONAL FINANCIAL MANAGEMENT MOBILE APPLICATION: SMART POCKET</w:t>
                            </w:r>
                          </w:p>
                          <w:p w14:paraId="63A33975" w14:textId="31F1F29F" w:rsidR="00B36A26" w:rsidRPr="00C04A30" w:rsidRDefault="00B36A26" w:rsidP="00C04A30">
                            <w:pPr>
                              <w:pStyle w:val="DecContent"/>
                              <w:ind w:left="0" w:firstLine="0"/>
                            </w:pPr>
                          </w:p>
                        </w:tc>
                      </w:tr>
                      <w:tr w:rsidR="004B2620" w:rsidRPr="00C04A30" w14:paraId="1CCF0B3C" w14:textId="77777777" w:rsidTr="00C04A30">
                        <w:trPr>
                          <w:trHeight w:val="397"/>
                        </w:trPr>
                        <w:tc>
                          <w:tcPr>
                            <w:tcW w:w="2127" w:type="dxa"/>
                          </w:tcPr>
                          <w:p w14:paraId="3C3F8D61" w14:textId="77777777" w:rsidR="004B2620" w:rsidRPr="00C04A30" w:rsidRDefault="004B2620" w:rsidP="00C04A30">
                            <w:pPr>
                              <w:pStyle w:val="DecContent"/>
                              <w:ind w:left="0" w:firstLine="0"/>
                            </w:pPr>
                            <w:r w:rsidRPr="00C04A30">
                              <w:t xml:space="preserve">Academic Session </w:t>
                            </w:r>
                          </w:p>
                        </w:tc>
                        <w:tc>
                          <w:tcPr>
                            <w:tcW w:w="458" w:type="dxa"/>
                          </w:tcPr>
                          <w:p w14:paraId="6D1FA810" w14:textId="77777777" w:rsidR="004B2620" w:rsidRPr="00C04A30" w:rsidRDefault="004B2620" w:rsidP="00C04A30">
                            <w:pPr>
                              <w:pStyle w:val="DecContent"/>
                              <w:ind w:left="0" w:firstLine="0"/>
                            </w:pPr>
                            <w:r w:rsidRPr="00C04A30">
                              <w:t xml:space="preserve">: </w:t>
                            </w:r>
                          </w:p>
                        </w:tc>
                        <w:tc>
                          <w:tcPr>
                            <w:tcW w:w="5495" w:type="dxa"/>
                          </w:tcPr>
                          <w:p w14:paraId="727F683E" w14:textId="62B90DDC" w:rsidR="004B2620" w:rsidRPr="00C04A30" w:rsidRDefault="00D52119" w:rsidP="00C04A30">
                            <w:pPr>
                              <w:pStyle w:val="DecContent"/>
                              <w:ind w:left="0" w:firstLine="0"/>
                            </w:pPr>
                            <w:r>
                              <w:t>SEMESTER I ACADEMIC SESSION 2025/2026</w:t>
                            </w:r>
                          </w:p>
                        </w:tc>
                      </w:tr>
                    </w:tbl>
                    <w:p w14:paraId="4DEEC840" w14:textId="77777777" w:rsidR="004B2620" w:rsidRPr="00C04A30" w:rsidRDefault="004B2620" w:rsidP="00C04A30">
                      <w:pPr>
                        <w:pStyle w:val="DecContent"/>
                      </w:pPr>
                    </w:p>
                    <w:p w14:paraId="5C8515B7" w14:textId="77777777" w:rsidR="004B2620" w:rsidRDefault="004B2620" w:rsidP="00C04A30">
                      <w:pPr>
                        <w:pStyle w:val="DecContent"/>
                      </w:pPr>
                      <w:r w:rsidRPr="00797E67">
                        <w:t>I declare that this thesis is classified as:</w:t>
                      </w:r>
                    </w:p>
                    <w:p w14:paraId="789EFED8" w14:textId="77777777" w:rsidR="004B2620" w:rsidRPr="00797E67" w:rsidRDefault="004B2620" w:rsidP="00C04A30">
                      <w:pPr>
                        <w:pStyle w:val="DecContent"/>
                      </w:pPr>
                    </w:p>
                    <w:tbl>
                      <w:tblPr>
                        <w:tblW w:w="8046" w:type="dxa"/>
                        <w:tblLayout w:type="fixed"/>
                        <w:tblLook w:val="04A0" w:firstRow="1" w:lastRow="0" w:firstColumn="1" w:lastColumn="0" w:noHBand="0" w:noVBand="1"/>
                      </w:tblPr>
                      <w:tblGrid>
                        <w:gridCol w:w="675"/>
                        <w:gridCol w:w="1843"/>
                        <w:gridCol w:w="5528"/>
                      </w:tblGrid>
                      <w:tr w:rsidR="004B2620" w:rsidRPr="00797E67" w14:paraId="6DA95081" w14:textId="77777777" w:rsidTr="003B209B">
                        <w:trPr>
                          <w:trHeight w:val="282"/>
                        </w:trPr>
                        <w:sdt>
                          <w:sdtPr>
                            <w:id w:val="-37755683"/>
                            <w14:checkbox>
                              <w14:checked w14:val="0"/>
                              <w14:checkedState w14:val="2612" w14:font="MS Gothic"/>
                              <w14:uncheckedState w14:val="2610" w14:font="MS Gothic"/>
                            </w14:checkbox>
                          </w:sdtPr>
                          <w:sdtEndPr/>
                          <w:sdtContent>
                            <w:tc>
                              <w:tcPr>
                                <w:tcW w:w="675" w:type="dxa"/>
                                <w:tcBorders>
                                  <w:top w:val="nil"/>
                                  <w:left w:val="nil"/>
                                  <w:bottom w:val="nil"/>
                                  <w:right w:val="nil"/>
                                </w:tcBorders>
                              </w:tcPr>
                              <w:p w14:paraId="06A39DDB" w14:textId="77777777" w:rsidR="004B2620" w:rsidRPr="00797E67" w:rsidRDefault="004B2620" w:rsidP="00C04A30">
                                <w:pPr>
                                  <w:pStyle w:val="DecContent"/>
                                </w:pPr>
                                <w:r>
                                  <w:rPr>
                                    <w:rFonts w:ascii="MS Gothic" w:eastAsia="MS Gothic" w:hAnsi="MS Gothic" w:hint="eastAsia"/>
                                  </w:rPr>
                                  <w:t>☐</w:t>
                                </w:r>
                              </w:p>
                            </w:tc>
                          </w:sdtContent>
                        </w:sdt>
                        <w:tc>
                          <w:tcPr>
                            <w:tcW w:w="1843" w:type="dxa"/>
                            <w:tcBorders>
                              <w:top w:val="nil"/>
                              <w:left w:val="nil"/>
                              <w:bottom w:val="nil"/>
                              <w:right w:val="nil"/>
                            </w:tcBorders>
                          </w:tcPr>
                          <w:p w14:paraId="4DEB97ED" w14:textId="77777777" w:rsidR="004B2620" w:rsidRPr="00797E67" w:rsidRDefault="004B2620" w:rsidP="00C04A30">
                            <w:pPr>
                              <w:pStyle w:val="DecContent"/>
                            </w:pPr>
                            <w:r w:rsidRPr="00797E67">
                              <w:t>CONFIDENTIAL</w:t>
                            </w:r>
                          </w:p>
                        </w:tc>
                        <w:tc>
                          <w:tcPr>
                            <w:tcW w:w="5528" w:type="dxa"/>
                            <w:tcBorders>
                              <w:top w:val="nil"/>
                              <w:left w:val="nil"/>
                              <w:bottom w:val="nil"/>
                              <w:right w:val="nil"/>
                            </w:tcBorders>
                          </w:tcPr>
                          <w:p w14:paraId="62302FDE" w14:textId="77777777" w:rsidR="004B2620" w:rsidRPr="00797E67" w:rsidRDefault="004B2620" w:rsidP="00C04A30">
                            <w:pPr>
                              <w:pStyle w:val="DecContent2"/>
                            </w:pPr>
                            <w:r w:rsidRPr="00797E67">
                              <w:t xml:space="preserve">(Contains confidential information under the Official Secret Act </w:t>
                            </w:r>
                            <w:proofErr w:type="gramStart"/>
                            <w:r w:rsidRPr="00797E67">
                              <w:t>1997)*</w:t>
                            </w:r>
                            <w:proofErr w:type="gramEnd"/>
                          </w:p>
                        </w:tc>
                      </w:tr>
                      <w:tr w:rsidR="004B2620" w:rsidRPr="00797E67" w14:paraId="189B4B84" w14:textId="77777777" w:rsidTr="003B209B">
                        <w:sdt>
                          <w:sdtPr>
                            <w:id w:val="1544403496"/>
                            <w14:checkbox>
                              <w14:checked w14:val="0"/>
                              <w14:checkedState w14:val="2612" w14:font="MS Gothic"/>
                              <w14:uncheckedState w14:val="2610" w14:font="MS Gothic"/>
                            </w14:checkbox>
                          </w:sdtPr>
                          <w:sdtEndPr/>
                          <w:sdtContent>
                            <w:tc>
                              <w:tcPr>
                                <w:tcW w:w="675" w:type="dxa"/>
                                <w:tcBorders>
                                  <w:top w:val="nil"/>
                                  <w:left w:val="nil"/>
                                  <w:bottom w:val="nil"/>
                                  <w:right w:val="nil"/>
                                </w:tcBorders>
                              </w:tcPr>
                              <w:p w14:paraId="1382648B" w14:textId="77777777" w:rsidR="004B2620" w:rsidRPr="00797E67" w:rsidRDefault="004B2620" w:rsidP="00C04A30">
                                <w:pPr>
                                  <w:pStyle w:val="DecContent"/>
                                </w:pPr>
                                <w:r>
                                  <w:rPr>
                                    <w:rFonts w:ascii="MS Gothic" w:eastAsia="MS Gothic" w:hAnsi="MS Gothic" w:hint="eastAsia"/>
                                  </w:rPr>
                                  <w:t>☐</w:t>
                                </w:r>
                              </w:p>
                            </w:tc>
                          </w:sdtContent>
                        </w:sdt>
                        <w:tc>
                          <w:tcPr>
                            <w:tcW w:w="1843" w:type="dxa"/>
                            <w:tcBorders>
                              <w:top w:val="nil"/>
                              <w:left w:val="nil"/>
                              <w:bottom w:val="nil"/>
                              <w:right w:val="nil"/>
                            </w:tcBorders>
                          </w:tcPr>
                          <w:p w14:paraId="0C57EFC2" w14:textId="77777777" w:rsidR="004B2620" w:rsidRPr="00797E67" w:rsidRDefault="004B2620" w:rsidP="00C04A30">
                            <w:pPr>
                              <w:pStyle w:val="DecContent"/>
                            </w:pPr>
                            <w:r w:rsidRPr="00797E67">
                              <w:t>RESTRICTED</w:t>
                            </w:r>
                          </w:p>
                        </w:tc>
                        <w:tc>
                          <w:tcPr>
                            <w:tcW w:w="5528" w:type="dxa"/>
                            <w:tcBorders>
                              <w:top w:val="nil"/>
                              <w:left w:val="nil"/>
                              <w:bottom w:val="nil"/>
                              <w:right w:val="nil"/>
                            </w:tcBorders>
                          </w:tcPr>
                          <w:p w14:paraId="24958EFD" w14:textId="77777777" w:rsidR="004B2620" w:rsidRPr="00797E67" w:rsidRDefault="004B2620" w:rsidP="00C04A30">
                            <w:pPr>
                              <w:pStyle w:val="DecContent2"/>
                            </w:pPr>
                            <w:r w:rsidRPr="00797E67">
                              <w:t xml:space="preserve">(Contains restricted information as specified by the organization where research was </w:t>
                            </w:r>
                            <w:proofErr w:type="gramStart"/>
                            <w:r w:rsidRPr="00797E67">
                              <w:t>done)*</w:t>
                            </w:r>
                            <w:proofErr w:type="gramEnd"/>
                          </w:p>
                        </w:tc>
                      </w:tr>
                      <w:tr w:rsidR="004B2620" w:rsidRPr="00797E67" w14:paraId="64E4FC56" w14:textId="77777777" w:rsidTr="003B209B">
                        <w:trPr>
                          <w:trHeight w:val="237"/>
                        </w:trPr>
                        <w:sdt>
                          <w:sdtPr>
                            <w:id w:val="-297988637"/>
                            <w14:checkbox>
                              <w14:checked w14:val="1"/>
                              <w14:checkedState w14:val="2612" w14:font="MS Gothic"/>
                              <w14:uncheckedState w14:val="2610" w14:font="MS Gothic"/>
                            </w14:checkbox>
                          </w:sdtPr>
                          <w:sdtEndPr/>
                          <w:sdtContent>
                            <w:tc>
                              <w:tcPr>
                                <w:tcW w:w="675" w:type="dxa"/>
                                <w:tcBorders>
                                  <w:top w:val="nil"/>
                                  <w:left w:val="nil"/>
                                  <w:bottom w:val="nil"/>
                                  <w:right w:val="nil"/>
                                </w:tcBorders>
                              </w:tcPr>
                              <w:p w14:paraId="18ACC4FF" w14:textId="00EB5850" w:rsidR="004B2620" w:rsidRPr="00797E67" w:rsidRDefault="006458A4" w:rsidP="00C04A30">
                                <w:pPr>
                                  <w:pStyle w:val="DecContent"/>
                                </w:pPr>
                                <w:r>
                                  <w:rPr>
                                    <w:rFonts w:ascii="MS Gothic" w:eastAsia="MS Gothic" w:hAnsi="MS Gothic" w:hint="eastAsia"/>
                                  </w:rPr>
                                  <w:t>☒</w:t>
                                </w:r>
                              </w:p>
                            </w:tc>
                          </w:sdtContent>
                        </w:sdt>
                        <w:tc>
                          <w:tcPr>
                            <w:tcW w:w="1843" w:type="dxa"/>
                            <w:tcBorders>
                              <w:top w:val="nil"/>
                              <w:left w:val="nil"/>
                              <w:bottom w:val="nil"/>
                              <w:right w:val="nil"/>
                            </w:tcBorders>
                          </w:tcPr>
                          <w:p w14:paraId="370E2D66" w14:textId="77777777" w:rsidR="004B2620" w:rsidRPr="00797E67" w:rsidRDefault="004B2620" w:rsidP="00C04A30">
                            <w:pPr>
                              <w:pStyle w:val="DecContent"/>
                            </w:pPr>
                            <w:r w:rsidRPr="00797E67">
                              <w:t>OPEN ACCESS</w:t>
                            </w:r>
                          </w:p>
                        </w:tc>
                        <w:tc>
                          <w:tcPr>
                            <w:tcW w:w="5528" w:type="dxa"/>
                            <w:tcBorders>
                              <w:top w:val="nil"/>
                              <w:left w:val="nil"/>
                              <w:bottom w:val="nil"/>
                              <w:right w:val="nil"/>
                            </w:tcBorders>
                          </w:tcPr>
                          <w:p w14:paraId="35F075D3" w14:textId="77777777" w:rsidR="004B2620" w:rsidRPr="00797E67" w:rsidRDefault="004B2620" w:rsidP="00C04A30">
                            <w:pPr>
                              <w:pStyle w:val="DecContent2"/>
                            </w:pPr>
                            <w:r w:rsidRPr="00797E67">
                              <w:t xml:space="preserve">I agree that my thesis to be published as online open access (Full Text) </w:t>
                            </w:r>
                          </w:p>
                        </w:tc>
                      </w:tr>
                    </w:tbl>
                    <w:p w14:paraId="3FB16388" w14:textId="77777777" w:rsidR="004B2620" w:rsidRPr="00797E67" w:rsidRDefault="004B2620" w:rsidP="00C04A30">
                      <w:pPr>
                        <w:pStyle w:val="DecContent"/>
                      </w:pPr>
                    </w:p>
                    <w:sdt>
                      <w:sdtPr>
                        <w:id w:val="8106482"/>
                        <w:lock w:val="sdtContentLocked"/>
                        <w:placeholder>
                          <w:docPart w:val="69600416D3DE4B128F6EF57C117A70D4"/>
                        </w:placeholder>
                      </w:sdtPr>
                      <w:sdtEndPr/>
                      <w:sdtContent>
                        <w:p w14:paraId="13442EA7" w14:textId="77777777" w:rsidR="004B2620" w:rsidRDefault="004B2620" w:rsidP="00C04A30">
                          <w:pPr>
                            <w:pStyle w:val="DecContent"/>
                          </w:pPr>
                        </w:p>
                        <w:p w14:paraId="39BE72C4" w14:textId="77777777" w:rsidR="00F87808" w:rsidRDefault="004B2620" w:rsidP="00C04A30">
                          <w:pPr>
                            <w:pStyle w:val="DecContent"/>
                          </w:pPr>
                          <w:r w:rsidRPr="00797E67">
                            <w:t xml:space="preserve">I acknowledge that Universiti Malaysia Pahang </w:t>
                          </w:r>
                          <w:r w:rsidR="00F87808">
                            <w:t>Al-Sultan Abdullah</w:t>
                          </w:r>
                          <w:r w:rsidR="00F87808" w:rsidRPr="00797E67">
                            <w:t xml:space="preserve"> </w:t>
                          </w:r>
                          <w:r w:rsidRPr="00797E67">
                            <w:t>reserve</w:t>
                          </w:r>
                          <w:r w:rsidRPr="00BA7F4D">
                            <w:t>s</w:t>
                          </w:r>
                          <w:r w:rsidRPr="00797E67">
                            <w:t xml:space="preserve"> the </w:t>
                          </w:r>
                          <w:r>
                            <w:t xml:space="preserve">following </w:t>
                          </w:r>
                        </w:p>
                        <w:p w14:paraId="5A45A896" w14:textId="77777777" w:rsidR="004B2620" w:rsidRPr="00797E67" w:rsidRDefault="004B2620" w:rsidP="00C04A30">
                          <w:pPr>
                            <w:pStyle w:val="DecContent"/>
                          </w:pPr>
                          <w:r w:rsidRPr="00797E67">
                            <w:t>right</w:t>
                          </w:r>
                          <w:r>
                            <w:t>s</w:t>
                          </w:r>
                          <w:r w:rsidRPr="00797E67">
                            <w:t>:</w:t>
                          </w:r>
                        </w:p>
                        <w:p w14:paraId="3D616519" w14:textId="77777777" w:rsidR="004B2620" w:rsidRDefault="004B2620" w:rsidP="00C04A30">
                          <w:pPr>
                            <w:pStyle w:val="DecContent"/>
                          </w:pPr>
                        </w:p>
                        <w:p w14:paraId="5C704B6B" w14:textId="77777777" w:rsidR="004B2620" w:rsidRPr="00797E67" w:rsidRDefault="004B2620" w:rsidP="00C04A30">
                          <w:pPr>
                            <w:pStyle w:val="DecContent"/>
                          </w:pPr>
                          <w:r>
                            <w:t xml:space="preserve">1. </w:t>
                          </w:r>
                          <w:r>
                            <w:tab/>
                          </w:r>
                          <w:r w:rsidRPr="00797E67">
                            <w:t>The Thesis is the Property of Universiti Malaysia Pahang</w:t>
                          </w:r>
                          <w:r w:rsidR="00F87808">
                            <w:t xml:space="preserve"> Al-Sultan Abdullah</w:t>
                          </w:r>
                        </w:p>
                        <w:p w14:paraId="5B0A31D2" w14:textId="77777777" w:rsidR="004B2620" w:rsidRPr="00797E67" w:rsidRDefault="004B2620" w:rsidP="00C04A30">
                          <w:pPr>
                            <w:pStyle w:val="DecContent"/>
                          </w:pPr>
                          <w:r>
                            <w:t xml:space="preserve">2. </w:t>
                          </w:r>
                          <w:r>
                            <w:tab/>
                          </w:r>
                          <w:r w:rsidRPr="00797E67">
                            <w:t xml:space="preserve">The Library of Universiti Malaysia Pahang </w:t>
                          </w:r>
                          <w:r w:rsidR="00F87808">
                            <w:t>Al-Sultan Abdullah</w:t>
                          </w:r>
                          <w:r w:rsidR="00F87808" w:rsidRPr="00797E67">
                            <w:t xml:space="preserve"> </w:t>
                          </w:r>
                          <w:r w:rsidRPr="00797E67">
                            <w:t xml:space="preserve">has the right to make copies </w:t>
                          </w:r>
                          <w:r>
                            <w:t xml:space="preserve">of the thesis </w:t>
                          </w:r>
                          <w:r w:rsidRPr="00797E67">
                            <w:t>for the purpose of research only.</w:t>
                          </w:r>
                        </w:p>
                        <w:p w14:paraId="312618FC" w14:textId="77777777" w:rsidR="004B2620" w:rsidRPr="00797E67" w:rsidRDefault="004B2620" w:rsidP="00C04A30">
                          <w:pPr>
                            <w:pStyle w:val="DecContent"/>
                          </w:pPr>
                          <w:r>
                            <w:t xml:space="preserve">3. </w:t>
                          </w:r>
                          <w:r>
                            <w:tab/>
                            <w:t>T</w:t>
                          </w:r>
                          <w:r w:rsidRPr="00797E67">
                            <w:t xml:space="preserve">he Library has the right to make copies of the thesis </w:t>
                          </w:r>
                          <w:r w:rsidRPr="00BA7F4D">
                            <w:t>for academic exchange</w:t>
                          </w:r>
                          <w:r w:rsidRPr="00797E67">
                            <w:t>.</w:t>
                          </w:r>
                        </w:p>
                        <w:p w14:paraId="1D995144" w14:textId="77777777" w:rsidR="004B2620" w:rsidRPr="00797E67" w:rsidRDefault="004B2620" w:rsidP="00C04A30">
                          <w:pPr>
                            <w:pStyle w:val="DecContent"/>
                          </w:pPr>
                        </w:p>
                        <w:p w14:paraId="1DCF6FC1" w14:textId="77777777" w:rsidR="004B2620" w:rsidRPr="00797E67" w:rsidRDefault="004B2620" w:rsidP="00C04A30">
                          <w:pPr>
                            <w:pStyle w:val="DecContent"/>
                          </w:pPr>
                          <w:r w:rsidRPr="00797E67">
                            <w:t xml:space="preserve">Certified </w:t>
                          </w:r>
                          <w:r>
                            <w:t>b</w:t>
                          </w:r>
                          <w:r w:rsidRPr="00797E67">
                            <w:t>y:</w:t>
                          </w:r>
                        </w:p>
                        <w:p w14:paraId="39FEEE9E" w14:textId="77777777" w:rsidR="004B2620" w:rsidRPr="00797E67" w:rsidRDefault="00C44B14" w:rsidP="00C04A30">
                          <w:pPr>
                            <w:pStyle w:val="DecContent"/>
                          </w:pPr>
                        </w:p>
                      </w:sdtContent>
                    </w:sdt>
                    <w:tbl>
                      <w:tblPr>
                        <w:tblW w:w="0" w:type="auto"/>
                        <w:tblInd w:w="284" w:type="dxa"/>
                        <w:tblLook w:val="04A0" w:firstRow="1" w:lastRow="0" w:firstColumn="1" w:lastColumn="0" w:noHBand="0" w:noVBand="1"/>
                      </w:tblPr>
                      <w:tblGrid>
                        <w:gridCol w:w="4054"/>
                        <w:gridCol w:w="3425"/>
                      </w:tblGrid>
                      <w:tr w:rsidR="004B2620" w:rsidRPr="00797E67" w14:paraId="1E5B046B" w14:textId="77777777" w:rsidTr="00933CA3">
                        <w:tc>
                          <w:tcPr>
                            <w:tcW w:w="4054" w:type="dxa"/>
                          </w:tcPr>
                          <w:p w14:paraId="04150363" w14:textId="77777777" w:rsidR="004B2620" w:rsidRPr="00C04A30" w:rsidRDefault="004B2620" w:rsidP="00C04A30">
                            <w:pPr>
                              <w:pStyle w:val="DecContent"/>
                            </w:pPr>
                          </w:p>
                          <w:p w14:paraId="352F943A" w14:textId="77777777" w:rsidR="004B2620" w:rsidRPr="00C04A30" w:rsidRDefault="004B2620" w:rsidP="00C04A30">
                            <w:pPr>
                              <w:pStyle w:val="DecContent"/>
                            </w:pPr>
                          </w:p>
                          <w:p w14:paraId="7D5655CD" w14:textId="77777777" w:rsidR="004B2620" w:rsidRPr="00C04A30" w:rsidRDefault="004B2620" w:rsidP="00C04A30">
                            <w:pPr>
                              <w:pStyle w:val="DecContent"/>
                            </w:pPr>
                            <w:r w:rsidRPr="00C04A30">
                              <w:t>_____________________</w:t>
                            </w:r>
                          </w:p>
                          <w:p w14:paraId="7426866A" w14:textId="77777777" w:rsidR="004B2620" w:rsidRPr="00C04A30" w:rsidRDefault="004B2620" w:rsidP="00C04A30">
                            <w:pPr>
                              <w:pStyle w:val="DecContent"/>
                            </w:pPr>
                            <w:r w:rsidRPr="00C04A30">
                              <w:t>(Student’s Signature)</w:t>
                            </w:r>
                          </w:p>
                          <w:p w14:paraId="04FF94E9" w14:textId="77777777" w:rsidR="004B2620" w:rsidRPr="00C04A30" w:rsidRDefault="004B2620" w:rsidP="00C04A30">
                            <w:pPr>
                              <w:pStyle w:val="DecContent"/>
                            </w:pPr>
                          </w:p>
                          <w:p w14:paraId="5C00609F" w14:textId="77777777" w:rsidR="004B2620" w:rsidRPr="00C04A30" w:rsidRDefault="004B2620" w:rsidP="00C04A30">
                            <w:pPr>
                              <w:pStyle w:val="DecContent"/>
                            </w:pPr>
                          </w:p>
                          <w:p w14:paraId="15879386" w14:textId="77777777" w:rsidR="004B2620" w:rsidRPr="00C04A30" w:rsidRDefault="004B2620" w:rsidP="00C04A30">
                            <w:pPr>
                              <w:pStyle w:val="DecContent"/>
                            </w:pPr>
                            <w:r w:rsidRPr="00C04A30">
                              <w:t>_____________________</w:t>
                            </w:r>
                          </w:p>
                          <w:p w14:paraId="0D333467" w14:textId="6C43E978" w:rsidR="004B2620" w:rsidRPr="00C04A30" w:rsidRDefault="006458A4" w:rsidP="00C04A30">
                            <w:pPr>
                              <w:pStyle w:val="DecContent"/>
                            </w:pPr>
                            <w:r>
                              <w:t>060328010419</w:t>
                            </w:r>
                          </w:p>
                          <w:p w14:paraId="006E1A28" w14:textId="77777777" w:rsidR="004B2620" w:rsidRPr="00797E67" w:rsidRDefault="004B2620" w:rsidP="00C04A30">
                            <w:pPr>
                              <w:pStyle w:val="DecContent"/>
                            </w:pPr>
                            <w:r w:rsidRPr="00C04A30">
                              <w:t>Date:</w:t>
                            </w:r>
                          </w:p>
                        </w:tc>
                        <w:tc>
                          <w:tcPr>
                            <w:tcW w:w="3425" w:type="dxa"/>
                          </w:tcPr>
                          <w:p w14:paraId="1AEE0FA1" w14:textId="77777777" w:rsidR="004B2620" w:rsidRPr="00797E67" w:rsidRDefault="004B2620" w:rsidP="00C04A30">
                            <w:pPr>
                              <w:pStyle w:val="Style5"/>
                            </w:pPr>
                          </w:p>
                          <w:p w14:paraId="39DA5594" w14:textId="77777777" w:rsidR="004B2620" w:rsidRPr="00797E67" w:rsidRDefault="004B2620" w:rsidP="00C04A30">
                            <w:pPr>
                              <w:pStyle w:val="Style5"/>
                            </w:pPr>
                          </w:p>
                          <w:p w14:paraId="0811D5B0" w14:textId="77777777" w:rsidR="004B2620" w:rsidRPr="00797E67" w:rsidRDefault="004B2620" w:rsidP="00C04A30">
                            <w:pPr>
                              <w:pStyle w:val="Style5"/>
                            </w:pPr>
                            <w:r w:rsidRPr="00797E67">
                              <w:t>_______________________</w:t>
                            </w:r>
                          </w:p>
                          <w:p w14:paraId="2F3F84AD" w14:textId="77777777" w:rsidR="004B2620" w:rsidRDefault="004B2620" w:rsidP="00C04A30">
                            <w:pPr>
                              <w:pStyle w:val="Style5"/>
                            </w:pPr>
                            <w:r>
                              <w:t>(Supervisor’s Signature)</w:t>
                            </w:r>
                            <w:r>
                              <w:tab/>
                              <w:t xml:space="preserve"> </w:t>
                            </w:r>
                          </w:p>
                          <w:p w14:paraId="32D19C1E" w14:textId="77777777" w:rsidR="004B2620" w:rsidRPr="00797E67" w:rsidRDefault="004B2620" w:rsidP="00C04A30">
                            <w:pPr>
                              <w:pStyle w:val="Style5"/>
                            </w:pPr>
                          </w:p>
                          <w:p w14:paraId="2E5EF860" w14:textId="77777777" w:rsidR="004B2620" w:rsidRPr="00797E67" w:rsidRDefault="004B2620" w:rsidP="00C04A30">
                            <w:pPr>
                              <w:pStyle w:val="Style5"/>
                            </w:pPr>
                          </w:p>
                          <w:p w14:paraId="0C6B4DAD" w14:textId="77777777" w:rsidR="004B2620" w:rsidRPr="00797E67" w:rsidRDefault="004B2620" w:rsidP="00C04A30">
                            <w:pPr>
                              <w:pStyle w:val="Style5"/>
                            </w:pPr>
                            <w:r w:rsidRPr="00797E67">
                              <w:t>_______________________</w:t>
                            </w:r>
                          </w:p>
                          <w:p w14:paraId="0B8F8E50" w14:textId="46873664" w:rsidR="004B2620" w:rsidRDefault="006458A4" w:rsidP="00C04A30">
                            <w:pPr>
                              <w:pStyle w:val="Style5"/>
                            </w:pPr>
                            <w:r>
                              <w:t xml:space="preserve">Ts. </w:t>
                            </w:r>
                            <w:proofErr w:type="spellStart"/>
                            <w:r>
                              <w:t>Dr.</w:t>
                            </w:r>
                            <w:proofErr w:type="spellEnd"/>
                            <w:r>
                              <w:t xml:space="preserve"> Kirahman </w:t>
                            </w:r>
                            <w:r w:rsidR="008653CA">
                              <w:t xml:space="preserve">Bin </w:t>
                            </w:r>
                            <w:r>
                              <w:t>Ab. Razak</w:t>
                            </w:r>
                          </w:p>
                          <w:p w14:paraId="1D5349D6" w14:textId="77777777" w:rsidR="004B2620" w:rsidRPr="00797E67" w:rsidRDefault="004B2620" w:rsidP="00C04A30">
                            <w:pPr>
                              <w:pStyle w:val="Style5"/>
                            </w:pPr>
                            <w:r>
                              <w:t xml:space="preserve">Date: </w:t>
                            </w:r>
                          </w:p>
                          <w:p w14:paraId="1F44681E" w14:textId="77777777" w:rsidR="004B2620" w:rsidRPr="00797E67" w:rsidRDefault="004B2620" w:rsidP="00C04A30">
                            <w:pPr>
                              <w:pStyle w:val="DecContent"/>
                            </w:pPr>
                          </w:p>
                        </w:tc>
                      </w:tr>
                      <w:tr w:rsidR="004B2620" w:rsidRPr="00797E67" w14:paraId="18A11AA6" w14:textId="77777777" w:rsidTr="00933CA3">
                        <w:tc>
                          <w:tcPr>
                            <w:tcW w:w="4054" w:type="dxa"/>
                          </w:tcPr>
                          <w:p w14:paraId="24C53538" w14:textId="77777777" w:rsidR="004B2620" w:rsidRPr="00797E67" w:rsidRDefault="004B2620" w:rsidP="000A505B">
                            <w:pPr>
                              <w:pStyle w:val="NoSpacing"/>
                            </w:pPr>
                          </w:p>
                        </w:tc>
                        <w:tc>
                          <w:tcPr>
                            <w:tcW w:w="3425" w:type="dxa"/>
                          </w:tcPr>
                          <w:p w14:paraId="3C976F99" w14:textId="77777777" w:rsidR="004B2620" w:rsidRPr="00797E67" w:rsidRDefault="004B2620" w:rsidP="000A505B">
                            <w:pPr>
                              <w:pStyle w:val="NoSpacing"/>
                            </w:pPr>
                          </w:p>
                        </w:tc>
                      </w:tr>
                    </w:tbl>
                    <w:p w14:paraId="77881284" w14:textId="77777777" w:rsidR="004B2620" w:rsidRPr="00797E67" w:rsidRDefault="004B2620" w:rsidP="00C04A30">
                      <w:pPr>
                        <w:pStyle w:val="NoSpacing"/>
                      </w:pPr>
                    </w:p>
                  </w:txbxContent>
                </v:textbox>
                <w10:anchorlock/>
              </v:rect>
            </w:pict>
          </mc:Fallback>
        </mc:AlternateContent>
      </w:r>
    </w:p>
    <w:p w14:paraId="24907FE3" w14:textId="77777777" w:rsidR="00C04A30" w:rsidRDefault="00C04A30" w:rsidP="000A505B">
      <w:pPr>
        <w:pStyle w:val="NoSpacing"/>
      </w:pPr>
    </w:p>
    <w:p w14:paraId="5686E67A" w14:textId="77777777" w:rsidR="00933CA3" w:rsidRPr="0069183F" w:rsidRDefault="00933CA3" w:rsidP="00C04A30">
      <w:pPr>
        <w:pStyle w:val="DecContent"/>
      </w:pPr>
      <w:proofErr w:type="gramStart"/>
      <w:r w:rsidRPr="0069183F">
        <w:t>NOTE :</w:t>
      </w:r>
      <w:proofErr w:type="gramEnd"/>
      <w:r w:rsidRPr="0069183F">
        <w:t xml:space="preserve"> * If the thesis is CONFIDENTIAL or RESTRICTED, please </w:t>
      </w:r>
      <w:r w:rsidRPr="00BA7F4D">
        <w:t xml:space="preserve">attach </w:t>
      </w:r>
      <w:r w:rsidR="00CF7A52">
        <w:t>a thesis declaration</w:t>
      </w:r>
      <w:r w:rsidR="00CF7A52" w:rsidRPr="00BA7F4D">
        <w:t xml:space="preserve"> </w:t>
      </w:r>
      <w:r w:rsidRPr="00BA7F4D">
        <w:t>letter.</w:t>
      </w:r>
    </w:p>
    <w:p w14:paraId="1044CD4F" w14:textId="77777777" w:rsidR="00933CA3" w:rsidRPr="000A505B" w:rsidRDefault="00933CA3" w:rsidP="000A505B">
      <w:pPr>
        <w:pStyle w:val="NoSpacing"/>
      </w:pPr>
    </w:p>
    <w:p w14:paraId="3A851442" w14:textId="77777777" w:rsidR="004674FA" w:rsidRDefault="004674FA" w:rsidP="008215B0">
      <w:pPr>
        <w:pStyle w:val="TITLEATROMANPAGES2"/>
      </w:pPr>
      <w:r>
        <w:lastRenderedPageBreak/>
        <w:t xml:space="preserve">THESIS </w:t>
      </w:r>
      <w:r w:rsidRPr="00933CA3">
        <w:t>DECLARATION</w:t>
      </w:r>
      <w:r>
        <w:t xml:space="preserve"> LETTER</w:t>
      </w:r>
      <w:r w:rsidR="00FE32F0">
        <w:t xml:space="preserve"> (OPTIONAL)</w:t>
      </w:r>
    </w:p>
    <w:p w14:paraId="1E670989" w14:textId="77777777" w:rsidR="00C04A30" w:rsidRDefault="00933CA3" w:rsidP="00C04A30">
      <w:pPr>
        <w:pStyle w:val="DecLetter"/>
      </w:pPr>
      <w:r w:rsidRPr="00C04A30">
        <w:t xml:space="preserve">Librarian, </w:t>
      </w:r>
    </w:p>
    <w:p w14:paraId="71E59346" w14:textId="77777777" w:rsidR="00C04A30" w:rsidRDefault="00933CA3" w:rsidP="00C04A30">
      <w:pPr>
        <w:pStyle w:val="DecLetter"/>
        <w:rPr>
          <w:lang w:val="fi-FI"/>
        </w:rPr>
      </w:pPr>
      <w:r w:rsidRPr="00C04A30">
        <w:rPr>
          <w:lang w:val="fi-FI"/>
        </w:rPr>
        <w:t>Universiti Malaysia Pahang</w:t>
      </w:r>
      <w:r w:rsidR="00F87808">
        <w:rPr>
          <w:lang w:val="fi-FI"/>
        </w:rPr>
        <w:t xml:space="preserve"> </w:t>
      </w:r>
      <w:r w:rsidR="00F87808">
        <w:t>Al-Sultan Abdullah</w:t>
      </w:r>
      <w:r w:rsidRPr="00C04A30">
        <w:rPr>
          <w:lang w:val="fi-FI"/>
        </w:rPr>
        <w:t>,</w:t>
      </w:r>
    </w:p>
    <w:p w14:paraId="0F4FE1B7" w14:textId="77777777" w:rsidR="00C04A30" w:rsidRDefault="00933CA3" w:rsidP="00C04A30">
      <w:pPr>
        <w:pStyle w:val="DecLetter"/>
        <w:rPr>
          <w:lang w:val="fi-FI"/>
        </w:rPr>
      </w:pPr>
      <w:r w:rsidRPr="00C04A30">
        <w:rPr>
          <w:lang w:val="fi-FI"/>
        </w:rPr>
        <w:t xml:space="preserve">Lebuh </w:t>
      </w:r>
      <w:r w:rsidR="00F87808">
        <w:rPr>
          <w:lang w:val="fi-FI"/>
        </w:rPr>
        <w:t xml:space="preserve">Persiaran </w:t>
      </w:r>
      <w:r w:rsidRPr="00C04A30">
        <w:rPr>
          <w:lang w:val="fi-FI"/>
        </w:rPr>
        <w:t xml:space="preserve">Tun </w:t>
      </w:r>
      <w:r w:rsidR="00F87808">
        <w:rPr>
          <w:lang w:val="fi-FI"/>
        </w:rPr>
        <w:t>Khalil Yaakob</w:t>
      </w:r>
      <w:r w:rsidRPr="00C04A30">
        <w:rPr>
          <w:lang w:val="fi-FI"/>
        </w:rPr>
        <w:t>,</w:t>
      </w:r>
    </w:p>
    <w:p w14:paraId="0692D192" w14:textId="77777777" w:rsidR="00933CA3" w:rsidRPr="00C04A30" w:rsidRDefault="00933CA3" w:rsidP="00C04A30">
      <w:pPr>
        <w:pStyle w:val="DecLetter"/>
        <w:rPr>
          <w:lang w:val="fi-FI"/>
        </w:rPr>
      </w:pPr>
      <w:r w:rsidRPr="00C04A30">
        <w:rPr>
          <w:lang w:val="fi-FI"/>
        </w:rPr>
        <w:t>26300, Gambang, Kuantan</w:t>
      </w:r>
      <w:r w:rsidR="00F87808">
        <w:rPr>
          <w:lang w:val="fi-FI"/>
        </w:rPr>
        <w:t>, Pahang.</w:t>
      </w:r>
    </w:p>
    <w:p w14:paraId="497E8855" w14:textId="77777777" w:rsidR="00933CA3" w:rsidRPr="00C04A30" w:rsidRDefault="00933CA3" w:rsidP="00C04A30">
      <w:pPr>
        <w:pStyle w:val="DecLetter"/>
        <w:rPr>
          <w:lang w:val="fi-FI"/>
        </w:rPr>
      </w:pPr>
    </w:p>
    <w:p w14:paraId="16410ADC" w14:textId="77777777" w:rsidR="00933CA3" w:rsidRDefault="00F31979" w:rsidP="00C04A30">
      <w:pPr>
        <w:pStyle w:val="DecLetter"/>
      </w:pPr>
      <w:r>
        <w:t xml:space="preserve">Dear </w:t>
      </w:r>
      <w:r w:rsidR="00933CA3" w:rsidRPr="00933CA3">
        <w:t>Sir,</w:t>
      </w:r>
    </w:p>
    <w:p w14:paraId="584A5590" w14:textId="77777777" w:rsidR="00933CA3" w:rsidRPr="00933CA3" w:rsidRDefault="00933CA3" w:rsidP="00C04A30">
      <w:pPr>
        <w:pStyle w:val="DecLetter"/>
      </w:pPr>
    </w:p>
    <w:p w14:paraId="36C165A2" w14:textId="77777777" w:rsidR="00933CA3" w:rsidRPr="00933CA3" w:rsidRDefault="00933CA3" w:rsidP="00C04A30">
      <w:pPr>
        <w:pStyle w:val="DecLetter"/>
      </w:pPr>
      <w:r w:rsidRPr="00933CA3">
        <w:t>CLASSIFICATION OF THESIS AS RESTRICTED</w:t>
      </w:r>
    </w:p>
    <w:p w14:paraId="3464B60B" w14:textId="77777777" w:rsidR="00933CA3" w:rsidRDefault="00933CA3" w:rsidP="00C04A30">
      <w:pPr>
        <w:pStyle w:val="DecLetter"/>
      </w:pPr>
    </w:p>
    <w:p w14:paraId="16A894B2" w14:textId="77777777" w:rsidR="00933CA3" w:rsidRPr="00933CA3" w:rsidRDefault="00933CA3" w:rsidP="00C04A30">
      <w:pPr>
        <w:pStyle w:val="DecLetter"/>
      </w:pPr>
      <w:r w:rsidRPr="00933CA3">
        <w:rPr>
          <w:noProof/>
          <w:lang w:val="en-GB" w:eastAsia="en-GB"/>
        </w:rPr>
        <mc:AlternateContent>
          <mc:Choice Requires="wpg">
            <w:drawing>
              <wp:anchor distT="0" distB="0" distL="114300" distR="114300" simplePos="0" relativeHeight="251649536" behindDoc="0" locked="0" layoutInCell="1" allowOverlap="1" wp14:anchorId="19260212" wp14:editId="622A1C91">
                <wp:simplePos x="0" y="0"/>
                <wp:positionH relativeFrom="page">
                  <wp:posOffset>7903210</wp:posOffset>
                </wp:positionH>
                <wp:positionV relativeFrom="page">
                  <wp:posOffset>10958830</wp:posOffset>
                </wp:positionV>
                <wp:extent cx="190500" cy="1270"/>
                <wp:effectExtent l="0" t="0" r="19050" b="17780"/>
                <wp:wrapNone/>
                <wp:docPr id="2303" name="Group 22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0500" cy="1270"/>
                          <a:chOff x="12446" y="17258"/>
                          <a:chExt cx="300" cy="2"/>
                        </a:xfrm>
                      </wpg:grpSpPr>
                      <wps:wsp>
                        <wps:cNvPr id="2304" name="Freeform 2260"/>
                        <wps:cNvSpPr>
                          <a:spLocks/>
                        </wps:cNvSpPr>
                        <wps:spPr bwMode="auto">
                          <a:xfrm>
                            <a:off x="12446" y="17258"/>
                            <a:ext cx="300" cy="2"/>
                          </a:xfrm>
                          <a:custGeom>
                            <a:avLst/>
                            <a:gdLst>
                              <a:gd name="T0" fmla="+- 0 12446 12446"/>
                              <a:gd name="T1" fmla="*/ T0 w 300"/>
                              <a:gd name="T2" fmla="+- 0 12746 12446"/>
                              <a:gd name="T3" fmla="*/ T2 w 300"/>
                            </a:gdLst>
                            <a:ahLst/>
                            <a:cxnLst>
                              <a:cxn ang="0">
                                <a:pos x="T1" y="0"/>
                              </a:cxn>
                              <a:cxn ang="0">
                                <a:pos x="T3" y="0"/>
                              </a:cxn>
                            </a:cxnLst>
                            <a:rect l="0" t="0" r="r" b="b"/>
                            <a:pathLst>
                              <a:path w="300">
                                <a:moveTo>
                                  <a:pt x="0" y="0"/>
                                </a:moveTo>
                                <a:lnTo>
                                  <a:pt x="300" y="0"/>
                                </a:lnTo>
                              </a:path>
                            </a:pathLst>
                          </a:custGeom>
                          <a:noFill/>
                          <a:ln w="317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8F2265A" id="Group 2259" o:spid="_x0000_s1026" style="position:absolute;margin-left:622.3pt;margin-top:862.9pt;width:15pt;height:.1pt;z-index:251649536;mso-position-horizontal-relative:page;mso-position-vertical-relative:page" coordorigin="12446,17258" coordsize="30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">
                <v:shape id="Freeform 2260" o:spid="_x0000_s1027" style="position:absolute;left:12446;top:17258;width:300;height:2;visibility:visible;mso-wrap-style:square;v-text-anchor:top" coordsize="3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" path="m,l300,e" filled="f" strokeweight=".25pt">
                  <v:path arrowok="t" o:connecttype="custom" o:connectlocs="0,0;300,0" o:connectangles="0,0"/>
                </v:shape>
                <w10:wrap anchorx="page" anchory="page"/>
              </v:group>
            </w:pict>
          </mc:Fallback>
        </mc:AlternateContent>
      </w:r>
      <w:r w:rsidRPr="00933CA3">
        <w:rPr>
          <w:noProof/>
          <w:lang w:val="en-GB" w:eastAsia="en-GB"/>
        </w:rPr>
        <mc:AlternateContent>
          <mc:Choice Requires="wpg">
            <w:drawing>
              <wp:anchor distT="0" distB="0" distL="114300" distR="114300" simplePos="0" relativeHeight="251654656" behindDoc="0" locked="0" layoutInCell="1" allowOverlap="1" wp14:anchorId="0496D114" wp14:editId="28DF9D0C">
                <wp:simplePos x="0" y="0"/>
                <wp:positionH relativeFrom="page">
                  <wp:posOffset>266700</wp:posOffset>
                </wp:positionH>
                <wp:positionV relativeFrom="page">
                  <wp:posOffset>11035030</wp:posOffset>
                </wp:positionV>
                <wp:extent cx="1270" cy="190500"/>
                <wp:effectExtent l="0" t="0" r="17780" b="19050"/>
                <wp:wrapNone/>
                <wp:docPr id="2301" name="Group 22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 cy="190500"/>
                          <a:chOff x="420" y="17378"/>
                          <a:chExt cx="2" cy="300"/>
                        </a:xfrm>
                      </wpg:grpSpPr>
                      <wps:wsp>
                        <wps:cNvPr id="2302" name="Freeform 2262"/>
                        <wps:cNvSpPr>
                          <a:spLocks/>
                        </wps:cNvSpPr>
                        <wps:spPr bwMode="auto">
                          <a:xfrm>
                            <a:off x="420" y="17378"/>
                            <a:ext cx="2" cy="300"/>
                          </a:xfrm>
                          <a:custGeom>
                            <a:avLst/>
                            <a:gdLst>
                              <a:gd name="T0" fmla="+- 0 17378 17378"/>
                              <a:gd name="T1" fmla="*/ 17378 h 300"/>
                              <a:gd name="T2" fmla="+- 0 17678 17378"/>
                              <a:gd name="T3" fmla="*/ 17678 h 300"/>
                            </a:gdLst>
                            <a:ahLst/>
                            <a:cxnLst>
                              <a:cxn ang="0">
                                <a:pos x="0" y="T1"/>
                              </a:cxn>
                              <a:cxn ang="0">
                                <a:pos x="0" y="T3"/>
                              </a:cxn>
                            </a:cxnLst>
                            <a:rect l="0" t="0" r="r" b="b"/>
                            <a:pathLst>
                              <a:path h="300">
                                <a:moveTo>
                                  <a:pt x="0" y="0"/>
                                </a:moveTo>
                                <a:lnTo>
                                  <a:pt x="0" y="300"/>
                                </a:lnTo>
                              </a:path>
                            </a:pathLst>
                          </a:custGeom>
                          <a:noFill/>
                          <a:ln w="317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67C8219" id="Group 2261" o:spid="_x0000_s1026" style="position:absolute;margin-left:21pt;margin-top:868.9pt;width:.1pt;height:15pt;z-index:251654656;mso-position-horizontal-relative:page;mso-position-vertical-relative:page" coordorigin="420,17378" coordsize="2,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">
                <v:shape id="Freeform 2262" o:spid="_x0000_s1027" style="position:absolute;left:420;top:17378;width:2;height:300;visibility:visible;mso-wrap-style:square;v-text-anchor:top" coordsize="2,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" path="m,l,300e" filled="f" strokeweight=".25pt">
                  <v:path arrowok="t" o:connecttype="custom" o:connectlocs="0,17378;0,17678" o:connectangles="0,0"/>
                </v:shape>
                <w10:wrap anchorx="page" anchory="page"/>
              </v:group>
            </w:pict>
          </mc:Fallback>
        </mc:AlternateContent>
      </w:r>
      <w:r w:rsidRPr="00933CA3">
        <w:rPr>
          <w:noProof/>
          <w:lang w:val="en-GB" w:eastAsia="en-GB"/>
        </w:rPr>
        <mc:AlternateContent>
          <mc:Choice Requires="wpg">
            <w:drawing>
              <wp:anchor distT="0" distB="0" distL="114300" distR="114300" simplePos="0" relativeHeight="251659776" behindDoc="0" locked="0" layoutInCell="1" allowOverlap="1" wp14:anchorId="2598925A" wp14:editId="69335AFD">
                <wp:simplePos x="0" y="0"/>
                <wp:positionH relativeFrom="page">
                  <wp:posOffset>7827010</wp:posOffset>
                </wp:positionH>
                <wp:positionV relativeFrom="page">
                  <wp:posOffset>11035030</wp:posOffset>
                </wp:positionV>
                <wp:extent cx="1270" cy="190500"/>
                <wp:effectExtent l="0" t="0" r="17780" b="19050"/>
                <wp:wrapNone/>
                <wp:docPr id="2299" name="Group 22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 cy="190500"/>
                          <a:chOff x="12326" y="17378"/>
                          <a:chExt cx="2" cy="300"/>
                        </a:xfrm>
                      </wpg:grpSpPr>
                      <wps:wsp>
                        <wps:cNvPr id="2300" name="Freeform 2264"/>
                        <wps:cNvSpPr>
                          <a:spLocks/>
                        </wps:cNvSpPr>
                        <wps:spPr bwMode="auto">
                          <a:xfrm>
                            <a:off x="12326" y="17378"/>
                            <a:ext cx="2" cy="300"/>
                          </a:xfrm>
                          <a:custGeom>
                            <a:avLst/>
                            <a:gdLst>
                              <a:gd name="T0" fmla="+- 0 17378 17378"/>
                              <a:gd name="T1" fmla="*/ 17378 h 300"/>
                              <a:gd name="T2" fmla="+- 0 17678 17378"/>
                              <a:gd name="T3" fmla="*/ 17678 h 300"/>
                            </a:gdLst>
                            <a:ahLst/>
                            <a:cxnLst>
                              <a:cxn ang="0">
                                <a:pos x="0" y="T1"/>
                              </a:cxn>
                              <a:cxn ang="0">
                                <a:pos x="0" y="T3"/>
                              </a:cxn>
                            </a:cxnLst>
                            <a:rect l="0" t="0" r="r" b="b"/>
                            <a:pathLst>
                              <a:path h="300">
                                <a:moveTo>
                                  <a:pt x="0" y="0"/>
                                </a:moveTo>
                                <a:lnTo>
                                  <a:pt x="0" y="300"/>
                                </a:lnTo>
                              </a:path>
                            </a:pathLst>
                          </a:custGeom>
                          <a:noFill/>
                          <a:ln w="317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24C481A" id="Group 2263" o:spid="_x0000_s1026" style="position:absolute;margin-left:616.3pt;margin-top:868.9pt;width:.1pt;height:15pt;z-index:251659776;mso-position-horizontal-relative:page;mso-position-vertical-relative:page" coordorigin="12326,17378" coordsize="2,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">
                <v:shape id="Freeform 2264" o:spid="_x0000_s1027" style="position:absolute;left:12326;top:17378;width:2;height:300;visibility:visible;mso-wrap-style:square;v-text-anchor:top" coordsize="2,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" path="m,l,300e" filled="f" strokeweight=".25pt">
                  <v:path arrowok="t" o:connecttype="custom" o:connectlocs="0,17378;0,17678" o:connectangles="0,0"/>
                </v:shape>
                <w10:wrap anchorx="page" anchory="page"/>
              </v:group>
            </w:pict>
          </mc:Fallback>
        </mc:AlternateContent>
      </w:r>
      <w:r w:rsidRPr="00933CA3">
        <w:t>Please be informed that the following thesis is classified as RESTRICTED for a period of three (3) years from the date of this letter.  The reasons for this classification are as listed below.</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34"/>
        <w:gridCol w:w="6447"/>
      </w:tblGrid>
      <w:tr w:rsidR="00933CA3" w:rsidRPr="00933CA3" w14:paraId="0FCB480C" w14:textId="77777777" w:rsidTr="00F87808">
        <w:tc>
          <w:tcPr>
            <w:tcW w:w="1199" w:type="pct"/>
          </w:tcPr>
          <w:p w14:paraId="5C5D3C31" w14:textId="77777777" w:rsidR="00933CA3" w:rsidRPr="00933CA3" w:rsidRDefault="00933CA3" w:rsidP="00C04A30">
            <w:pPr>
              <w:pStyle w:val="DecLetter"/>
            </w:pPr>
            <w:r w:rsidRPr="00933CA3">
              <w:t xml:space="preserve">Author’s </w:t>
            </w:r>
            <w:r>
              <w:t>N</w:t>
            </w:r>
            <w:r w:rsidRPr="00933CA3">
              <w:t xml:space="preserve">ame </w:t>
            </w:r>
          </w:p>
        </w:tc>
        <w:tc>
          <w:tcPr>
            <w:tcW w:w="3801" w:type="pct"/>
          </w:tcPr>
          <w:p w14:paraId="7FDB013C" w14:textId="77777777" w:rsidR="00933CA3" w:rsidRPr="00933CA3" w:rsidRDefault="00933CA3" w:rsidP="00C04A30">
            <w:pPr>
              <w:pStyle w:val="DecLetter"/>
            </w:pPr>
          </w:p>
        </w:tc>
      </w:tr>
      <w:tr w:rsidR="00933CA3" w:rsidRPr="00933CA3" w14:paraId="1F5F9315" w14:textId="77777777" w:rsidTr="00F87808">
        <w:tc>
          <w:tcPr>
            <w:tcW w:w="1199" w:type="pct"/>
          </w:tcPr>
          <w:p w14:paraId="0497A18C" w14:textId="77777777" w:rsidR="00933CA3" w:rsidRPr="00933CA3" w:rsidRDefault="00933CA3" w:rsidP="00C04A30">
            <w:pPr>
              <w:pStyle w:val="DecLetter"/>
            </w:pPr>
            <w:r w:rsidRPr="00933CA3">
              <w:t>Thesis Title</w:t>
            </w:r>
          </w:p>
        </w:tc>
        <w:tc>
          <w:tcPr>
            <w:tcW w:w="3801" w:type="pct"/>
          </w:tcPr>
          <w:p w14:paraId="481D1947" w14:textId="77777777" w:rsidR="00933CA3" w:rsidRPr="00933CA3" w:rsidRDefault="00933CA3" w:rsidP="00C04A30">
            <w:pPr>
              <w:pStyle w:val="DecLetter"/>
            </w:pPr>
          </w:p>
        </w:tc>
      </w:tr>
      <w:tr w:rsidR="00933CA3" w:rsidRPr="00933CA3" w14:paraId="24E989FC" w14:textId="77777777" w:rsidTr="00F87808">
        <w:tc>
          <w:tcPr>
            <w:tcW w:w="1199" w:type="pct"/>
          </w:tcPr>
          <w:p w14:paraId="309A61C0" w14:textId="77777777" w:rsidR="00933CA3" w:rsidRPr="00933CA3" w:rsidRDefault="00933CA3" w:rsidP="00C04A30">
            <w:pPr>
              <w:pStyle w:val="DecLetter"/>
            </w:pPr>
          </w:p>
        </w:tc>
        <w:tc>
          <w:tcPr>
            <w:tcW w:w="3801" w:type="pct"/>
          </w:tcPr>
          <w:p w14:paraId="2DA4C36A" w14:textId="77777777" w:rsidR="00933CA3" w:rsidRPr="00933CA3" w:rsidRDefault="00933CA3" w:rsidP="00C04A30">
            <w:pPr>
              <w:pStyle w:val="DecLetter"/>
            </w:pPr>
          </w:p>
        </w:tc>
      </w:tr>
      <w:tr w:rsidR="00933CA3" w:rsidRPr="00933CA3" w14:paraId="0BF27AFF" w14:textId="77777777" w:rsidTr="00F87808">
        <w:tc>
          <w:tcPr>
            <w:tcW w:w="1199" w:type="pct"/>
          </w:tcPr>
          <w:p w14:paraId="2E5F3F2C" w14:textId="77777777" w:rsidR="00933CA3" w:rsidRPr="00933CA3" w:rsidRDefault="00933CA3" w:rsidP="00C04A30">
            <w:pPr>
              <w:pStyle w:val="DecLetter"/>
            </w:pPr>
          </w:p>
        </w:tc>
        <w:tc>
          <w:tcPr>
            <w:tcW w:w="3801" w:type="pct"/>
          </w:tcPr>
          <w:p w14:paraId="17073E6C" w14:textId="77777777" w:rsidR="00933CA3" w:rsidRPr="00933CA3" w:rsidRDefault="00933CA3" w:rsidP="00C04A30">
            <w:pPr>
              <w:pStyle w:val="DecLetter"/>
            </w:pPr>
          </w:p>
        </w:tc>
      </w:tr>
      <w:tr w:rsidR="00933CA3" w:rsidRPr="00933CA3" w14:paraId="6E75E8B4" w14:textId="77777777" w:rsidTr="00F87808">
        <w:tc>
          <w:tcPr>
            <w:tcW w:w="1199" w:type="pct"/>
          </w:tcPr>
          <w:p w14:paraId="7065403B" w14:textId="77777777" w:rsidR="00933CA3" w:rsidRPr="00933CA3" w:rsidRDefault="00933CA3" w:rsidP="00C04A30">
            <w:pPr>
              <w:pStyle w:val="DecLetter"/>
            </w:pPr>
          </w:p>
        </w:tc>
        <w:tc>
          <w:tcPr>
            <w:tcW w:w="3801" w:type="pct"/>
          </w:tcPr>
          <w:p w14:paraId="775E0F17" w14:textId="77777777" w:rsidR="00933CA3" w:rsidRPr="00933CA3" w:rsidRDefault="00933CA3" w:rsidP="00C04A30">
            <w:pPr>
              <w:pStyle w:val="DecLetter"/>
            </w:pPr>
          </w:p>
        </w:tc>
      </w:tr>
      <w:tr w:rsidR="00933CA3" w:rsidRPr="00933CA3" w14:paraId="27475109" w14:textId="77777777" w:rsidTr="00F87808">
        <w:tc>
          <w:tcPr>
            <w:tcW w:w="1199" w:type="pct"/>
          </w:tcPr>
          <w:p w14:paraId="3C6D2B44" w14:textId="77777777" w:rsidR="00933CA3" w:rsidRPr="00933CA3" w:rsidRDefault="00933CA3" w:rsidP="00C04A30">
            <w:pPr>
              <w:pStyle w:val="DecLetter"/>
            </w:pPr>
            <w:r w:rsidRPr="00933CA3">
              <w:t>Reasons</w:t>
            </w:r>
          </w:p>
        </w:tc>
        <w:tc>
          <w:tcPr>
            <w:tcW w:w="3801" w:type="pct"/>
          </w:tcPr>
          <w:p w14:paraId="43219C81" w14:textId="77777777" w:rsidR="00933CA3" w:rsidRDefault="00933CA3" w:rsidP="00C04A30">
            <w:pPr>
              <w:pStyle w:val="DecLetter"/>
            </w:pPr>
            <w:r w:rsidRPr="00933CA3">
              <w:t>(</w:t>
            </w:r>
            <w:proofErr w:type="spellStart"/>
            <w:r w:rsidRPr="00933CA3">
              <w:t>i</w:t>
            </w:r>
            <w:proofErr w:type="spellEnd"/>
            <w:r w:rsidRPr="00933CA3">
              <w:t>)</w:t>
            </w:r>
          </w:p>
          <w:p w14:paraId="7B7DE1AB" w14:textId="77777777" w:rsidR="00452FD9" w:rsidRPr="00933CA3" w:rsidRDefault="00452FD9" w:rsidP="00C04A30">
            <w:pPr>
              <w:pStyle w:val="DecLetter"/>
            </w:pPr>
          </w:p>
        </w:tc>
      </w:tr>
      <w:tr w:rsidR="00933CA3" w:rsidRPr="00933CA3" w14:paraId="7C46EF01" w14:textId="77777777" w:rsidTr="00F87808">
        <w:tc>
          <w:tcPr>
            <w:tcW w:w="1199" w:type="pct"/>
          </w:tcPr>
          <w:p w14:paraId="75FCA01B" w14:textId="77777777" w:rsidR="00933CA3" w:rsidRPr="00933CA3" w:rsidRDefault="00933CA3" w:rsidP="00C04A30">
            <w:pPr>
              <w:pStyle w:val="DecLetter"/>
            </w:pPr>
          </w:p>
        </w:tc>
        <w:tc>
          <w:tcPr>
            <w:tcW w:w="3801" w:type="pct"/>
          </w:tcPr>
          <w:p w14:paraId="779723D7" w14:textId="77777777" w:rsidR="00933CA3" w:rsidRPr="00933CA3" w:rsidRDefault="00933CA3" w:rsidP="00C04A30">
            <w:pPr>
              <w:pStyle w:val="DecLetter"/>
            </w:pPr>
          </w:p>
        </w:tc>
      </w:tr>
      <w:tr w:rsidR="00933CA3" w:rsidRPr="00933CA3" w14:paraId="70F5D3CF" w14:textId="77777777" w:rsidTr="00F87808">
        <w:tc>
          <w:tcPr>
            <w:tcW w:w="1199" w:type="pct"/>
          </w:tcPr>
          <w:p w14:paraId="484BFBF7" w14:textId="77777777" w:rsidR="00933CA3" w:rsidRPr="00933CA3" w:rsidRDefault="00933CA3" w:rsidP="00C04A30">
            <w:pPr>
              <w:pStyle w:val="DecLetter"/>
            </w:pPr>
          </w:p>
        </w:tc>
        <w:tc>
          <w:tcPr>
            <w:tcW w:w="3801" w:type="pct"/>
          </w:tcPr>
          <w:p w14:paraId="260DFD49" w14:textId="77777777" w:rsidR="00933CA3" w:rsidRDefault="00933CA3" w:rsidP="00C04A30">
            <w:pPr>
              <w:pStyle w:val="DecLetter"/>
            </w:pPr>
            <w:r w:rsidRPr="00933CA3">
              <w:t>(ii)</w:t>
            </w:r>
          </w:p>
          <w:p w14:paraId="01BAA919" w14:textId="77777777" w:rsidR="00452FD9" w:rsidRPr="00933CA3" w:rsidRDefault="00452FD9" w:rsidP="00C04A30">
            <w:pPr>
              <w:pStyle w:val="DecLetter"/>
            </w:pPr>
          </w:p>
        </w:tc>
      </w:tr>
      <w:tr w:rsidR="00933CA3" w:rsidRPr="00933CA3" w14:paraId="58CCD76C" w14:textId="77777777" w:rsidTr="00F87808">
        <w:tc>
          <w:tcPr>
            <w:tcW w:w="1199" w:type="pct"/>
          </w:tcPr>
          <w:p w14:paraId="21CBA118" w14:textId="77777777" w:rsidR="00933CA3" w:rsidRPr="00933CA3" w:rsidRDefault="00933CA3" w:rsidP="00C04A30">
            <w:pPr>
              <w:pStyle w:val="DecLetter"/>
            </w:pPr>
          </w:p>
        </w:tc>
        <w:tc>
          <w:tcPr>
            <w:tcW w:w="3801" w:type="pct"/>
          </w:tcPr>
          <w:p w14:paraId="1BEFC7B3" w14:textId="77777777" w:rsidR="00933CA3" w:rsidRPr="00933CA3" w:rsidRDefault="00933CA3" w:rsidP="00C04A30">
            <w:pPr>
              <w:pStyle w:val="DecLetter"/>
            </w:pPr>
          </w:p>
        </w:tc>
      </w:tr>
      <w:tr w:rsidR="00933CA3" w:rsidRPr="00933CA3" w14:paraId="53B9DB23" w14:textId="77777777" w:rsidTr="00F87808">
        <w:tc>
          <w:tcPr>
            <w:tcW w:w="1199" w:type="pct"/>
          </w:tcPr>
          <w:p w14:paraId="45712952" w14:textId="77777777" w:rsidR="00933CA3" w:rsidRPr="00933CA3" w:rsidRDefault="00933CA3" w:rsidP="00C04A30">
            <w:pPr>
              <w:pStyle w:val="DecLetter"/>
            </w:pPr>
          </w:p>
        </w:tc>
        <w:tc>
          <w:tcPr>
            <w:tcW w:w="3801" w:type="pct"/>
          </w:tcPr>
          <w:p w14:paraId="214AF586" w14:textId="77777777" w:rsidR="00933CA3" w:rsidRPr="00933CA3" w:rsidRDefault="00933CA3" w:rsidP="00C04A30">
            <w:pPr>
              <w:pStyle w:val="DecLetter"/>
            </w:pPr>
            <w:r w:rsidRPr="00933CA3">
              <w:t>(iii)</w:t>
            </w:r>
          </w:p>
        </w:tc>
      </w:tr>
      <w:tr w:rsidR="00933CA3" w:rsidRPr="00933CA3" w14:paraId="61789A0B" w14:textId="77777777" w:rsidTr="00F87808">
        <w:tc>
          <w:tcPr>
            <w:tcW w:w="1199" w:type="pct"/>
          </w:tcPr>
          <w:p w14:paraId="1C18B62B" w14:textId="77777777" w:rsidR="00933CA3" w:rsidRPr="00933CA3" w:rsidRDefault="00933CA3" w:rsidP="00C04A30">
            <w:pPr>
              <w:pStyle w:val="DecLetter"/>
            </w:pPr>
          </w:p>
        </w:tc>
        <w:tc>
          <w:tcPr>
            <w:tcW w:w="3801" w:type="pct"/>
          </w:tcPr>
          <w:p w14:paraId="7B114B09" w14:textId="77777777" w:rsidR="00933CA3" w:rsidRPr="00933CA3" w:rsidRDefault="00933CA3" w:rsidP="00C04A30">
            <w:pPr>
              <w:pStyle w:val="DecLetter"/>
            </w:pPr>
          </w:p>
        </w:tc>
      </w:tr>
    </w:tbl>
    <w:p w14:paraId="6ABA88E9" w14:textId="77777777" w:rsidR="00933CA3" w:rsidRDefault="00933CA3" w:rsidP="00C04A30">
      <w:pPr>
        <w:pStyle w:val="DecLetter"/>
      </w:pPr>
    </w:p>
    <w:p w14:paraId="11234896" w14:textId="77777777" w:rsidR="00933CA3" w:rsidRPr="00933CA3" w:rsidRDefault="00933CA3" w:rsidP="00C04A30">
      <w:pPr>
        <w:pStyle w:val="DecLetter"/>
      </w:pPr>
    </w:p>
    <w:p w14:paraId="11A4523A" w14:textId="77777777" w:rsidR="00933CA3" w:rsidRPr="00933CA3" w:rsidRDefault="00933CA3" w:rsidP="00C04A30">
      <w:pPr>
        <w:pStyle w:val="DecLetter"/>
      </w:pPr>
      <w:r w:rsidRPr="00933CA3">
        <w:t xml:space="preserve">Thank </w:t>
      </w:r>
      <w:r w:rsidR="00B030BB">
        <w:t>y</w:t>
      </w:r>
      <w:r w:rsidRPr="00933CA3">
        <w:t>ou.</w:t>
      </w:r>
    </w:p>
    <w:p w14:paraId="67F3233B" w14:textId="77777777" w:rsidR="00933CA3" w:rsidRPr="00933CA3" w:rsidRDefault="00933CA3" w:rsidP="00C04A30">
      <w:pPr>
        <w:pStyle w:val="DecLetter"/>
      </w:pPr>
    </w:p>
    <w:p w14:paraId="759B760E" w14:textId="77777777" w:rsidR="00933CA3" w:rsidRPr="00933CA3" w:rsidRDefault="00F31979" w:rsidP="00C04A30">
      <w:pPr>
        <w:pStyle w:val="DecLetter"/>
      </w:pPr>
      <w:r>
        <w:t>Yours faithfully</w:t>
      </w:r>
      <w:r w:rsidR="00933CA3" w:rsidRPr="00933CA3">
        <w:t>,</w:t>
      </w:r>
    </w:p>
    <w:p w14:paraId="680CFF4E" w14:textId="77777777" w:rsidR="00933CA3" w:rsidRDefault="00933CA3" w:rsidP="00C04A30">
      <w:pPr>
        <w:pStyle w:val="DecLetter"/>
      </w:pPr>
    </w:p>
    <w:p w14:paraId="55AB35DE" w14:textId="77777777" w:rsidR="00452FD9" w:rsidRPr="00933CA3" w:rsidRDefault="00452FD9" w:rsidP="00C04A30">
      <w:pPr>
        <w:pStyle w:val="DecLetter"/>
      </w:pPr>
    </w:p>
    <w:p w14:paraId="243E5A05" w14:textId="77777777" w:rsidR="00933CA3" w:rsidRDefault="00933CA3" w:rsidP="00C04A30">
      <w:pPr>
        <w:pStyle w:val="DecLetter"/>
      </w:pPr>
    </w:p>
    <w:p w14:paraId="07103987" w14:textId="77777777" w:rsidR="00452FD9" w:rsidRPr="00933CA3" w:rsidRDefault="00452FD9" w:rsidP="00C04A30">
      <w:pPr>
        <w:pStyle w:val="DecLetter"/>
      </w:pPr>
    </w:p>
    <w:p w14:paraId="147B9D01" w14:textId="77777777" w:rsidR="00933CA3" w:rsidRPr="00933CA3" w:rsidRDefault="00933CA3" w:rsidP="00C04A30">
      <w:pPr>
        <w:pStyle w:val="DecLetter"/>
      </w:pPr>
      <w:r w:rsidRPr="00933CA3">
        <w:t>_____________________________</w:t>
      </w:r>
    </w:p>
    <w:p w14:paraId="6542E23D" w14:textId="77777777" w:rsidR="00933CA3" w:rsidRPr="00933CA3" w:rsidRDefault="00933CA3" w:rsidP="00C04A30">
      <w:pPr>
        <w:pStyle w:val="DecLetter"/>
      </w:pPr>
      <w:r w:rsidRPr="00933CA3">
        <w:t>(Supervisor’s Signature)</w:t>
      </w:r>
    </w:p>
    <w:p w14:paraId="51EE24D0" w14:textId="77777777" w:rsidR="00933CA3" w:rsidRPr="00933CA3" w:rsidRDefault="00933CA3" w:rsidP="00C04A30">
      <w:pPr>
        <w:pStyle w:val="DecLetter"/>
      </w:pPr>
    </w:p>
    <w:p w14:paraId="3807138F" w14:textId="77777777" w:rsidR="00933CA3" w:rsidRPr="00933CA3" w:rsidRDefault="00933CA3" w:rsidP="00C04A30">
      <w:pPr>
        <w:pStyle w:val="DecLetter"/>
      </w:pPr>
      <w:r w:rsidRPr="00933CA3">
        <w:t>Date:</w:t>
      </w:r>
    </w:p>
    <w:p w14:paraId="0286202E" w14:textId="77777777" w:rsidR="00933CA3" w:rsidRPr="00933CA3" w:rsidRDefault="00933CA3" w:rsidP="00C04A30">
      <w:pPr>
        <w:pStyle w:val="DecLetter"/>
      </w:pPr>
    </w:p>
    <w:p w14:paraId="6E8D4645" w14:textId="77777777" w:rsidR="00933CA3" w:rsidRPr="00933CA3" w:rsidRDefault="00933CA3" w:rsidP="00C04A30">
      <w:pPr>
        <w:pStyle w:val="DecLetter"/>
      </w:pPr>
      <w:r w:rsidRPr="00933CA3">
        <w:t>Stamp:</w:t>
      </w:r>
    </w:p>
    <w:p w14:paraId="3CCDC2CD" w14:textId="77777777" w:rsidR="00933CA3" w:rsidRPr="00933CA3" w:rsidRDefault="00933CA3" w:rsidP="00C04A30">
      <w:pPr>
        <w:pStyle w:val="DecLetter"/>
      </w:pPr>
    </w:p>
    <w:p w14:paraId="3CB6F516" w14:textId="77777777" w:rsidR="00933CA3" w:rsidRDefault="00933CA3" w:rsidP="00C04A30">
      <w:pPr>
        <w:pStyle w:val="DecLetter"/>
      </w:pPr>
    </w:p>
    <w:p w14:paraId="51E512D3" w14:textId="77777777" w:rsidR="00883BED" w:rsidRDefault="00883BED" w:rsidP="00C04A30">
      <w:pPr>
        <w:pStyle w:val="DecLetter"/>
      </w:pPr>
    </w:p>
    <w:p w14:paraId="5C100D94" w14:textId="77777777" w:rsidR="00883BED" w:rsidRDefault="00883BED" w:rsidP="00933CA3">
      <w:pPr>
        <w:pStyle w:val="NoSpacing"/>
      </w:pPr>
    </w:p>
    <w:p w14:paraId="6EE5DA4D" w14:textId="77777777" w:rsidR="00903DB1" w:rsidRDefault="00933CA3" w:rsidP="00942850">
      <w:pPr>
        <w:pStyle w:val="NoSpacing"/>
        <w:jc w:val="both"/>
      </w:pPr>
      <w:r w:rsidRPr="00933CA3">
        <w:t>Note: This letter should be written by the supervisor</w:t>
      </w:r>
      <w:r w:rsidR="00336358">
        <w:t xml:space="preserve"> and </w:t>
      </w:r>
      <w:r w:rsidRPr="00933CA3">
        <w:t xml:space="preserve">addressed to </w:t>
      </w:r>
      <w:r w:rsidR="00F31979">
        <w:t xml:space="preserve">the Librarian, </w:t>
      </w:r>
      <w:proofErr w:type="spellStart"/>
      <w:r w:rsidRPr="00942850">
        <w:rPr>
          <w:i/>
        </w:rPr>
        <w:t>Universiti</w:t>
      </w:r>
      <w:proofErr w:type="spellEnd"/>
      <w:r w:rsidRPr="00942850">
        <w:rPr>
          <w:i/>
        </w:rPr>
        <w:t xml:space="preserve"> Malaysia Pahang</w:t>
      </w:r>
      <w:r w:rsidR="00F87808">
        <w:t xml:space="preserve"> </w:t>
      </w:r>
      <w:r w:rsidR="00F87808" w:rsidRPr="00F87808">
        <w:rPr>
          <w:i/>
          <w:iCs/>
        </w:rPr>
        <w:t xml:space="preserve">Al-Sultan Abdullah </w:t>
      </w:r>
      <w:r w:rsidR="00F31979">
        <w:t>with</w:t>
      </w:r>
      <w:r w:rsidR="00942850">
        <w:t xml:space="preserve"> </w:t>
      </w:r>
      <w:r w:rsidR="00F31979">
        <w:t>its</w:t>
      </w:r>
      <w:r w:rsidRPr="00933CA3">
        <w:t xml:space="preserve"> copy attached to the thesis. </w:t>
      </w:r>
    </w:p>
    <w:p w14:paraId="02F4BFA0" w14:textId="77777777" w:rsidR="00942850" w:rsidRDefault="00942850" w:rsidP="00942850">
      <w:pPr>
        <w:pStyle w:val="NoSpacing"/>
        <w:jc w:val="both"/>
        <w:sectPr w:rsidR="00942850" w:rsidSect="000F55DD">
          <w:footerReference w:type="default" r:id="rId8"/>
          <w:pgSz w:w="11906" w:h="16838"/>
          <w:pgMar w:top="1440" w:right="1440" w:bottom="1440" w:left="1985" w:header="706" w:footer="706" w:gutter="0"/>
          <w:pgNumType w:fmt="lowerRoman" w:start="2"/>
          <w:cols w:space="708"/>
          <w:docGrid w:linePitch="360"/>
        </w:sectPr>
      </w:pPr>
    </w:p>
    <w:sdt>
      <w:sdtPr>
        <w:id w:val="-1670934723"/>
        <w:lock w:val="sdtContentLocked"/>
        <w:picture/>
      </w:sdtPr>
      <w:sdtEndPr/>
      <w:sdtContent>
        <w:p w14:paraId="02681626" w14:textId="77777777" w:rsidR="00C663C2" w:rsidRDefault="00C663C2" w:rsidP="00C663C2">
          <w:pPr>
            <w:jc w:val="center"/>
          </w:pPr>
          <w:r w:rsidRPr="00C663C2">
            <w:rPr>
              <w:noProof/>
            </w:rPr>
            <w:drawing>
              <wp:inline distT="0" distB="0" distL="0" distR="0" wp14:anchorId="72368302" wp14:editId="304CE188">
                <wp:extent cx="1130400" cy="846000"/>
                <wp:effectExtent l="0" t="0" r="0" b="0"/>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pic:cNvPicPr>
                          <a:picLocks noChangeAspect="1" noChangeArrowheads="1"/>
                        </pic:cNvPicPr>
                      </pic:nvPicPr>
                      <pic:blipFill>
                        <a:blip r:embed="rId9"/>
                        <a:stretch>
                          <a:fillRect/>
                        </a:stretch>
                      </pic:blipFill>
                      <pic:spPr bwMode="auto">
                        <a:xfrm>
                          <a:off x="0" y="0"/>
                          <a:ext cx="1130400" cy="846000"/>
                        </a:xfrm>
                        <a:prstGeom prst="rect">
                          <a:avLst/>
                        </a:prstGeom>
                        <a:noFill/>
                        <a:ln>
                          <a:noFill/>
                        </a:ln>
                      </pic:spPr>
                    </pic:pic>
                  </a:graphicData>
                </a:graphic>
              </wp:inline>
            </w:drawing>
          </w:r>
        </w:p>
      </w:sdtContent>
    </w:sdt>
    <w:p w14:paraId="6E266C0C" w14:textId="77777777" w:rsidR="00903DB1" w:rsidRPr="00903DB1" w:rsidRDefault="00903DB1" w:rsidP="00F334D2">
      <w:pPr>
        <w:pStyle w:val="DECLARATIONWITHLOGO"/>
      </w:pPr>
      <w:r>
        <w:t xml:space="preserve">SUPERVISOR’s </w:t>
      </w:r>
      <w:r w:rsidRPr="00C663C2">
        <w:t>DECLARATION</w:t>
      </w:r>
    </w:p>
    <w:p w14:paraId="530BFAB2" w14:textId="77777777" w:rsidR="00216CDE" w:rsidRPr="00903DB1" w:rsidRDefault="00216CDE" w:rsidP="00C663C2">
      <w:pPr>
        <w:pStyle w:val="Declaration"/>
      </w:pPr>
      <w:r w:rsidRPr="00903DB1">
        <w:t xml:space="preserve">I/We* hereby declare that I/We* have checked this thesis/project* and in my/our* opinion, this thesis/project* is adequate in terms of scope and quality for the award of the degree of *Doctor of Philosophy/ </w:t>
      </w:r>
      <w:r w:rsidR="000F59F5">
        <w:t>Master of Science</w:t>
      </w:r>
      <w:r w:rsidR="00C663C2">
        <w:t>.</w:t>
      </w:r>
    </w:p>
    <w:p w14:paraId="0D9D580F" w14:textId="77777777" w:rsidR="00452FD9" w:rsidRPr="00903DB1" w:rsidRDefault="00452FD9" w:rsidP="00A3061A">
      <w:pPr>
        <w:pStyle w:val="Declaration"/>
      </w:pPr>
    </w:p>
    <w:p w14:paraId="6847DF4F" w14:textId="77777777" w:rsidR="00452FD9" w:rsidRPr="00903DB1" w:rsidRDefault="00452FD9" w:rsidP="00A3061A">
      <w:pPr>
        <w:pStyle w:val="Declaration"/>
      </w:pPr>
    </w:p>
    <w:p w14:paraId="284ECBD1" w14:textId="77777777" w:rsidR="00452FD9" w:rsidRPr="00903DB1" w:rsidRDefault="00216CDE" w:rsidP="00A3061A">
      <w:pPr>
        <w:pStyle w:val="Declaration"/>
      </w:pPr>
      <w:r w:rsidRPr="00903DB1">
        <w:t>_______________________________</w:t>
      </w:r>
      <w:r w:rsidRPr="00903DB1">
        <w:br/>
      </w:r>
      <w:r w:rsidRPr="00903DB1">
        <w:tab/>
        <w:t>(Supervisor’s Signature)</w:t>
      </w:r>
    </w:p>
    <w:p w14:paraId="71EDDCE6" w14:textId="77777777" w:rsidR="003B209B" w:rsidRDefault="00216CDE" w:rsidP="003B209B">
      <w:pPr>
        <w:pStyle w:val="Declaration"/>
      </w:pPr>
      <w:r w:rsidRPr="00903DB1">
        <w:t xml:space="preserve">Full Name </w:t>
      </w:r>
      <w:r w:rsidRPr="00903DB1">
        <w:tab/>
        <w:t xml:space="preserve">: </w:t>
      </w:r>
    </w:p>
    <w:p w14:paraId="4D406ACD" w14:textId="77777777" w:rsidR="003B209B" w:rsidRDefault="00216CDE" w:rsidP="003B209B">
      <w:pPr>
        <w:pStyle w:val="Declaration"/>
      </w:pPr>
      <w:r w:rsidRPr="00903DB1">
        <w:t xml:space="preserve">Position </w:t>
      </w:r>
      <w:r w:rsidRPr="00903DB1">
        <w:tab/>
        <w:t xml:space="preserve">: </w:t>
      </w:r>
    </w:p>
    <w:p w14:paraId="3B4E0F11" w14:textId="77777777" w:rsidR="00216CDE" w:rsidRPr="00903DB1" w:rsidRDefault="00216CDE" w:rsidP="003B209B">
      <w:pPr>
        <w:pStyle w:val="Declaration"/>
      </w:pPr>
      <w:r w:rsidRPr="00903DB1">
        <w:t xml:space="preserve">Date </w:t>
      </w:r>
      <w:r w:rsidRPr="00903DB1">
        <w:tab/>
      </w:r>
      <w:r w:rsidRPr="00903DB1">
        <w:tab/>
        <w:t xml:space="preserve">: </w:t>
      </w:r>
    </w:p>
    <w:p w14:paraId="3CA4DBCA" w14:textId="77777777" w:rsidR="00216CDE" w:rsidRPr="00903DB1" w:rsidRDefault="00216CDE" w:rsidP="00A3061A">
      <w:pPr>
        <w:pStyle w:val="Declaration"/>
      </w:pPr>
    </w:p>
    <w:p w14:paraId="1B909B58" w14:textId="77777777" w:rsidR="00452FD9" w:rsidRPr="00903DB1" w:rsidRDefault="00452FD9" w:rsidP="00A3061A">
      <w:pPr>
        <w:pStyle w:val="Declaration"/>
      </w:pPr>
    </w:p>
    <w:p w14:paraId="15A432F9" w14:textId="77777777" w:rsidR="00452FD9" w:rsidRPr="00903DB1" w:rsidRDefault="00452FD9" w:rsidP="00A3061A">
      <w:pPr>
        <w:pStyle w:val="Declaration"/>
      </w:pPr>
    </w:p>
    <w:p w14:paraId="5744302E" w14:textId="77777777" w:rsidR="00452FD9" w:rsidRPr="00903DB1" w:rsidRDefault="00216CDE" w:rsidP="00A3061A">
      <w:pPr>
        <w:pStyle w:val="Declaration"/>
      </w:pPr>
      <w:r w:rsidRPr="00903DB1">
        <w:t>_______________________________</w:t>
      </w:r>
      <w:r w:rsidRPr="00903DB1">
        <w:br/>
      </w:r>
      <w:r w:rsidRPr="00903DB1">
        <w:tab/>
        <w:t>(Co-supervisor’s Signature)</w:t>
      </w:r>
    </w:p>
    <w:p w14:paraId="6DF9379D" w14:textId="77777777" w:rsidR="003B209B" w:rsidRDefault="00216CDE" w:rsidP="003B209B">
      <w:pPr>
        <w:pStyle w:val="Declaration"/>
      </w:pPr>
      <w:r w:rsidRPr="00903DB1">
        <w:t xml:space="preserve">Full Name </w:t>
      </w:r>
      <w:r w:rsidRPr="00903DB1">
        <w:tab/>
        <w:t xml:space="preserve">: </w:t>
      </w:r>
    </w:p>
    <w:p w14:paraId="0CD77940" w14:textId="77777777" w:rsidR="003B209B" w:rsidRDefault="00216CDE" w:rsidP="003B209B">
      <w:pPr>
        <w:pStyle w:val="Declaration"/>
      </w:pPr>
      <w:r w:rsidRPr="00903DB1">
        <w:t xml:space="preserve">Position </w:t>
      </w:r>
      <w:r w:rsidRPr="00903DB1">
        <w:tab/>
        <w:t xml:space="preserve">: </w:t>
      </w:r>
    </w:p>
    <w:p w14:paraId="41533F6D" w14:textId="77777777" w:rsidR="00903DB1" w:rsidRDefault="00216CDE" w:rsidP="003B209B">
      <w:pPr>
        <w:pStyle w:val="Declaration"/>
        <w:sectPr w:rsidR="00903DB1" w:rsidSect="000F55DD">
          <w:pgSz w:w="11906" w:h="16838"/>
          <w:pgMar w:top="1440" w:right="1440" w:bottom="1440" w:left="1985" w:header="706" w:footer="706" w:gutter="0"/>
          <w:pgNumType w:fmt="lowerRoman" w:start="2"/>
          <w:cols w:space="708"/>
          <w:docGrid w:linePitch="360"/>
        </w:sectPr>
      </w:pPr>
      <w:r w:rsidRPr="00903DB1">
        <w:t xml:space="preserve">Date </w:t>
      </w:r>
      <w:r w:rsidRPr="00903DB1">
        <w:tab/>
      </w:r>
      <w:r w:rsidRPr="00903DB1">
        <w:tab/>
        <w:t xml:space="preserve">: </w:t>
      </w:r>
    </w:p>
    <w:sdt>
      <w:sdtPr>
        <w:id w:val="823387014"/>
        <w:lock w:val="sdtContentLocked"/>
        <w:picture/>
      </w:sdtPr>
      <w:sdtEndPr/>
      <w:sdtContent>
        <w:p w14:paraId="31B514C3" w14:textId="77777777" w:rsidR="00C663C2" w:rsidRDefault="00C663C2" w:rsidP="00C663C2">
          <w:pPr>
            <w:jc w:val="center"/>
          </w:pPr>
          <w:r>
            <w:rPr>
              <w:noProof/>
            </w:rPr>
            <w:drawing>
              <wp:inline distT="0" distB="0" distL="0" distR="0" wp14:anchorId="1074F759" wp14:editId="7241DC1C">
                <wp:extent cx="1130400" cy="846000"/>
                <wp:effectExtent l="0" t="0" r="0" b="0"/>
                <wp:docPr id="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5"/>
                        <pic:cNvPicPr>
                          <a:picLocks noChangeAspect="1" noChangeArrowheads="1"/>
                        </pic:cNvPicPr>
                      </pic:nvPicPr>
                      <pic:blipFill>
                        <a:blip r:embed="rId9"/>
                        <a:stretch>
                          <a:fillRect/>
                        </a:stretch>
                      </pic:blipFill>
                      <pic:spPr bwMode="auto">
                        <a:xfrm>
                          <a:off x="0" y="0"/>
                          <a:ext cx="1130400" cy="846000"/>
                        </a:xfrm>
                        <a:prstGeom prst="rect">
                          <a:avLst/>
                        </a:prstGeom>
                        <a:noFill/>
                        <a:ln>
                          <a:noFill/>
                        </a:ln>
                      </pic:spPr>
                    </pic:pic>
                  </a:graphicData>
                </a:graphic>
              </wp:inline>
            </w:drawing>
          </w:r>
        </w:p>
      </w:sdtContent>
    </w:sdt>
    <w:p w14:paraId="0AEA405B" w14:textId="77777777" w:rsidR="00305C42" w:rsidRDefault="004674FA" w:rsidP="00F334D2">
      <w:pPr>
        <w:pStyle w:val="DECLARATIONWITHLOGO"/>
      </w:pPr>
      <w:r>
        <w:t xml:space="preserve">STUDENT’S </w:t>
      </w:r>
      <w:r w:rsidRPr="00903DB1">
        <w:t>DE</w:t>
      </w:r>
      <w:r w:rsidR="00C762AA" w:rsidRPr="00903DB1">
        <w:t>C</w:t>
      </w:r>
      <w:r w:rsidRPr="00903DB1">
        <w:t>LARATION</w:t>
      </w:r>
    </w:p>
    <w:sdt>
      <w:sdtPr>
        <w:id w:val="1014029765"/>
        <w:placeholder>
          <w:docPart w:val="69600416D3DE4B128F6EF57C117A70D4"/>
        </w:placeholder>
      </w:sdtPr>
      <w:sdtEndPr/>
      <w:sdtContent>
        <w:p w14:paraId="57B3896C" w14:textId="77777777" w:rsidR="00216CDE" w:rsidRPr="00903DB1" w:rsidRDefault="00C762AA" w:rsidP="00A3061A">
          <w:pPr>
            <w:pStyle w:val="Declaration"/>
          </w:pPr>
          <w:r w:rsidRPr="00903DB1">
            <w:t>I hereby declare that the work in this thesis is based on my original work except for quotations and citation</w:t>
          </w:r>
          <w:r w:rsidR="00F31979">
            <w:t>s</w:t>
          </w:r>
          <w:r w:rsidRPr="00903DB1">
            <w:t xml:space="preserve"> which have been duly acknowledged. I also declare that it has not been previously or concurrently submitted for any other degree at </w:t>
          </w:r>
          <w:proofErr w:type="spellStart"/>
          <w:r w:rsidRPr="00903DB1">
            <w:t>Universiti</w:t>
          </w:r>
          <w:proofErr w:type="spellEnd"/>
          <w:r w:rsidRPr="00903DB1">
            <w:t xml:space="preserve"> Malaysia Pahang</w:t>
          </w:r>
          <w:r w:rsidR="00C663C2">
            <w:t xml:space="preserve"> Al-Sultan Abdullah </w:t>
          </w:r>
          <w:r w:rsidRPr="00903DB1">
            <w:t xml:space="preserve">or any other institutions. </w:t>
          </w:r>
        </w:p>
      </w:sdtContent>
    </w:sdt>
    <w:p w14:paraId="1DABCE13" w14:textId="77777777" w:rsidR="00C762AA" w:rsidRPr="00903DB1" w:rsidRDefault="00C762AA" w:rsidP="00A3061A">
      <w:pPr>
        <w:pStyle w:val="Declaration"/>
      </w:pPr>
    </w:p>
    <w:p w14:paraId="630D8093" w14:textId="77777777" w:rsidR="00452FD9" w:rsidRPr="00903DB1" w:rsidRDefault="00452FD9" w:rsidP="00A3061A">
      <w:pPr>
        <w:pStyle w:val="Declaration"/>
      </w:pPr>
    </w:p>
    <w:p w14:paraId="180A60CB" w14:textId="77777777" w:rsidR="00452FD9" w:rsidRPr="00903DB1" w:rsidRDefault="00216CDE" w:rsidP="00A3061A">
      <w:pPr>
        <w:pStyle w:val="Declaration"/>
      </w:pPr>
      <w:r w:rsidRPr="00903DB1">
        <w:t>_______________________________</w:t>
      </w:r>
      <w:r w:rsidRPr="00903DB1">
        <w:br/>
      </w:r>
      <w:r w:rsidRPr="00903DB1">
        <w:tab/>
        <w:t>(</w:t>
      </w:r>
      <w:r w:rsidR="00C762AA" w:rsidRPr="00903DB1">
        <w:t>Student</w:t>
      </w:r>
      <w:r w:rsidRPr="00903DB1">
        <w:t>’s Signature)</w:t>
      </w:r>
    </w:p>
    <w:p w14:paraId="613019F8" w14:textId="19FB798F" w:rsidR="009F5D49" w:rsidRDefault="00216CDE" w:rsidP="00A3061A">
      <w:pPr>
        <w:pStyle w:val="Declaration"/>
      </w:pPr>
      <w:r w:rsidRPr="00903DB1">
        <w:t>Full Name</w:t>
      </w:r>
      <w:r w:rsidRPr="00903DB1">
        <w:tab/>
        <w:t>:</w:t>
      </w:r>
      <w:r w:rsidR="009F5D49">
        <w:t xml:space="preserve"> </w:t>
      </w:r>
      <w:r w:rsidR="00312857">
        <w:t>Khew Yi Xun</w:t>
      </w:r>
    </w:p>
    <w:p w14:paraId="0D613137" w14:textId="5425D651" w:rsidR="009F5D49" w:rsidRDefault="009F5D49" w:rsidP="00A3061A">
      <w:pPr>
        <w:pStyle w:val="Declaration"/>
      </w:pPr>
      <w:r>
        <w:t>ID Number</w:t>
      </w:r>
      <w:r w:rsidR="00216CDE" w:rsidRPr="00903DB1">
        <w:tab/>
        <w:t xml:space="preserve">: </w:t>
      </w:r>
      <w:r w:rsidR="00312857">
        <w:t>RC24069</w:t>
      </w:r>
    </w:p>
    <w:p w14:paraId="64A9B098" w14:textId="5CBB9151" w:rsidR="004674FA" w:rsidRPr="00903DB1" w:rsidRDefault="00216CDE" w:rsidP="00A3061A">
      <w:pPr>
        <w:pStyle w:val="Declaration"/>
      </w:pPr>
      <w:r w:rsidRPr="00903DB1">
        <w:t>Date</w:t>
      </w:r>
      <w:r w:rsidRPr="00903DB1">
        <w:tab/>
      </w:r>
      <w:r w:rsidRPr="00903DB1">
        <w:tab/>
        <w:t xml:space="preserve">: </w:t>
      </w:r>
      <w:r w:rsidR="009F5D49" w:rsidRPr="00295607">
        <w:t>1</w:t>
      </w:r>
      <w:r w:rsidR="00312857">
        <w:t>4</w:t>
      </w:r>
      <w:r w:rsidR="009F5D49" w:rsidRPr="00295607">
        <w:t xml:space="preserve"> </w:t>
      </w:r>
      <w:r w:rsidR="00312857">
        <w:t>November</w:t>
      </w:r>
      <w:r w:rsidR="009F5D49" w:rsidRPr="00295607">
        <w:t xml:space="preserve"> 20</w:t>
      </w:r>
      <w:r w:rsidR="00312857">
        <w:t>25</w:t>
      </w:r>
    </w:p>
    <w:p w14:paraId="5CE89819" w14:textId="77777777" w:rsidR="004674FA" w:rsidRPr="00903DB1" w:rsidRDefault="004674FA" w:rsidP="00A3061A">
      <w:pPr>
        <w:pStyle w:val="Declaration"/>
      </w:pPr>
    </w:p>
    <w:p w14:paraId="621FF1F6" w14:textId="77777777" w:rsidR="004674FA" w:rsidRDefault="004674FA" w:rsidP="004674FA">
      <w:pPr>
        <w:sectPr w:rsidR="004674FA" w:rsidSect="000F55DD">
          <w:pgSz w:w="11906" w:h="16838"/>
          <w:pgMar w:top="1440" w:right="1440" w:bottom="1440" w:left="1985" w:header="706" w:footer="706" w:gutter="0"/>
          <w:pgNumType w:fmt="lowerRoman" w:start="2"/>
          <w:cols w:space="708"/>
          <w:docGrid w:linePitch="360"/>
        </w:sectPr>
      </w:pPr>
    </w:p>
    <w:tbl>
      <w:tblPr>
        <w:tblW w:w="0" w:type="auto"/>
        <w:tblLook w:val="04A0" w:firstRow="1" w:lastRow="0" w:firstColumn="1" w:lastColumn="0" w:noHBand="0" w:noVBand="1"/>
      </w:tblPr>
      <w:tblGrid>
        <w:gridCol w:w="8481"/>
      </w:tblGrid>
      <w:tr w:rsidR="004674FA" w:rsidRPr="0002527E" w14:paraId="516E3BF4" w14:textId="77777777" w:rsidTr="00336358">
        <w:tc>
          <w:tcPr>
            <w:tcW w:w="8481" w:type="dxa"/>
          </w:tcPr>
          <w:p w14:paraId="7E92665F" w14:textId="77777777" w:rsidR="00654EE7" w:rsidRPr="00091451" w:rsidRDefault="00654EE7" w:rsidP="00F334D2">
            <w:pPr>
              <w:pStyle w:val="TITLEPAGEUMP"/>
            </w:pPr>
          </w:p>
        </w:tc>
      </w:tr>
      <w:tr w:rsidR="0002527E" w:rsidRPr="0002527E" w14:paraId="27F594D7" w14:textId="77777777" w:rsidTr="00336358">
        <w:tc>
          <w:tcPr>
            <w:tcW w:w="8481" w:type="dxa"/>
          </w:tcPr>
          <w:p w14:paraId="0CFED9C8" w14:textId="77777777" w:rsidR="0002527E" w:rsidRPr="00091451" w:rsidRDefault="0002527E" w:rsidP="00F334D2">
            <w:pPr>
              <w:pStyle w:val="TITLEPAGEUMP"/>
            </w:pPr>
          </w:p>
        </w:tc>
      </w:tr>
      <w:tr w:rsidR="0002527E" w:rsidRPr="0002527E" w14:paraId="6EA435DF" w14:textId="77777777" w:rsidTr="00336358">
        <w:trPr>
          <w:trHeight w:val="2064"/>
        </w:trPr>
        <w:tc>
          <w:tcPr>
            <w:tcW w:w="8481" w:type="dxa"/>
          </w:tcPr>
          <w:p w14:paraId="4B0BE306" w14:textId="77777777" w:rsidR="00B924CA" w:rsidRDefault="00B924CA" w:rsidP="00B924CA">
            <w:pPr>
              <w:pStyle w:val="TITLEPAGEUMP"/>
              <w:spacing w:after="240"/>
            </w:pPr>
            <w:r>
              <w:t>PERSONAL FINANCE MANAGEMENT</w:t>
            </w:r>
          </w:p>
          <w:p w14:paraId="2211372C" w14:textId="77777777" w:rsidR="00B924CA" w:rsidRDefault="00B924CA" w:rsidP="00B924CA">
            <w:pPr>
              <w:pStyle w:val="TITLEPAGEUMP"/>
              <w:spacing w:after="240"/>
            </w:pPr>
            <w:r>
              <w:t>MOBILE APPLICATION:</w:t>
            </w:r>
          </w:p>
          <w:p w14:paraId="097E4C3C" w14:textId="77777777" w:rsidR="00B924CA" w:rsidRDefault="00B924CA" w:rsidP="00B924CA">
            <w:pPr>
              <w:pStyle w:val="TITLEPAGEUMP"/>
              <w:spacing w:after="240"/>
            </w:pPr>
            <w:r>
              <w:t>SMART POCKET</w:t>
            </w:r>
          </w:p>
          <w:p w14:paraId="3B34AB81" w14:textId="287FD49A" w:rsidR="0002527E" w:rsidRPr="00091451" w:rsidRDefault="0002527E" w:rsidP="00F334D2">
            <w:pPr>
              <w:pStyle w:val="TITLEPAGEUMP"/>
            </w:pPr>
          </w:p>
        </w:tc>
      </w:tr>
      <w:tr w:rsidR="004674FA" w:rsidRPr="0002527E" w14:paraId="0407E9FA" w14:textId="77777777" w:rsidTr="00336358">
        <w:tc>
          <w:tcPr>
            <w:tcW w:w="8481" w:type="dxa"/>
          </w:tcPr>
          <w:p w14:paraId="2CB3AD31" w14:textId="77777777" w:rsidR="00634150" w:rsidRPr="00091451" w:rsidRDefault="00634150" w:rsidP="00F334D2">
            <w:pPr>
              <w:pStyle w:val="TITLEPAGEUMP"/>
            </w:pPr>
          </w:p>
        </w:tc>
      </w:tr>
      <w:tr w:rsidR="004674FA" w:rsidRPr="0002527E" w14:paraId="446FA34F" w14:textId="77777777" w:rsidTr="00336358">
        <w:tc>
          <w:tcPr>
            <w:tcW w:w="8481" w:type="dxa"/>
          </w:tcPr>
          <w:p w14:paraId="3EA7BFA3" w14:textId="77777777" w:rsidR="00654EE7" w:rsidRPr="00091451" w:rsidRDefault="00654EE7" w:rsidP="00F334D2">
            <w:pPr>
              <w:pStyle w:val="TITLEPAGEUMP"/>
            </w:pPr>
          </w:p>
        </w:tc>
      </w:tr>
      <w:tr w:rsidR="0002527E" w:rsidRPr="0002527E" w14:paraId="63BE2DB4" w14:textId="77777777" w:rsidTr="00336358">
        <w:tc>
          <w:tcPr>
            <w:tcW w:w="8481" w:type="dxa"/>
          </w:tcPr>
          <w:p w14:paraId="09D8F867" w14:textId="77777777" w:rsidR="0002527E" w:rsidRPr="00091451" w:rsidRDefault="0002527E" w:rsidP="00F334D2">
            <w:pPr>
              <w:pStyle w:val="TITLEPAGEUMP"/>
            </w:pPr>
          </w:p>
        </w:tc>
      </w:tr>
      <w:tr w:rsidR="0002527E" w:rsidRPr="0002527E" w14:paraId="311E0EEB" w14:textId="77777777" w:rsidTr="00336358">
        <w:tc>
          <w:tcPr>
            <w:tcW w:w="8481" w:type="dxa"/>
          </w:tcPr>
          <w:p w14:paraId="11EC4BA1" w14:textId="77777777" w:rsidR="0002527E" w:rsidRPr="00091451" w:rsidRDefault="0002527E" w:rsidP="00F334D2">
            <w:pPr>
              <w:pStyle w:val="TITLEPAGEUMP"/>
            </w:pPr>
          </w:p>
        </w:tc>
      </w:tr>
      <w:tr w:rsidR="0002527E" w:rsidRPr="0002527E" w14:paraId="50E075B6" w14:textId="77777777" w:rsidTr="00336358">
        <w:trPr>
          <w:trHeight w:val="1032"/>
        </w:trPr>
        <w:tc>
          <w:tcPr>
            <w:tcW w:w="8481" w:type="dxa"/>
          </w:tcPr>
          <w:p w14:paraId="692F2662" w14:textId="1DD20DA8" w:rsidR="0002527E" w:rsidRPr="00091451" w:rsidRDefault="00B924CA" w:rsidP="00F334D2">
            <w:pPr>
              <w:pStyle w:val="TITLEPAGEUMP"/>
            </w:pPr>
            <w:r>
              <w:t>KHEW YI XUN</w:t>
            </w:r>
          </w:p>
        </w:tc>
      </w:tr>
      <w:tr w:rsidR="0002527E" w:rsidRPr="0002527E" w14:paraId="6FF5BD6C" w14:textId="77777777" w:rsidTr="00336358">
        <w:tc>
          <w:tcPr>
            <w:tcW w:w="8481" w:type="dxa"/>
          </w:tcPr>
          <w:p w14:paraId="4E10A779" w14:textId="77777777" w:rsidR="0002527E" w:rsidRPr="00091451" w:rsidRDefault="0002527E" w:rsidP="00F334D2">
            <w:pPr>
              <w:pStyle w:val="TITLEPAGEUMP"/>
            </w:pPr>
          </w:p>
        </w:tc>
      </w:tr>
      <w:tr w:rsidR="0002527E" w:rsidRPr="0002527E" w14:paraId="1F1E0A07" w14:textId="77777777" w:rsidTr="00336358">
        <w:tc>
          <w:tcPr>
            <w:tcW w:w="8481" w:type="dxa"/>
          </w:tcPr>
          <w:p w14:paraId="4170CABA" w14:textId="77777777" w:rsidR="0002527E" w:rsidRPr="00091451" w:rsidRDefault="0002527E" w:rsidP="00F334D2">
            <w:pPr>
              <w:pStyle w:val="TITLEPAGEUMP"/>
            </w:pPr>
          </w:p>
        </w:tc>
      </w:tr>
      <w:tr w:rsidR="004674FA" w:rsidRPr="0002527E" w14:paraId="1CCCC0D1" w14:textId="77777777" w:rsidTr="00336358">
        <w:trPr>
          <w:trHeight w:val="747"/>
        </w:trPr>
        <w:tc>
          <w:tcPr>
            <w:tcW w:w="8481" w:type="dxa"/>
          </w:tcPr>
          <w:sdt>
            <w:sdtPr>
              <w:id w:val="-29806882"/>
              <w:lock w:val="sdtContentLocked"/>
              <w:placeholder>
                <w:docPart w:val="8493E7F964D44623BCC0C9681B6C1DD9"/>
              </w:placeholder>
            </w:sdtPr>
            <w:sdtEndPr/>
            <w:sdtContent>
              <w:p w14:paraId="5E737AD2" w14:textId="77777777" w:rsidR="00634150" w:rsidRPr="00091451" w:rsidRDefault="00634150" w:rsidP="00F334D2">
                <w:pPr>
                  <w:pStyle w:val="TITLEPAGEUMP"/>
                </w:pPr>
                <w:r w:rsidRPr="00091451">
                  <w:t>Thesis submitted in ful</w:t>
                </w:r>
                <w:r w:rsidR="00C762AA">
                  <w:t>fi</w:t>
                </w:r>
                <w:r w:rsidRPr="00091451">
                  <w:t>llment of the requirements</w:t>
                </w:r>
              </w:p>
              <w:p w14:paraId="0F3BA0AF" w14:textId="77777777" w:rsidR="00654EE7" w:rsidRDefault="00634150" w:rsidP="00F334D2">
                <w:pPr>
                  <w:pStyle w:val="TITLEPAGEUMP"/>
                </w:pPr>
                <w:r w:rsidRPr="00091451">
                  <w:t>for the award of the degree of</w:t>
                </w:r>
              </w:p>
            </w:sdtContent>
          </w:sdt>
          <w:p w14:paraId="7D901D9B" w14:textId="42755072" w:rsidR="00C762AA" w:rsidRPr="00091451" w:rsidRDefault="00B924CA" w:rsidP="00F334D2">
            <w:pPr>
              <w:pStyle w:val="TITLEPAGEUMP"/>
            </w:pPr>
            <w:r>
              <w:t>Computer Science</w:t>
            </w:r>
          </w:p>
        </w:tc>
      </w:tr>
      <w:tr w:rsidR="004674FA" w:rsidRPr="0002527E" w14:paraId="0ACAC18A" w14:textId="77777777" w:rsidTr="00336358">
        <w:tc>
          <w:tcPr>
            <w:tcW w:w="8481" w:type="dxa"/>
          </w:tcPr>
          <w:p w14:paraId="760DCEFD" w14:textId="77777777" w:rsidR="00654EE7" w:rsidRPr="00091451" w:rsidRDefault="00654EE7" w:rsidP="00F334D2">
            <w:pPr>
              <w:pStyle w:val="TITLEPAGEUMP"/>
            </w:pPr>
          </w:p>
        </w:tc>
      </w:tr>
      <w:tr w:rsidR="004674FA" w:rsidRPr="0002527E" w14:paraId="14BD684F" w14:textId="77777777" w:rsidTr="00336358">
        <w:tc>
          <w:tcPr>
            <w:tcW w:w="8481" w:type="dxa"/>
          </w:tcPr>
          <w:p w14:paraId="1F6F87E7" w14:textId="77777777" w:rsidR="00654EE7" w:rsidRPr="00091451" w:rsidRDefault="00654EE7" w:rsidP="00F334D2">
            <w:pPr>
              <w:pStyle w:val="TITLEPAGEUMP"/>
            </w:pPr>
          </w:p>
        </w:tc>
      </w:tr>
      <w:tr w:rsidR="0002527E" w:rsidRPr="0002527E" w14:paraId="51CF6DCA" w14:textId="77777777" w:rsidTr="00336358">
        <w:tc>
          <w:tcPr>
            <w:tcW w:w="8481" w:type="dxa"/>
          </w:tcPr>
          <w:p w14:paraId="41576BCD" w14:textId="77777777" w:rsidR="0002527E" w:rsidRPr="00091451" w:rsidRDefault="0002527E" w:rsidP="00F334D2">
            <w:pPr>
              <w:pStyle w:val="TITLEPAGEUMP"/>
            </w:pPr>
          </w:p>
        </w:tc>
      </w:tr>
      <w:tr w:rsidR="004C67C6" w:rsidRPr="0002527E" w14:paraId="141F23D4" w14:textId="77777777" w:rsidTr="00C91043">
        <w:tc>
          <w:tcPr>
            <w:tcW w:w="8481" w:type="dxa"/>
          </w:tcPr>
          <w:sdt>
            <w:sdtPr>
              <w:alias w:val="Name of Faculty-Centre"/>
              <w:tag w:val="Name of Faculty"/>
              <w:id w:val="688572138"/>
              <w:placeholder>
                <w:docPart w:val="ABF9A669CF4B4B2393BAF49399CD07AF"/>
              </w:placeholder>
              <w:dropDownList>
                <w:listItem w:value="Choose an item."/>
                <w:listItem w:displayText="Faculty of Electrical and Electronics Engineering Technology" w:value="Faculty of Electrical and Electronics Engineering Technology"/>
                <w:listItem w:displayText="Faculty of Computing" w:value="Faculty of Computing"/>
                <w:listItem w:displayText="Faculty of Industrial Sciences and Technology" w:value="Faculty of Industrial Sciences and Technology"/>
                <w:listItem w:displayText="Faculty of Industrial Management" w:value="Faculty of Industrial Management"/>
                <w:listItem w:displayText="Faculty of Civil Engineering Technology" w:value="Faculty of Civil Engineering Technology"/>
                <w:listItem w:displayText="Faculty of Chemical and Process Engineering Technology" w:value="Faculty of Chemical and Process Engineering Technology"/>
                <w:listItem w:displayText="Faculty of Mechanical and Automotive Engineering Technology" w:value="Faculty of Mechanical and Automotive Engineering Technology"/>
                <w:listItem w:displayText="Faculty of Manufacturing and Mechatronic Engineering Technology" w:value="Faculty of Manufacturing and Mechatronic Engineering Technology"/>
                <w:listItem w:displayText="Centre for Mathematical Sciences " w:value="Centre for Mathematical Sciences "/>
                <w:listItem w:displayText="Centre for Human Sciences" w:value="Centre for Human Sciences"/>
                <w:listItem w:displayText="Centre for Modern Languages" w:value="Centre for Modern Languages"/>
              </w:dropDownList>
            </w:sdtPr>
            <w:sdtEndPr/>
            <w:sdtContent>
              <w:p w14:paraId="1DB3C1D1" w14:textId="60ECAEAA" w:rsidR="004C67C6" w:rsidRPr="00091451" w:rsidRDefault="00B924CA" w:rsidP="00C91043">
                <w:pPr>
                  <w:pStyle w:val="TITLEPAGEUMP"/>
                </w:pPr>
                <w:r>
                  <w:t>Faculty of Computing</w:t>
                </w:r>
              </w:p>
            </w:sdtContent>
          </w:sdt>
        </w:tc>
      </w:tr>
      <w:tr w:rsidR="0002527E" w:rsidRPr="0002527E" w14:paraId="7BBF76AA" w14:textId="77777777" w:rsidTr="00336358">
        <w:tc>
          <w:tcPr>
            <w:tcW w:w="8481" w:type="dxa"/>
          </w:tcPr>
          <w:p w14:paraId="09AE38A3" w14:textId="77777777" w:rsidR="0002527E" w:rsidRPr="00091451" w:rsidRDefault="0002527E" w:rsidP="00F334D2">
            <w:pPr>
              <w:pStyle w:val="TITLEPAGEUMP"/>
            </w:pPr>
          </w:p>
        </w:tc>
      </w:tr>
      <w:tr w:rsidR="00336358" w:rsidRPr="0002527E" w14:paraId="3AE6D1E0" w14:textId="77777777" w:rsidTr="00336358">
        <w:trPr>
          <w:trHeight w:val="657"/>
        </w:trPr>
        <w:tc>
          <w:tcPr>
            <w:tcW w:w="8481" w:type="dxa"/>
          </w:tcPr>
          <w:sdt>
            <w:sdtPr>
              <w:id w:val="-992488285"/>
              <w:lock w:val="sdtContentLocked"/>
              <w:placeholder>
                <w:docPart w:val="8493E7F964D44623BCC0C9681B6C1DD9"/>
              </w:placeholder>
            </w:sdtPr>
            <w:sdtEndPr/>
            <w:sdtContent>
              <w:p w14:paraId="7B385376" w14:textId="77777777" w:rsidR="00336358" w:rsidRPr="00091451" w:rsidRDefault="00336358" w:rsidP="00F334D2">
                <w:pPr>
                  <w:pStyle w:val="TITLEPAGEUMP"/>
                </w:pPr>
                <w:r w:rsidRPr="00091451">
                  <w:t>UNIVERSITI MALAYSIA PAHANG</w:t>
                </w:r>
                <w:r>
                  <w:t xml:space="preserve"> AL-SULTAN ABDULLAH</w:t>
                </w:r>
              </w:p>
            </w:sdtContent>
          </w:sdt>
        </w:tc>
      </w:tr>
      <w:tr w:rsidR="004674FA" w:rsidRPr="0002527E" w14:paraId="7327A0FF" w14:textId="77777777" w:rsidTr="00336358">
        <w:tc>
          <w:tcPr>
            <w:tcW w:w="8481" w:type="dxa"/>
          </w:tcPr>
          <w:p w14:paraId="440E4987" w14:textId="77777777" w:rsidR="00654EE7" w:rsidRPr="00091451" w:rsidRDefault="00654EE7" w:rsidP="00F334D2">
            <w:pPr>
              <w:pStyle w:val="TITLEPAGEUMP"/>
            </w:pPr>
          </w:p>
        </w:tc>
      </w:tr>
      <w:tr w:rsidR="004674FA" w:rsidRPr="0002527E" w14:paraId="22478502" w14:textId="77777777" w:rsidTr="00336358">
        <w:tc>
          <w:tcPr>
            <w:tcW w:w="8481" w:type="dxa"/>
          </w:tcPr>
          <w:p w14:paraId="5258587D" w14:textId="508FC58C" w:rsidR="00654EE7" w:rsidRPr="00091451" w:rsidRDefault="00634150" w:rsidP="00F334D2">
            <w:pPr>
              <w:pStyle w:val="TITLEPAGEUMP"/>
            </w:pPr>
            <w:r w:rsidRPr="00091451">
              <w:t xml:space="preserve">OCTOBER </w:t>
            </w:r>
            <w:r w:rsidRPr="00E63ABF">
              <w:t>20</w:t>
            </w:r>
            <w:r w:rsidR="00B924CA">
              <w:t>2</w:t>
            </w:r>
            <w:r w:rsidRPr="00E63ABF">
              <w:t>5</w:t>
            </w:r>
          </w:p>
        </w:tc>
      </w:tr>
      <w:tr w:rsidR="004674FA" w:rsidRPr="0002527E" w14:paraId="53C93426" w14:textId="77777777" w:rsidTr="00336358">
        <w:tc>
          <w:tcPr>
            <w:tcW w:w="8481" w:type="dxa"/>
          </w:tcPr>
          <w:p w14:paraId="2CC67026" w14:textId="77777777" w:rsidR="00654EE7" w:rsidRPr="00091451" w:rsidRDefault="00654EE7" w:rsidP="00F334D2">
            <w:pPr>
              <w:pStyle w:val="TITLEPAGEUMP"/>
            </w:pPr>
          </w:p>
        </w:tc>
      </w:tr>
      <w:tr w:rsidR="004674FA" w:rsidRPr="0002527E" w14:paraId="5576D55B" w14:textId="77777777" w:rsidTr="00336358">
        <w:tc>
          <w:tcPr>
            <w:tcW w:w="8481" w:type="dxa"/>
          </w:tcPr>
          <w:p w14:paraId="68E2878B" w14:textId="77777777" w:rsidR="004674FA" w:rsidRPr="00091451" w:rsidRDefault="004674FA" w:rsidP="00F334D2">
            <w:pPr>
              <w:pStyle w:val="TITLEPAGEUMP"/>
            </w:pPr>
          </w:p>
        </w:tc>
      </w:tr>
    </w:tbl>
    <w:p w14:paraId="4AE3F98C" w14:textId="77777777" w:rsidR="009F38D9" w:rsidRPr="009F38D9" w:rsidRDefault="009F38D9" w:rsidP="009F38D9">
      <w:pPr>
        <w:sectPr w:rsidR="009F38D9" w:rsidRPr="009F38D9" w:rsidSect="00B0416E">
          <w:footerReference w:type="default" r:id="rId10"/>
          <w:pgSz w:w="11906" w:h="16838"/>
          <w:pgMar w:top="1440" w:right="1440" w:bottom="1440" w:left="1985" w:header="706" w:footer="706" w:gutter="0"/>
          <w:cols w:space="708"/>
          <w:docGrid w:linePitch="360"/>
        </w:sectPr>
      </w:pPr>
    </w:p>
    <w:p w14:paraId="26E94282" w14:textId="77777777" w:rsidR="00634150" w:rsidRDefault="00093825" w:rsidP="008215B0">
      <w:pPr>
        <w:pStyle w:val="TITLEATROMANPAGES"/>
      </w:pPr>
      <w:bookmarkStart w:id="0" w:name="_Toc215752647"/>
      <w:r w:rsidRPr="00E63ABF">
        <w:lastRenderedPageBreak/>
        <w:t>A</w:t>
      </w:r>
      <w:r w:rsidR="00B92739" w:rsidRPr="00E63ABF">
        <w:t>C</w:t>
      </w:r>
      <w:r w:rsidRPr="00E63ABF">
        <w:t>KNOWLEDG</w:t>
      </w:r>
      <w:r w:rsidR="009F5D49" w:rsidRPr="00E63ABF">
        <w:t>E</w:t>
      </w:r>
      <w:r w:rsidRPr="00E63ABF">
        <w:t>MENT</w:t>
      </w:r>
      <w:r w:rsidR="00D33A77">
        <w:t>S</w:t>
      </w:r>
      <w:bookmarkEnd w:id="0"/>
    </w:p>
    <w:sdt>
      <w:sdtPr>
        <w:alias w:val="Acknowledgement"/>
        <w:tag w:val="Acknowledgement"/>
        <w:id w:val="742539864"/>
        <w:lock w:val="sdtLocked"/>
        <w:placeholder>
          <w:docPart w:val="D8A216AB125D440DB573B4DDBDFEC693"/>
        </w:placeholder>
      </w:sdtPr>
      <w:sdtEndPr/>
      <w:sdtContent>
        <w:p w14:paraId="57797659" w14:textId="77777777" w:rsidR="00AD44EC" w:rsidRDefault="00CF5C22" w:rsidP="00F44184">
          <w:pPr>
            <w:pStyle w:val="Acknowledgmenttext"/>
          </w:pPr>
          <w:r>
            <w:t>In this thesis and project development</w:t>
          </w:r>
          <w:r w:rsidR="00677727">
            <w:t>, I have received a great deal of support from my family, friends, and lectures</w:t>
          </w:r>
          <w:r w:rsidR="00AD44EC">
            <w:t>.</w:t>
          </w:r>
        </w:p>
        <w:p w14:paraId="0ABAF46F" w14:textId="77777777" w:rsidR="00E87B56" w:rsidRDefault="00AD44EC" w:rsidP="00F44184">
          <w:pPr>
            <w:pStyle w:val="Acknowledgmenttext"/>
          </w:pPr>
          <w:r>
            <w:t>First and foremost, I would like to show my appreciation to my supervisor, Ts. Dr. Kirahman Bin AB. Razak, who gave me an inva</w:t>
          </w:r>
          <w:r w:rsidR="005A1C40">
            <w:t xml:space="preserve">luable guidance and feedback to me for developing and completing this project. His encouragement and </w:t>
          </w:r>
          <w:r w:rsidR="004B478B">
            <w:t>insightful feedback bought my thesis and project to higher level.</w:t>
          </w:r>
        </w:p>
        <w:p w14:paraId="695D7197" w14:textId="77777777" w:rsidR="00B02D7F" w:rsidRDefault="00E87B56" w:rsidP="00F44184">
          <w:pPr>
            <w:pStyle w:val="Acknowledgmenttext"/>
          </w:pPr>
          <w:r>
            <w:t>Also, I would like to extend my special thanks wo our Undergraduate Project coordinator</w:t>
          </w:r>
          <w:r w:rsidR="001C5ECD">
            <w:t>, Ts. Dr. Zalili Binti Musa, who explained and tolerated us in the whole thesis writing process and the proje</w:t>
          </w:r>
          <w:r w:rsidR="00B02D7F">
            <w:t>ct development process.</w:t>
          </w:r>
        </w:p>
        <w:p w14:paraId="403A70A2" w14:textId="5AD1448C" w:rsidR="00093825" w:rsidRPr="00E64B74" w:rsidRDefault="00B02D7F" w:rsidP="00F44184">
          <w:pPr>
            <w:pStyle w:val="Acknowledgmenttext"/>
          </w:pPr>
          <w:r>
            <w:t xml:space="preserve">Last but not least, I would be remiss if I am not mentioning my parents and friends specifically </w:t>
          </w:r>
          <w:r w:rsidR="00BD58B6">
            <w:t xml:space="preserve">for their collaboration and encouragement in this journey. Their ideas and suggestion at every stage </w:t>
          </w:r>
          <w:r w:rsidR="008D7032">
            <w:t>of competition is the key of success. Without them, this experience will not be rewarding and memorable.</w:t>
          </w:r>
        </w:p>
      </w:sdtContent>
    </w:sdt>
    <w:p w14:paraId="1CFFBB6A" w14:textId="77777777" w:rsidR="00093825" w:rsidRPr="00093825" w:rsidRDefault="00093825" w:rsidP="00093825">
      <w:pPr>
        <w:rPr>
          <w:lang w:val="en-US"/>
        </w:rPr>
      </w:pPr>
    </w:p>
    <w:p w14:paraId="19C58CB4" w14:textId="77777777" w:rsidR="00093825" w:rsidRPr="00093825" w:rsidRDefault="00093825" w:rsidP="00093825">
      <w:pPr>
        <w:rPr>
          <w:lang w:val="en-US"/>
        </w:rPr>
      </w:pPr>
    </w:p>
    <w:p w14:paraId="4AB39BE6" w14:textId="77777777" w:rsidR="00093825" w:rsidRDefault="00093825" w:rsidP="008215B0">
      <w:pPr>
        <w:pStyle w:val="TITLEATROMANPAGES"/>
      </w:pPr>
      <w:bookmarkStart w:id="1" w:name="_Toc215752648"/>
      <w:r>
        <w:lastRenderedPageBreak/>
        <w:t>ABSTRA</w:t>
      </w:r>
      <w:r w:rsidR="00071BAC">
        <w:t>K</w:t>
      </w:r>
      <w:bookmarkEnd w:id="1"/>
    </w:p>
    <w:sdt>
      <w:sdtPr>
        <w:alias w:val="Abstrak BM"/>
        <w:tag w:val="Abstrak BM"/>
        <w:id w:val="-268236703"/>
        <w:placeholder>
          <w:docPart w:val="D8A216AB125D440DB573B4DDBDFEC693"/>
        </w:placeholder>
      </w:sdtPr>
      <w:sdtEndPr/>
      <w:sdtContent>
        <w:p w14:paraId="474E0DAA" w14:textId="21F67099" w:rsidR="00176B40" w:rsidRPr="00C762AA" w:rsidRDefault="00E03AC2" w:rsidP="00E03AC2">
          <w:pPr>
            <w:pStyle w:val="Abstractfont"/>
          </w:pPr>
          <w:proofErr w:type="spellStart"/>
          <w:r>
            <w:t>Pengurusan</w:t>
          </w:r>
          <w:proofErr w:type="spellEnd"/>
          <w:r>
            <w:t xml:space="preserve"> </w:t>
          </w:r>
          <w:proofErr w:type="spellStart"/>
          <w:r>
            <w:t>Kewangan</w:t>
          </w:r>
          <w:proofErr w:type="spellEnd"/>
          <w:r>
            <w:t xml:space="preserve"> </w:t>
          </w:r>
          <w:proofErr w:type="spellStart"/>
          <w:r>
            <w:t>Peribadi</w:t>
          </w:r>
          <w:proofErr w:type="spellEnd"/>
          <w:r>
            <w:t xml:space="preserve"> </w:t>
          </w:r>
          <w:proofErr w:type="spellStart"/>
          <w:r w:rsidR="00165C43">
            <w:t>dalam</w:t>
          </w:r>
          <w:proofErr w:type="spellEnd"/>
          <w:r w:rsidR="00165C43">
            <w:t xml:space="preserve"> </w:t>
          </w:r>
          <w:proofErr w:type="spellStart"/>
          <w:r w:rsidR="00165C43">
            <w:t>kalangan</w:t>
          </w:r>
          <w:proofErr w:type="spellEnd"/>
          <w:r w:rsidR="00165C43">
            <w:t xml:space="preserve"> </w:t>
          </w:r>
          <w:proofErr w:type="spellStart"/>
          <w:r w:rsidR="00165C43">
            <w:t>golongan</w:t>
          </w:r>
          <w:proofErr w:type="spellEnd"/>
          <w:r w:rsidR="00165C43">
            <w:t xml:space="preserve"> </w:t>
          </w:r>
          <w:proofErr w:type="spellStart"/>
          <w:r w:rsidR="00165C43">
            <w:t>belia</w:t>
          </w:r>
          <w:proofErr w:type="spellEnd"/>
          <w:r w:rsidR="00165C43">
            <w:t xml:space="preserve"> </w:t>
          </w:r>
          <w:proofErr w:type="spellStart"/>
          <w:r w:rsidR="00165C43">
            <w:t>sering</w:t>
          </w:r>
          <w:proofErr w:type="spellEnd"/>
          <w:r w:rsidR="00165C43">
            <w:t xml:space="preserve"> </w:t>
          </w:r>
          <w:proofErr w:type="spellStart"/>
          <w:r w:rsidR="00165C43">
            <w:t>diabaikan</w:t>
          </w:r>
          <w:proofErr w:type="spellEnd"/>
          <w:r w:rsidR="009F2D9D">
            <w:t xml:space="preserve"> kerana </w:t>
          </w:r>
          <w:proofErr w:type="spellStart"/>
          <w:r w:rsidR="009F2D9D">
            <w:t>kekurangan</w:t>
          </w:r>
          <w:proofErr w:type="spellEnd"/>
          <w:r w:rsidR="009F2D9D">
            <w:t xml:space="preserve"> </w:t>
          </w:r>
          <w:proofErr w:type="spellStart"/>
          <w:r w:rsidR="009F2D9D">
            <w:t>literasi</w:t>
          </w:r>
          <w:proofErr w:type="spellEnd"/>
          <w:r w:rsidR="009F2D9D">
            <w:t xml:space="preserve"> </w:t>
          </w:r>
          <w:proofErr w:type="spellStart"/>
          <w:r w:rsidR="009F2D9D">
            <w:t>kewangan</w:t>
          </w:r>
          <w:proofErr w:type="spellEnd"/>
          <w:r w:rsidR="009F2D9D">
            <w:t xml:space="preserve"> dan </w:t>
          </w:r>
          <w:proofErr w:type="spellStart"/>
          <w:r w:rsidR="009F2D9D">
            <w:t>peningkatan</w:t>
          </w:r>
          <w:proofErr w:type="spellEnd"/>
          <w:r w:rsidR="009F2D9D">
            <w:t xml:space="preserve"> </w:t>
          </w:r>
          <w:proofErr w:type="spellStart"/>
          <w:r w:rsidR="009F2D9D">
            <w:t>penggunaan</w:t>
          </w:r>
          <w:proofErr w:type="spellEnd"/>
          <w:r w:rsidR="009F2D9D">
            <w:t xml:space="preserve"> </w:t>
          </w:r>
          <w:proofErr w:type="spellStart"/>
          <w:r w:rsidR="009F2D9D">
            <w:t>kaedah</w:t>
          </w:r>
          <w:proofErr w:type="spellEnd"/>
          <w:r w:rsidR="009F2D9D">
            <w:t xml:space="preserve"> </w:t>
          </w:r>
          <w:proofErr w:type="spellStart"/>
          <w:r w:rsidR="009F2D9D">
            <w:t>pembayaran</w:t>
          </w:r>
          <w:proofErr w:type="spellEnd"/>
          <w:r w:rsidR="009F2D9D">
            <w:t xml:space="preserve"> </w:t>
          </w:r>
          <w:proofErr w:type="spellStart"/>
          <w:r w:rsidR="009F2D9D">
            <w:t>tanpa</w:t>
          </w:r>
          <w:proofErr w:type="spellEnd"/>
          <w:r w:rsidR="009F2D9D">
            <w:t xml:space="preserve"> </w:t>
          </w:r>
          <w:proofErr w:type="spellStart"/>
          <w:r w:rsidR="009F2D9D">
            <w:t>tunai</w:t>
          </w:r>
          <w:proofErr w:type="spellEnd"/>
          <w:r w:rsidR="00F71A5A">
            <w:t xml:space="preserve"> yang </w:t>
          </w:r>
          <w:proofErr w:type="spellStart"/>
          <w:r w:rsidR="00F71A5A">
            <w:t>mendorong</w:t>
          </w:r>
          <w:proofErr w:type="spellEnd"/>
          <w:r w:rsidR="00F71A5A">
            <w:t xml:space="preserve"> </w:t>
          </w:r>
          <w:proofErr w:type="spellStart"/>
          <w:r w:rsidR="00F71A5A">
            <w:t>kepada</w:t>
          </w:r>
          <w:proofErr w:type="spellEnd"/>
          <w:r w:rsidR="00F71A5A">
            <w:t xml:space="preserve"> </w:t>
          </w:r>
          <w:proofErr w:type="spellStart"/>
          <w:r w:rsidR="00F71A5A">
            <w:t>perbelanjaan</w:t>
          </w:r>
          <w:proofErr w:type="spellEnd"/>
          <w:r w:rsidR="00F71A5A">
            <w:t xml:space="preserve"> impulsive </w:t>
          </w:r>
          <w:proofErr w:type="spellStart"/>
          <w:r w:rsidR="00F71A5A">
            <w:t>dalam</w:t>
          </w:r>
          <w:proofErr w:type="spellEnd"/>
          <w:r w:rsidR="00F71A5A">
            <w:t xml:space="preserve"> </w:t>
          </w:r>
          <w:proofErr w:type="spellStart"/>
          <w:r w:rsidR="00F71A5A">
            <w:t>kehidupan</w:t>
          </w:r>
          <w:proofErr w:type="spellEnd"/>
          <w:r w:rsidR="00F71A5A">
            <w:t xml:space="preserve"> </w:t>
          </w:r>
          <w:proofErr w:type="spellStart"/>
          <w:r w:rsidR="00F71A5A">
            <w:t>harian</w:t>
          </w:r>
          <w:proofErr w:type="spellEnd"/>
          <w:r w:rsidR="00F71A5A">
            <w:t xml:space="preserve"> pada masa </w:t>
          </w:r>
          <w:proofErr w:type="spellStart"/>
          <w:r w:rsidR="00F71A5A">
            <w:t>ini</w:t>
          </w:r>
          <w:proofErr w:type="spellEnd"/>
          <w:r w:rsidR="00F71A5A">
            <w:t xml:space="preserve">. </w:t>
          </w:r>
          <w:proofErr w:type="spellStart"/>
          <w:r w:rsidR="00F71A5A">
            <w:t>A</w:t>
          </w:r>
          <w:r w:rsidR="00C65A12">
            <w:t>plikasi</w:t>
          </w:r>
          <w:proofErr w:type="spellEnd"/>
          <w:r w:rsidR="00C65A12">
            <w:t xml:space="preserve"> yang </w:t>
          </w:r>
          <w:proofErr w:type="spellStart"/>
          <w:r w:rsidR="00C65A12">
            <w:t>sedia</w:t>
          </w:r>
          <w:proofErr w:type="spellEnd"/>
          <w:r w:rsidR="00C65A12">
            <w:t xml:space="preserve"> </w:t>
          </w:r>
          <w:proofErr w:type="spellStart"/>
          <w:r w:rsidR="00C65A12">
            <w:t>ada</w:t>
          </w:r>
          <w:proofErr w:type="spellEnd"/>
          <w:r w:rsidR="00C65A12">
            <w:t xml:space="preserve"> di </w:t>
          </w:r>
          <w:proofErr w:type="spellStart"/>
          <w:r w:rsidR="00C65A12">
            <w:t>pasaran</w:t>
          </w:r>
          <w:proofErr w:type="spellEnd"/>
          <w:r w:rsidR="00C65A12">
            <w:t xml:space="preserve"> </w:t>
          </w:r>
          <w:proofErr w:type="spellStart"/>
          <w:r w:rsidR="00C65A12">
            <w:t>gagal</w:t>
          </w:r>
          <w:proofErr w:type="spellEnd"/>
          <w:r w:rsidR="00C65A12">
            <w:t xml:space="preserve"> </w:t>
          </w:r>
          <w:proofErr w:type="spellStart"/>
          <w:r w:rsidR="00C65A12">
            <w:t>men</w:t>
          </w:r>
          <w:r w:rsidR="00AC6148">
            <w:t>angai</w:t>
          </w:r>
          <w:proofErr w:type="spellEnd"/>
          <w:r w:rsidR="00AC6148">
            <w:t xml:space="preserve"> </w:t>
          </w:r>
          <w:proofErr w:type="spellStart"/>
          <w:r w:rsidR="00AC6148">
            <w:t>isu</w:t>
          </w:r>
          <w:proofErr w:type="spellEnd"/>
          <w:r w:rsidR="00AC6148">
            <w:t xml:space="preserve"> </w:t>
          </w:r>
          <w:proofErr w:type="spellStart"/>
          <w:r w:rsidR="00AC6148">
            <w:t>tersebut</w:t>
          </w:r>
          <w:proofErr w:type="spellEnd"/>
          <w:r w:rsidR="00AC6148">
            <w:t xml:space="preserve"> </w:t>
          </w:r>
          <w:proofErr w:type="spellStart"/>
          <w:r w:rsidR="00AC6148">
            <w:t>secara</w:t>
          </w:r>
          <w:proofErr w:type="spellEnd"/>
          <w:r w:rsidR="00AC6148">
            <w:t xml:space="preserve"> </w:t>
          </w:r>
          <w:proofErr w:type="spellStart"/>
          <w:r w:rsidR="00AC6148">
            <w:t>holistik</w:t>
          </w:r>
          <w:proofErr w:type="spellEnd"/>
          <w:r w:rsidR="00AC6148">
            <w:t xml:space="preserve">. </w:t>
          </w:r>
          <w:proofErr w:type="spellStart"/>
          <w:r w:rsidR="006B429C">
            <w:t>Contohnya</w:t>
          </w:r>
          <w:proofErr w:type="spellEnd"/>
          <w:r w:rsidR="006B429C">
            <w:t xml:space="preserve">, </w:t>
          </w:r>
          <w:proofErr w:type="spellStart"/>
          <w:r w:rsidR="006B429C">
            <w:t>aplikasi</w:t>
          </w:r>
          <w:proofErr w:type="spellEnd"/>
          <w:r w:rsidR="006B429C">
            <w:t xml:space="preserve"> </w:t>
          </w:r>
          <w:proofErr w:type="spellStart"/>
          <w:r w:rsidR="006B429C">
            <w:t>penjejakan</w:t>
          </w:r>
          <w:proofErr w:type="spellEnd"/>
          <w:r w:rsidR="006B429C">
            <w:t xml:space="preserve"> manual </w:t>
          </w:r>
          <w:proofErr w:type="spellStart"/>
          <w:r w:rsidR="006B429C">
            <w:t>menyebabkan</w:t>
          </w:r>
          <w:proofErr w:type="spellEnd"/>
          <w:r w:rsidR="006B429C">
            <w:t xml:space="preserve"> “</w:t>
          </w:r>
          <w:proofErr w:type="spellStart"/>
          <w:r w:rsidR="006B429C">
            <w:t>jurang</w:t>
          </w:r>
          <w:proofErr w:type="spellEnd"/>
          <w:r w:rsidR="006B429C">
            <w:t xml:space="preserve"> </w:t>
          </w:r>
          <w:proofErr w:type="spellStart"/>
          <w:r w:rsidR="006B429C">
            <w:t>ketega</w:t>
          </w:r>
          <w:r w:rsidR="00D45706">
            <w:t>ran</w:t>
          </w:r>
          <w:proofErr w:type="spellEnd"/>
          <w:r w:rsidR="006B429C">
            <w:t>”</w:t>
          </w:r>
          <w:r w:rsidR="00D45706">
            <w:t xml:space="preserve"> yang </w:t>
          </w:r>
          <w:proofErr w:type="spellStart"/>
          <w:r w:rsidR="00D45706">
            <w:t>menyebabkan</w:t>
          </w:r>
          <w:proofErr w:type="spellEnd"/>
          <w:r w:rsidR="00D45706">
            <w:t xml:space="preserve"> </w:t>
          </w:r>
          <w:proofErr w:type="spellStart"/>
          <w:r w:rsidR="00D45706">
            <w:t>kelesuan</w:t>
          </w:r>
          <w:proofErr w:type="spellEnd"/>
          <w:r w:rsidR="00D45706">
            <w:t xml:space="preserve"> </w:t>
          </w:r>
          <w:proofErr w:type="spellStart"/>
          <w:r w:rsidR="00D45706">
            <w:t>penggua</w:t>
          </w:r>
          <w:proofErr w:type="spellEnd"/>
          <w:r w:rsidR="00D45706">
            <w:t xml:space="preserve"> </w:t>
          </w:r>
          <w:proofErr w:type="spellStart"/>
          <w:r w:rsidR="00D45706">
            <w:t>untuk</w:t>
          </w:r>
          <w:proofErr w:type="spellEnd"/>
          <w:r w:rsidR="00D45706">
            <w:t xml:space="preserve"> </w:t>
          </w:r>
          <w:proofErr w:type="spellStart"/>
          <w:r w:rsidR="00D45706">
            <w:t>menggunakannya</w:t>
          </w:r>
          <w:proofErr w:type="spellEnd"/>
          <w:r w:rsidR="00D45706">
            <w:t xml:space="preserve">, </w:t>
          </w:r>
          <w:proofErr w:type="spellStart"/>
          <w:r w:rsidR="00D45706">
            <w:t>manakala</w:t>
          </w:r>
          <w:proofErr w:type="spellEnd"/>
          <w:r w:rsidR="00D45706">
            <w:t xml:space="preserve"> </w:t>
          </w:r>
          <w:proofErr w:type="spellStart"/>
          <w:r w:rsidR="00D45706">
            <w:t>kaedah</w:t>
          </w:r>
          <w:proofErr w:type="spellEnd"/>
          <w:r w:rsidR="00D45706">
            <w:t xml:space="preserve"> </w:t>
          </w:r>
          <w:proofErr w:type="spellStart"/>
          <w:r w:rsidR="00D45706">
            <w:t>pembayaran</w:t>
          </w:r>
          <w:proofErr w:type="spellEnd"/>
          <w:r w:rsidR="00D45706">
            <w:t xml:space="preserve"> </w:t>
          </w:r>
          <w:proofErr w:type="spellStart"/>
          <w:r w:rsidR="00D45706">
            <w:t>tanpa</w:t>
          </w:r>
          <w:proofErr w:type="spellEnd"/>
          <w:r w:rsidR="00D45706">
            <w:t xml:space="preserve"> </w:t>
          </w:r>
          <w:proofErr w:type="spellStart"/>
          <w:r w:rsidR="00D45706">
            <w:t>tunai</w:t>
          </w:r>
          <w:proofErr w:type="spellEnd"/>
          <w:r w:rsidR="00D45706">
            <w:t xml:space="preserve"> </w:t>
          </w:r>
          <w:proofErr w:type="spellStart"/>
          <w:r w:rsidR="00D45706">
            <w:t>mengakibatkan</w:t>
          </w:r>
          <w:proofErr w:type="spellEnd"/>
          <w:r w:rsidR="00D45706">
            <w:t xml:space="preserve"> </w:t>
          </w:r>
          <w:r w:rsidR="00500656">
            <w:t>“</w:t>
          </w:r>
          <w:proofErr w:type="spellStart"/>
          <w:r w:rsidR="00500656">
            <w:t>jurang</w:t>
          </w:r>
          <w:proofErr w:type="spellEnd"/>
          <w:r w:rsidR="00500656">
            <w:t xml:space="preserve"> </w:t>
          </w:r>
          <w:proofErr w:type="spellStart"/>
          <w:r w:rsidR="00500656">
            <w:t>tingkah</w:t>
          </w:r>
          <w:proofErr w:type="spellEnd"/>
          <w:r w:rsidR="00500656">
            <w:t xml:space="preserve"> </w:t>
          </w:r>
          <w:proofErr w:type="spellStart"/>
          <w:r w:rsidR="00500656">
            <w:t>laku</w:t>
          </w:r>
          <w:proofErr w:type="spellEnd"/>
          <w:r w:rsidR="00500656">
            <w:t xml:space="preserve">” di mana </w:t>
          </w:r>
          <w:proofErr w:type="spellStart"/>
          <w:r w:rsidR="00500656">
            <w:t>pengguna</w:t>
          </w:r>
          <w:proofErr w:type="spellEnd"/>
          <w:r w:rsidR="00500656">
            <w:t xml:space="preserve"> </w:t>
          </w:r>
          <w:proofErr w:type="spellStart"/>
          <w:r w:rsidR="00500656">
            <w:t>menjadi</w:t>
          </w:r>
          <w:proofErr w:type="spellEnd"/>
          <w:r w:rsidR="00500656">
            <w:t xml:space="preserve"> </w:t>
          </w:r>
          <w:proofErr w:type="spellStart"/>
          <w:r w:rsidR="00500656">
            <w:t>pasif</w:t>
          </w:r>
          <w:proofErr w:type="spellEnd"/>
          <w:r w:rsidR="00500656">
            <w:t xml:space="preserve"> </w:t>
          </w:r>
          <w:proofErr w:type="spellStart"/>
          <w:r w:rsidR="00500656">
            <w:t>terhadap</w:t>
          </w:r>
          <w:proofErr w:type="spellEnd"/>
          <w:r w:rsidR="00500656">
            <w:t xml:space="preserve"> </w:t>
          </w:r>
          <w:proofErr w:type="spellStart"/>
          <w:r w:rsidR="001B2CC9">
            <w:t>tabiat</w:t>
          </w:r>
          <w:proofErr w:type="spellEnd"/>
          <w:r w:rsidR="001B2CC9">
            <w:t xml:space="preserve"> </w:t>
          </w:r>
          <w:proofErr w:type="spellStart"/>
          <w:r w:rsidR="001B2CC9">
            <w:t>perbelanjaan</w:t>
          </w:r>
          <w:proofErr w:type="spellEnd"/>
          <w:r w:rsidR="001B2CC9">
            <w:t xml:space="preserve"> </w:t>
          </w:r>
          <w:proofErr w:type="spellStart"/>
          <w:r w:rsidR="001B2CC9">
            <w:t>mereka</w:t>
          </w:r>
          <w:proofErr w:type="spellEnd"/>
          <w:r w:rsidR="001B2CC9">
            <w:t xml:space="preserve">. Jadi, </w:t>
          </w:r>
          <w:proofErr w:type="spellStart"/>
          <w:r w:rsidR="00864C53">
            <w:t>aplikasi</w:t>
          </w:r>
          <w:proofErr w:type="spellEnd"/>
          <w:r w:rsidR="00864C53">
            <w:t xml:space="preserve"> Smart Pocket </w:t>
          </w:r>
          <w:proofErr w:type="spellStart"/>
          <w:r w:rsidR="00864C53">
            <w:t>dicadangkan</w:t>
          </w:r>
          <w:proofErr w:type="spellEnd"/>
          <w:r w:rsidR="00F55B61">
            <w:t xml:space="preserve"> </w:t>
          </w:r>
          <w:proofErr w:type="spellStart"/>
          <w:r w:rsidR="00F55B61">
            <w:t>dengan</w:t>
          </w:r>
          <w:proofErr w:type="spellEnd"/>
          <w:r w:rsidR="00F55B61">
            <w:t xml:space="preserve"> </w:t>
          </w:r>
          <w:proofErr w:type="spellStart"/>
          <w:r w:rsidR="00F55B61">
            <w:t>menggunakan</w:t>
          </w:r>
          <w:proofErr w:type="spellEnd"/>
          <w:r w:rsidR="00F55B61">
            <w:t xml:space="preserve"> </w:t>
          </w:r>
          <w:proofErr w:type="spellStart"/>
          <w:r w:rsidR="0048682F">
            <w:t>rangak</w:t>
          </w:r>
          <w:proofErr w:type="spellEnd"/>
          <w:r w:rsidR="0048682F">
            <w:t xml:space="preserve"> </w:t>
          </w:r>
          <w:proofErr w:type="spellStart"/>
          <w:r w:rsidR="0048682F">
            <w:t>kerja</w:t>
          </w:r>
          <w:proofErr w:type="spellEnd"/>
          <w:r w:rsidR="0048682F">
            <w:t xml:space="preserve"> Flutter dan Firebase</w:t>
          </w:r>
          <w:r w:rsidR="006C5EFD">
            <w:t xml:space="preserve">. Smart Pocket juga </w:t>
          </w:r>
          <w:proofErr w:type="spellStart"/>
          <w:r w:rsidR="006C5EFD">
            <w:t>bertujuan</w:t>
          </w:r>
          <w:proofErr w:type="spellEnd"/>
          <w:r w:rsidR="006C5EFD">
            <w:t xml:space="preserve"> </w:t>
          </w:r>
          <w:proofErr w:type="spellStart"/>
          <w:r w:rsidR="006C5EFD">
            <w:t>untuk</w:t>
          </w:r>
          <w:proofErr w:type="spellEnd"/>
          <w:r w:rsidR="006C5EFD">
            <w:t xml:space="preserve"> </w:t>
          </w:r>
          <w:proofErr w:type="spellStart"/>
          <w:r w:rsidR="006C5EFD">
            <w:t>membangunkan</w:t>
          </w:r>
          <w:proofErr w:type="spellEnd"/>
          <w:r w:rsidR="006C5EFD">
            <w:t xml:space="preserve"> </w:t>
          </w:r>
          <w:proofErr w:type="spellStart"/>
          <w:r w:rsidR="008A01A3">
            <w:t>mekanisme</w:t>
          </w:r>
          <w:proofErr w:type="spellEnd"/>
          <w:r w:rsidR="008A01A3">
            <w:t xml:space="preserve"> </w:t>
          </w:r>
          <w:proofErr w:type="spellStart"/>
          <w:r w:rsidR="008A01A3">
            <w:t>kemasukan</w:t>
          </w:r>
          <w:proofErr w:type="spellEnd"/>
          <w:r w:rsidR="008A01A3">
            <w:t xml:space="preserve"> data </w:t>
          </w:r>
          <w:proofErr w:type="spellStart"/>
          <w:r w:rsidR="008A01A3">
            <w:t>dengan</w:t>
          </w:r>
          <w:proofErr w:type="spellEnd"/>
          <w:r w:rsidR="008A01A3">
            <w:t xml:space="preserve"> </w:t>
          </w:r>
          <w:proofErr w:type="spellStart"/>
          <w:r w:rsidR="008A01A3">
            <w:t>pelbagai</w:t>
          </w:r>
          <w:proofErr w:type="spellEnd"/>
          <w:r w:rsidR="008A01A3">
            <w:t xml:space="preserve"> </w:t>
          </w:r>
          <w:proofErr w:type="spellStart"/>
          <w:r w:rsidR="008A01A3">
            <w:t>cara</w:t>
          </w:r>
          <w:proofErr w:type="spellEnd"/>
          <w:r w:rsidR="008A01A3">
            <w:t xml:space="preserve"> dan </w:t>
          </w:r>
          <w:proofErr w:type="spellStart"/>
          <w:r w:rsidR="008A01A3">
            <w:t>bergabung</w:t>
          </w:r>
          <w:proofErr w:type="spellEnd"/>
          <w:r w:rsidR="008A01A3">
            <w:t xml:space="preserve"> </w:t>
          </w:r>
          <w:proofErr w:type="spellStart"/>
          <w:r w:rsidR="008A01A3">
            <w:t>dengan</w:t>
          </w:r>
          <w:proofErr w:type="spellEnd"/>
          <w:r w:rsidR="008A01A3">
            <w:t xml:space="preserve"> </w:t>
          </w:r>
          <w:proofErr w:type="spellStart"/>
          <w:r w:rsidR="008A01A3">
            <w:t>konsep</w:t>
          </w:r>
          <w:proofErr w:type="spellEnd"/>
          <w:r w:rsidR="008A01A3">
            <w:t xml:space="preserve"> </w:t>
          </w:r>
          <w:r w:rsidR="002061D4">
            <w:t xml:space="preserve">“mod </w:t>
          </w:r>
          <w:proofErr w:type="spellStart"/>
          <w:r w:rsidR="002061D4">
            <w:t>satu</w:t>
          </w:r>
          <w:proofErr w:type="spellEnd"/>
          <w:r w:rsidR="002061D4">
            <w:t xml:space="preserve"> </w:t>
          </w:r>
          <w:proofErr w:type="spellStart"/>
          <w:r w:rsidR="002061D4">
            <w:t>sentuhan</w:t>
          </w:r>
          <w:proofErr w:type="spellEnd"/>
          <w:r w:rsidR="002061D4">
            <w:t xml:space="preserve">” </w:t>
          </w:r>
          <w:proofErr w:type="spellStart"/>
          <w:r w:rsidR="002061D4">
            <w:t>untuk</w:t>
          </w:r>
          <w:proofErr w:type="spellEnd"/>
          <w:r w:rsidR="002061D4">
            <w:t xml:space="preserve"> </w:t>
          </w:r>
          <w:proofErr w:type="spellStart"/>
          <w:r w:rsidR="002061D4">
            <w:t>penjejakan</w:t>
          </w:r>
          <w:proofErr w:type="spellEnd"/>
          <w:r w:rsidR="002061D4">
            <w:t xml:space="preserve"> </w:t>
          </w:r>
          <w:proofErr w:type="spellStart"/>
          <w:r w:rsidR="002061D4">
            <w:t>perbelanjaan</w:t>
          </w:r>
          <w:proofErr w:type="spellEnd"/>
          <w:r w:rsidR="002061D4">
            <w:t xml:space="preserve"> </w:t>
          </w:r>
          <w:proofErr w:type="spellStart"/>
          <w:r w:rsidR="002061D4">
            <w:t>pantas</w:t>
          </w:r>
          <w:proofErr w:type="spellEnd"/>
          <w:r w:rsidR="002061D4">
            <w:t xml:space="preserve"> dan mod </w:t>
          </w:r>
          <w:proofErr w:type="spellStart"/>
          <w:r w:rsidR="002061D4">
            <w:t>terperinci</w:t>
          </w:r>
          <w:proofErr w:type="spellEnd"/>
          <w:r w:rsidR="002061D4">
            <w:t xml:space="preserve"> </w:t>
          </w:r>
          <w:proofErr w:type="spellStart"/>
          <w:r w:rsidR="002061D4">
            <w:t>untuk</w:t>
          </w:r>
          <w:proofErr w:type="spellEnd"/>
          <w:r w:rsidR="002061D4">
            <w:t xml:space="preserve"> </w:t>
          </w:r>
          <w:proofErr w:type="spellStart"/>
          <w:r w:rsidR="002061D4">
            <w:t>ketepatan</w:t>
          </w:r>
          <w:proofErr w:type="spellEnd"/>
          <w:r w:rsidR="002061D4">
            <w:t xml:space="preserve"> </w:t>
          </w:r>
          <w:proofErr w:type="spellStart"/>
          <w:r w:rsidR="002061D4">
            <w:t>laporan</w:t>
          </w:r>
          <w:proofErr w:type="spellEnd"/>
          <w:r w:rsidR="002061D4">
            <w:t xml:space="preserve"> </w:t>
          </w:r>
          <w:proofErr w:type="spellStart"/>
          <w:r w:rsidR="002061D4">
            <w:t>bulanan</w:t>
          </w:r>
          <w:proofErr w:type="spellEnd"/>
          <w:r w:rsidR="002C1D3C">
            <w:t xml:space="preserve">, </w:t>
          </w:r>
          <w:proofErr w:type="spellStart"/>
          <w:r w:rsidR="002C1D3C">
            <w:t>serta</w:t>
          </w:r>
          <w:proofErr w:type="spellEnd"/>
          <w:r w:rsidR="002C1D3C">
            <w:t xml:space="preserve"> </w:t>
          </w:r>
          <w:proofErr w:type="spellStart"/>
          <w:r w:rsidR="002C1D3C">
            <w:t>mengintergrasikan</w:t>
          </w:r>
          <w:proofErr w:type="spellEnd"/>
          <w:r w:rsidR="002C1D3C">
            <w:t xml:space="preserve"> </w:t>
          </w:r>
          <w:proofErr w:type="spellStart"/>
          <w:r w:rsidR="002C1D3C">
            <w:t>konsep</w:t>
          </w:r>
          <w:proofErr w:type="spellEnd"/>
          <w:r w:rsidR="002C1D3C">
            <w:t xml:space="preserve"> </w:t>
          </w:r>
          <w:proofErr w:type="spellStart"/>
          <w:r w:rsidR="002C1D3C">
            <w:t>pendidikan</w:t>
          </w:r>
          <w:proofErr w:type="spellEnd"/>
          <w:r w:rsidR="002C1D3C">
            <w:t xml:space="preserve"> </w:t>
          </w:r>
          <w:proofErr w:type="spellStart"/>
          <w:r w:rsidR="002C1D3C">
            <w:t>kewangan</w:t>
          </w:r>
          <w:proofErr w:type="spellEnd"/>
          <w:r w:rsidR="002C1D3C">
            <w:t xml:space="preserve"> </w:t>
          </w:r>
          <w:proofErr w:type="spellStart"/>
          <w:r w:rsidR="002C1D3C">
            <w:t>berdasarkan</w:t>
          </w:r>
          <w:proofErr w:type="spellEnd"/>
          <w:r w:rsidR="002C1D3C">
            <w:t xml:space="preserve"> </w:t>
          </w:r>
          <w:proofErr w:type="spellStart"/>
          <w:r w:rsidR="00DF1C5B">
            <w:t>panduan</w:t>
          </w:r>
          <w:proofErr w:type="spellEnd"/>
          <w:r w:rsidR="00DF1C5B">
            <w:t xml:space="preserve"> </w:t>
          </w:r>
          <w:proofErr w:type="spellStart"/>
          <w:r w:rsidR="00DF1C5B">
            <w:t>peruntukan</w:t>
          </w:r>
          <w:proofErr w:type="spellEnd"/>
          <w:r w:rsidR="00DF1C5B">
            <w:t xml:space="preserve"> </w:t>
          </w:r>
          <w:proofErr w:type="spellStart"/>
          <w:r w:rsidR="00DF1C5B">
            <w:t>aset</w:t>
          </w:r>
          <w:proofErr w:type="spellEnd"/>
          <w:r w:rsidR="00DF1C5B">
            <w:t xml:space="preserve">. </w:t>
          </w:r>
          <w:proofErr w:type="spellStart"/>
          <w:r w:rsidR="007324CB">
            <w:t>Selain</w:t>
          </w:r>
          <w:proofErr w:type="spellEnd"/>
          <w:r w:rsidR="007324CB">
            <w:t xml:space="preserve"> </w:t>
          </w:r>
          <w:proofErr w:type="spellStart"/>
          <w:r w:rsidR="007324CB">
            <w:t>itu</w:t>
          </w:r>
          <w:proofErr w:type="spellEnd"/>
          <w:r w:rsidR="007324CB">
            <w:t xml:space="preserve">, </w:t>
          </w:r>
          <w:proofErr w:type="spellStart"/>
          <w:r w:rsidR="007324CB">
            <w:t>metodologi</w:t>
          </w:r>
          <w:proofErr w:type="spellEnd"/>
          <w:r w:rsidR="007324CB">
            <w:t xml:space="preserve"> </w:t>
          </w:r>
          <w:proofErr w:type="spellStart"/>
          <w:r w:rsidR="007324CB">
            <w:t>pembangunan</w:t>
          </w:r>
          <w:proofErr w:type="spellEnd"/>
          <w:r w:rsidR="007324CB">
            <w:t xml:space="preserve"> yang </w:t>
          </w:r>
          <w:proofErr w:type="spellStart"/>
          <w:r w:rsidR="007324CB">
            <w:t>digunakna</w:t>
          </w:r>
          <w:proofErr w:type="spellEnd"/>
          <w:r w:rsidR="007324CB">
            <w:t xml:space="preserve"> </w:t>
          </w:r>
          <w:proofErr w:type="spellStart"/>
          <w:r w:rsidR="007324CB">
            <w:t>adalah</w:t>
          </w:r>
          <w:proofErr w:type="spellEnd"/>
          <w:r w:rsidR="007324CB">
            <w:t xml:space="preserve"> agile SDLC </w:t>
          </w:r>
          <w:proofErr w:type="spellStart"/>
          <w:r w:rsidR="007324CB">
            <w:t>untuk</w:t>
          </w:r>
          <w:proofErr w:type="spellEnd"/>
          <w:r w:rsidR="007324CB">
            <w:t xml:space="preserve"> </w:t>
          </w:r>
          <w:proofErr w:type="spellStart"/>
          <w:r w:rsidR="007324CB">
            <w:t>mematikan</w:t>
          </w:r>
          <w:proofErr w:type="spellEnd"/>
          <w:r w:rsidR="007324CB">
            <w:t xml:space="preserve"> </w:t>
          </w:r>
          <w:proofErr w:type="spellStart"/>
          <w:r w:rsidR="007324CB">
            <w:t>fleksibiliti</w:t>
          </w:r>
          <w:proofErr w:type="spellEnd"/>
          <w:r w:rsidR="007324CB">
            <w:t xml:space="preserve"> </w:t>
          </w:r>
          <w:r w:rsidR="00EE4CBA">
            <w:t xml:space="preserve">yang </w:t>
          </w:r>
          <w:proofErr w:type="spellStart"/>
          <w:r w:rsidR="00EE4CBA">
            <w:t>lebih</w:t>
          </w:r>
          <w:proofErr w:type="spellEnd"/>
          <w:r w:rsidR="00EE4CBA">
            <w:t xml:space="preserve"> </w:t>
          </w:r>
          <w:proofErr w:type="spellStart"/>
          <w:r w:rsidR="00EE4CBA">
            <w:t>tinggi</w:t>
          </w:r>
          <w:proofErr w:type="spellEnd"/>
          <w:r w:rsidR="00EE4CBA">
            <w:t xml:space="preserve">. </w:t>
          </w:r>
          <w:proofErr w:type="spellStart"/>
          <w:r w:rsidR="00EE4CBA">
            <w:t>Dalam</w:t>
          </w:r>
          <w:proofErr w:type="spellEnd"/>
          <w:r w:rsidR="00EE4CBA">
            <w:t xml:space="preserve"> </w:t>
          </w:r>
          <w:proofErr w:type="spellStart"/>
          <w:r w:rsidR="00EE4CBA">
            <w:t>projek</w:t>
          </w:r>
          <w:proofErr w:type="spellEnd"/>
          <w:r w:rsidR="00EE4CBA">
            <w:t xml:space="preserve"> </w:t>
          </w:r>
          <w:proofErr w:type="spellStart"/>
          <w:r w:rsidR="00EE4CBA">
            <w:t>tersebut</w:t>
          </w:r>
          <w:proofErr w:type="spellEnd"/>
          <w:r w:rsidR="00EE4CBA">
            <w:t xml:space="preserve">, </w:t>
          </w:r>
          <w:proofErr w:type="spellStart"/>
          <w:r w:rsidR="00EE4CBA">
            <w:t>hasil</w:t>
          </w:r>
          <w:proofErr w:type="spellEnd"/>
          <w:r w:rsidR="00EE4CBA">
            <w:t xml:space="preserve"> </w:t>
          </w:r>
          <w:proofErr w:type="spellStart"/>
          <w:r w:rsidR="00EE4CBA">
            <w:t>kerja</w:t>
          </w:r>
          <w:proofErr w:type="spellEnd"/>
          <w:r w:rsidR="00EE4CBA">
            <w:t xml:space="preserve"> yang </w:t>
          </w:r>
          <w:proofErr w:type="spellStart"/>
          <w:r w:rsidR="00EE4CBA">
            <w:t>dijangkakan</w:t>
          </w:r>
          <w:proofErr w:type="spellEnd"/>
          <w:r w:rsidR="00EE4CBA">
            <w:t xml:space="preserve"> </w:t>
          </w:r>
          <w:proofErr w:type="spellStart"/>
          <w:r w:rsidR="00EE4CBA">
            <w:t>daripada</w:t>
          </w:r>
          <w:proofErr w:type="spellEnd"/>
          <w:r w:rsidR="00EE4CBA">
            <w:t xml:space="preserve"> Smart Pocket </w:t>
          </w:r>
          <w:proofErr w:type="spellStart"/>
          <w:r w:rsidR="00816710">
            <w:t>adalah</w:t>
          </w:r>
          <w:proofErr w:type="spellEnd"/>
          <w:r w:rsidR="00816710">
            <w:t xml:space="preserve"> </w:t>
          </w:r>
          <w:proofErr w:type="spellStart"/>
          <w:r w:rsidR="00816710">
            <w:t>untuk</w:t>
          </w:r>
          <w:proofErr w:type="spellEnd"/>
          <w:r w:rsidR="00816710">
            <w:t xml:space="preserve"> </w:t>
          </w:r>
          <w:proofErr w:type="spellStart"/>
          <w:r w:rsidR="00816710">
            <w:t>mengurangkan</w:t>
          </w:r>
          <w:proofErr w:type="spellEnd"/>
          <w:r w:rsidR="00816710">
            <w:t xml:space="preserve"> </w:t>
          </w:r>
          <w:proofErr w:type="spellStart"/>
          <w:r w:rsidR="00816710">
            <w:t>geseran</w:t>
          </w:r>
          <w:proofErr w:type="spellEnd"/>
          <w:r w:rsidR="00816710">
            <w:t xml:space="preserve"> </w:t>
          </w:r>
          <w:proofErr w:type="spellStart"/>
          <w:r w:rsidR="00816710">
            <w:t>dalam</w:t>
          </w:r>
          <w:proofErr w:type="spellEnd"/>
          <w:r w:rsidR="00816710">
            <w:t xml:space="preserve"> proses </w:t>
          </w:r>
          <w:proofErr w:type="spellStart"/>
          <w:r w:rsidR="00816710">
            <w:t>merekod</w:t>
          </w:r>
          <w:proofErr w:type="spellEnd"/>
          <w:r w:rsidR="00816710">
            <w:t xml:space="preserve"> </w:t>
          </w:r>
          <w:proofErr w:type="spellStart"/>
          <w:r w:rsidR="00816710">
            <w:t>perbelanjaan</w:t>
          </w:r>
          <w:proofErr w:type="spellEnd"/>
          <w:r w:rsidR="00816710">
            <w:t xml:space="preserve"> </w:t>
          </w:r>
          <w:r w:rsidR="00C57C20">
            <w:t xml:space="preserve">dan </w:t>
          </w:r>
          <w:proofErr w:type="spellStart"/>
          <w:r w:rsidR="00C57C20">
            <w:t>peningkatan</w:t>
          </w:r>
          <w:proofErr w:type="spellEnd"/>
          <w:r w:rsidR="00C57C20">
            <w:t xml:space="preserve"> </w:t>
          </w:r>
          <w:proofErr w:type="spellStart"/>
          <w:r w:rsidR="00C57C20">
            <w:t>kesedaran</w:t>
          </w:r>
          <w:proofErr w:type="spellEnd"/>
          <w:r w:rsidR="00C57C20">
            <w:t xml:space="preserve"> </w:t>
          </w:r>
          <w:proofErr w:type="spellStart"/>
          <w:r w:rsidR="00C57C20">
            <w:t>kewangan</w:t>
          </w:r>
          <w:proofErr w:type="spellEnd"/>
          <w:r w:rsidR="00C57C20">
            <w:t xml:space="preserve"> </w:t>
          </w:r>
          <w:proofErr w:type="spellStart"/>
          <w:r w:rsidR="00C57C20">
            <w:t>dalam</w:t>
          </w:r>
          <w:proofErr w:type="spellEnd"/>
          <w:r w:rsidR="00C57C20">
            <w:t xml:space="preserve"> </w:t>
          </w:r>
          <w:proofErr w:type="spellStart"/>
          <w:r w:rsidR="00C57C20">
            <w:t>kalangan</w:t>
          </w:r>
          <w:proofErr w:type="spellEnd"/>
          <w:r w:rsidR="00C57C20">
            <w:t xml:space="preserve"> </w:t>
          </w:r>
          <w:proofErr w:type="spellStart"/>
          <w:r w:rsidR="00C57C20">
            <w:t>golongan</w:t>
          </w:r>
          <w:proofErr w:type="spellEnd"/>
          <w:r w:rsidR="00C57C20">
            <w:t xml:space="preserve"> </w:t>
          </w:r>
          <w:proofErr w:type="spellStart"/>
          <w:r w:rsidR="00C57C20">
            <w:t>belia</w:t>
          </w:r>
          <w:proofErr w:type="spellEnd"/>
          <w:r w:rsidR="00C57C20">
            <w:t>.</w:t>
          </w:r>
          <w:r w:rsidR="007324CB">
            <w:t xml:space="preserve"> </w:t>
          </w:r>
          <w:r w:rsidR="00DF1C5B">
            <w:t xml:space="preserve"> </w:t>
          </w:r>
        </w:p>
        <w:p w14:paraId="186F14C4" w14:textId="77777777" w:rsidR="00093825" w:rsidRPr="00093825" w:rsidRDefault="00C44B14" w:rsidP="00A3061A">
          <w:pPr>
            <w:pStyle w:val="Abstractfont"/>
          </w:pPr>
        </w:p>
      </w:sdtContent>
    </w:sdt>
    <w:p w14:paraId="787C6D27" w14:textId="77777777" w:rsidR="00093825" w:rsidRDefault="00B92739" w:rsidP="008215B0">
      <w:pPr>
        <w:pStyle w:val="TITLEATROMANPAGES"/>
      </w:pPr>
      <w:bookmarkStart w:id="2" w:name="_Toc215752649"/>
      <w:r>
        <w:lastRenderedPageBreak/>
        <w:t>ABSTRA</w:t>
      </w:r>
      <w:r w:rsidR="00071BAC">
        <w:t>CT</w:t>
      </w:r>
      <w:bookmarkEnd w:id="2"/>
    </w:p>
    <w:sdt>
      <w:sdtPr>
        <w:alias w:val="Abstrak BM"/>
        <w:tag w:val="Abstrak BM"/>
        <w:id w:val="1069077389"/>
        <w:placeholder>
          <w:docPart w:val="0B8C0BD687A74CD09201ED58158E4B76"/>
        </w:placeholder>
      </w:sdtPr>
      <w:sdtEndPr/>
      <w:sdtContent>
        <w:p w14:paraId="58747C15" w14:textId="29D3AC49" w:rsidR="00C82F56" w:rsidRPr="00C762AA" w:rsidRDefault="003B4C68" w:rsidP="00A3061A">
          <w:pPr>
            <w:pStyle w:val="Abstractfont"/>
          </w:pPr>
          <w:r>
            <w:t>Personal Financial Management (PFM) among young adults is often neglected</w:t>
          </w:r>
          <w:r w:rsidR="00783F29">
            <w:t xml:space="preserve"> due to lack of financial literacy and the rise of cashless payment methods</w:t>
          </w:r>
          <w:r w:rsidR="00386F68">
            <w:t xml:space="preserve">, which causes impulsive spending in their daily life. </w:t>
          </w:r>
          <w:r w:rsidR="0096486E">
            <w:t xml:space="preserve">Those existing PFM mobile app in the market fail to solve this issue holistically as manual tracking app cause rigidity gap leading </w:t>
          </w:r>
          <w:r w:rsidR="00AD352C">
            <w:t xml:space="preserve">users lazy to use it, while </w:t>
          </w:r>
          <w:r w:rsidR="00C77A88">
            <w:t xml:space="preserve">cashless payment methods create a behavioral gap where users become passive regarding their spending habits. </w:t>
          </w:r>
          <w:r w:rsidR="009E3D90">
            <w:t>This FYP will proposes the development of Smart Pocket</w:t>
          </w:r>
          <w:r w:rsidR="00BC1FE7">
            <w:t xml:space="preserve">, a mobile app developed using Flutter framework and Firebase. Smart Pocket aims to develop </w:t>
          </w:r>
          <w:r w:rsidR="00CD77B2">
            <w:t>multi modal data entry mechanism and combine with one tap mode for rapid expense</w:t>
          </w:r>
          <w:r w:rsidR="00414977">
            <w:t xml:space="preserve"> tracking and detailed mode for accuracy month report, as well as integrating </w:t>
          </w:r>
          <w:r w:rsidR="00FA4FA4">
            <w:t xml:space="preserve">financial education functions based on asset allocation guide. The development methodology </w:t>
          </w:r>
          <w:r w:rsidR="00F9572A">
            <w:t>used is agile SDLC to ensure more</w:t>
          </w:r>
          <w:r w:rsidR="00CD77B2">
            <w:t xml:space="preserve"> </w:t>
          </w:r>
          <w:r w:rsidR="0085720A">
            <w:t>flexibility</w:t>
          </w:r>
          <w:r w:rsidR="00467289">
            <w:t xml:space="preserve">. The expected result of Smart Pocket is to reduce friction in the expense recording </w:t>
          </w:r>
          <w:r w:rsidR="00930A40">
            <w:t>and enhance financial awareness.</w:t>
          </w:r>
        </w:p>
        <w:p w14:paraId="07C928D8" w14:textId="77777777" w:rsidR="00C82F56" w:rsidRDefault="00C44B14" w:rsidP="00A3061A">
          <w:pPr>
            <w:pStyle w:val="Abstractfont"/>
            <w:rPr>
              <w:sz w:val="22"/>
              <w:lang w:val="en-MY"/>
            </w:rPr>
          </w:pPr>
        </w:p>
      </w:sdtContent>
    </w:sdt>
    <w:p w14:paraId="4B309992" w14:textId="77777777" w:rsidR="00A833E2" w:rsidRPr="00093825" w:rsidRDefault="00A833E2" w:rsidP="00093825">
      <w:pPr>
        <w:rPr>
          <w:lang w:val="en-US"/>
        </w:rPr>
      </w:pPr>
    </w:p>
    <w:p w14:paraId="22804B3C" w14:textId="77777777" w:rsidR="00093825" w:rsidRDefault="00093825" w:rsidP="008215B0">
      <w:pPr>
        <w:pStyle w:val="TITLEATROMANPAGES"/>
      </w:pPr>
      <w:bookmarkStart w:id="3" w:name="_Toc215752650"/>
      <w:r>
        <w:lastRenderedPageBreak/>
        <w:t xml:space="preserve">TABLE OF </w:t>
      </w:r>
      <w:r w:rsidRPr="00C82F56">
        <w:t>CONTENT</w:t>
      </w:r>
      <w:bookmarkEnd w:id="3"/>
    </w:p>
    <w:p w14:paraId="2ED3046E" w14:textId="77777777" w:rsidR="000A0A75" w:rsidRDefault="000A0A75" w:rsidP="008215B0">
      <w:pPr>
        <w:pStyle w:val="TOC4"/>
        <w:rPr>
          <w:lang w:val="en-US"/>
        </w:rPr>
      </w:pPr>
      <w:r>
        <w:rPr>
          <w:lang w:val="en-US"/>
        </w:rPr>
        <w:t>DECLARATION</w:t>
      </w:r>
    </w:p>
    <w:p w14:paraId="705DBC4F" w14:textId="77777777" w:rsidR="00D70A4E" w:rsidRDefault="00F34597" w:rsidP="008215B0">
      <w:pPr>
        <w:pStyle w:val="TOC4"/>
        <w:rPr>
          <w:lang w:val="en-US"/>
        </w:rPr>
      </w:pPr>
      <w:r>
        <w:rPr>
          <w:lang w:val="en-US"/>
        </w:rPr>
        <w:t>TITLE PAGE</w:t>
      </w:r>
      <w:r>
        <w:rPr>
          <w:lang w:val="en-US"/>
        </w:rPr>
        <w:tab/>
      </w:r>
    </w:p>
    <w:p w14:paraId="03313695" w14:textId="397D33C8" w:rsidR="006563C1" w:rsidRDefault="00E11BC5">
      <w:pPr>
        <w:pStyle w:val="TOC4"/>
        <w:rPr>
          <w:rFonts w:asciiTheme="minorHAnsi" w:hAnsiTheme="minorHAnsi"/>
          <w:b w:val="0"/>
          <w:noProof/>
          <w:sz w:val="22"/>
          <w:lang w:val="en-MY" w:eastAsia="zh-CN"/>
        </w:rPr>
      </w:pPr>
      <w:r>
        <w:rPr>
          <w:noProof/>
          <w:lang w:val="en-US"/>
        </w:rPr>
        <w:fldChar w:fldCharType="begin"/>
      </w:r>
      <w:r>
        <w:rPr>
          <w:noProof/>
          <w:lang w:val="en-US"/>
        </w:rPr>
        <w:instrText xml:space="preserve"> TOC \o "1-4" \h \z \u </w:instrText>
      </w:r>
      <w:r>
        <w:rPr>
          <w:noProof/>
          <w:lang w:val="en-US"/>
        </w:rPr>
        <w:fldChar w:fldCharType="separate"/>
      </w:r>
      <w:hyperlink w:anchor="_Toc215752647" w:history="1">
        <w:r w:rsidR="006563C1" w:rsidRPr="002C4735">
          <w:rPr>
            <w:rStyle w:val="Hyperlink"/>
            <w:noProof/>
          </w:rPr>
          <w:t>ACKNOWLEDGEMENTS</w:t>
        </w:r>
        <w:r w:rsidR="006563C1">
          <w:rPr>
            <w:noProof/>
            <w:webHidden/>
          </w:rPr>
          <w:tab/>
        </w:r>
        <w:r w:rsidR="006563C1">
          <w:rPr>
            <w:noProof/>
            <w:webHidden/>
          </w:rPr>
          <w:fldChar w:fldCharType="begin"/>
        </w:r>
        <w:r w:rsidR="006563C1">
          <w:rPr>
            <w:noProof/>
            <w:webHidden/>
          </w:rPr>
          <w:instrText xml:space="preserve"> PAGEREF _Toc215752647 \h </w:instrText>
        </w:r>
        <w:r w:rsidR="006563C1">
          <w:rPr>
            <w:noProof/>
            <w:webHidden/>
          </w:rPr>
        </w:r>
        <w:r w:rsidR="006563C1">
          <w:rPr>
            <w:noProof/>
            <w:webHidden/>
          </w:rPr>
          <w:fldChar w:fldCharType="separate"/>
        </w:r>
        <w:r w:rsidR="006563C1">
          <w:rPr>
            <w:noProof/>
            <w:webHidden/>
          </w:rPr>
          <w:t>ii</w:t>
        </w:r>
        <w:r w:rsidR="006563C1">
          <w:rPr>
            <w:noProof/>
            <w:webHidden/>
          </w:rPr>
          <w:fldChar w:fldCharType="end"/>
        </w:r>
      </w:hyperlink>
    </w:p>
    <w:p w14:paraId="12079CEB" w14:textId="0DC00609" w:rsidR="006563C1" w:rsidRDefault="00C44B14">
      <w:pPr>
        <w:pStyle w:val="TOC4"/>
        <w:rPr>
          <w:rFonts w:asciiTheme="minorHAnsi" w:hAnsiTheme="minorHAnsi"/>
          <w:b w:val="0"/>
          <w:noProof/>
          <w:sz w:val="22"/>
          <w:lang w:val="en-MY" w:eastAsia="zh-CN"/>
        </w:rPr>
      </w:pPr>
      <w:hyperlink w:anchor="_Toc215752648" w:history="1">
        <w:r w:rsidR="006563C1" w:rsidRPr="002C4735">
          <w:rPr>
            <w:rStyle w:val="Hyperlink"/>
            <w:noProof/>
          </w:rPr>
          <w:t>ABSTRAK</w:t>
        </w:r>
        <w:r w:rsidR="006563C1">
          <w:rPr>
            <w:noProof/>
            <w:webHidden/>
          </w:rPr>
          <w:tab/>
        </w:r>
        <w:r w:rsidR="006563C1">
          <w:rPr>
            <w:noProof/>
            <w:webHidden/>
          </w:rPr>
          <w:fldChar w:fldCharType="begin"/>
        </w:r>
        <w:r w:rsidR="006563C1">
          <w:rPr>
            <w:noProof/>
            <w:webHidden/>
          </w:rPr>
          <w:instrText xml:space="preserve"> PAGEREF _Toc215752648 \h </w:instrText>
        </w:r>
        <w:r w:rsidR="006563C1">
          <w:rPr>
            <w:noProof/>
            <w:webHidden/>
          </w:rPr>
        </w:r>
        <w:r w:rsidR="006563C1">
          <w:rPr>
            <w:noProof/>
            <w:webHidden/>
          </w:rPr>
          <w:fldChar w:fldCharType="separate"/>
        </w:r>
        <w:r w:rsidR="006563C1">
          <w:rPr>
            <w:noProof/>
            <w:webHidden/>
          </w:rPr>
          <w:t>iii</w:t>
        </w:r>
        <w:r w:rsidR="006563C1">
          <w:rPr>
            <w:noProof/>
            <w:webHidden/>
          </w:rPr>
          <w:fldChar w:fldCharType="end"/>
        </w:r>
      </w:hyperlink>
    </w:p>
    <w:p w14:paraId="491B8BFC" w14:textId="3E942AD5" w:rsidR="006563C1" w:rsidRDefault="00C44B14">
      <w:pPr>
        <w:pStyle w:val="TOC4"/>
        <w:rPr>
          <w:rFonts w:asciiTheme="minorHAnsi" w:hAnsiTheme="minorHAnsi"/>
          <w:b w:val="0"/>
          <w:noProof/>
          <w:sz w:val="22"/>
          <w:lang w:val="en-MY" w:eastAsia="zh-CN"/>
        </w:rPr>
      </w:pPr>
      <w:hyperlink w:anchor="_Toc215752649" w:history="1">
        <w:r w:rsidR="006563C1" w:rsidRPr="002C4735">
          <w:rPr>
            <w:rStyle w:val="Hyperlink"/>
            <w:noProof/>
          </w:rPr>
          <w:t>ABSTRACT</w:t>
        </w:r>
        <w:r w:rsidR="006563C1">
          <w:rPr>
            <w:noProof/>
            <w:webHidden/>
          </w:rPr>
          <w:tab/>
        </w:r>
        <w:r w:rsidR="006563C1">
          <w:rPr>
            <w:noProof/>
            <w:webHidden/>
          </w:rPr>
          <w:fldChar w:fldCharType="begin"/>
        </w:r>
        <w:r w:rsidR="006563C1">
          <w:rPr>
            <w:noProof/>
            <w:webHidden/>
          </w:rPr>
          <w:instrText xml:space="preserve"> PAGEREF _Toc215752649 \h </w:instrText>
        </w:r>
        <w:r w:rsidR="006563C1">
          <w:rPr>
            <w:noProof/>
            <w:webHidden/>
          </w:rPr>
        </w:r>
        <w:r w:rsidR="006563C1">
          <w:rPr>
            <w:noProof/>
            <w:webHidden/>
          </w:rPr>
          <w:fldChar w:fldCharType="separate"/>
        </w:r>
        <w:r w:rsidR="006563C1">
          <w:rPr>
            <w:noProof/>
            <w:webHidden/>
          </w:rPr>
          <w:t>iv</w:t>
        </w:r>
        <w:r w:rsidR="006563C1">
          <w:rPr>
            <w:noProof/>
            <w:webHidden/>
          </w:rPr>
          <w:fldChar w:fldCharType="end"/>
        </w:r>
      </w:hyperlink>
    </w:p>
    <w:p w14:paraId="40D61E42" w14:textId="7AFF3E55" w:rsidR="006563C1" w:rsidRDefault="00C44B14">
      <w:pPr>
        <w:pStyle w:val="TOC4"/>
        <w:rPr>
          <w:rFonts w:asciiTheme="minorHAnsi" w:hAnsiTheme="minorHAnsi"/>
          <w:b w:val="0"/>
          <w:noProof/>
          <w:sz w:val="22"/>
          <w:lang w:val="en-MY" w:eastAsia="zh-CN"/>
        </w:rPr>
      </w:pPr>
      <w:hyperlink w:anchor="_Toc215752650" w:history="1">
        <w:r w:rsidR="006563C1" w:rsidRPr="002C4735">
          <w:rPr>
            <w:rStyle w:val="Hyperlink"/>
            <w:noProof/>
          </w:rPr>
          <w:t>TABLE OF CONTENT</w:t>
        </w:r>
        <w:r w:rsidR="006563C1">
          <w:rPr>
            <w:noProof/>
            <w:webHidden/>
          </w:rPr>
          <w:tab/>
        </w:r>
        <w:r w:rsidR="006563C1">
          <w:rPr>
            <w:noProof/>
            <w:webHidden/>
          </w:rPr>
          <w:fldChar w:fldCharType="begin"/>
        </w:r>
        <w:r w:rsidR="006563C1">
          <w:rPr>
            <w:noProof/>
            <w:webHidden/>
          </w:rPr>
          <w:instrText xml:space="preserve"> PAGEREF _Toc215752650 \h </w:instrText>
        </w:r>
        <w:r w:rsidR="006563C1">
          <w:rPr>
            <w:noProof/>
            <w:webHidden/>
          </w:rPr>
        </w:r>
        <w:r w:rsidR="006563C1">
          <w:rPr>
            <w:noProof/>
            <w:webHidden/>
          </w:rPr>
          <w:fldChar w:fldCharType="separate"/>
        </w:r>
        <w:r w:rsidR="006563C1">
          <w:rPr>
            <w:noProof/>
            <w:webHidden/>
          </w:rPr>
          <w:t>v</w:t>
        </w:r>
        <w:r w:rsidR="006563C1">
          <w:rPr>
            <w:noProof/>
            <w:webHidden/>
          </w:rPr>
          <w:fldChar w:fldCharType="end"/>
        </w:r>
      </w:hyperlink>
    </w:p>
    <w:p w14:paraId="7153B067" w14:textId="3AEA4738" w:rsidR="006563C1" w:rsidRDefault="00C44B14">
      <w:pPr>
        <w:pStyle w:val="TOC4"/>
        <w:rPr>
          <w:rFonts w:asciiTheme="minorHAnsi" w:hAnsiTheme="minorHAnsi"/>
          <w:b w:val="0"/>
          <w:noProof/>
          <w:sz w:val="22"/>
          <w:lang w:val="en-MY" w:eastAsia="zh-CN"/>
        </w:rPr>
      </w:pPr>
      <w:hyperlink w:anchor="_Toc215752651" w:history="1">
        <w:r w:rsidR="006563C1" w:rsidRPr="002C4735">
          <w:rPr>
            <w:rStyle w:val="Hyperlink"/>
            <w:noProof/>
          </w:rPr>
          <w:t>LIST OF TABLES</w:t>
        </w:r>
        <w:r w:rsidR="006563C1">
          <w:rPr>
            <w:noProof/>
            <w:webHidden/>
          </w:rPr>
          <w:tab/>
        </w:r>
        <w:r w:rsidR="006563C1">
          <w:rPr>
            <w:noProof/>
            <w:webHidden/>
          </w:rPr>
          <w:fldChar w:fldCharType="begin"/>
        </w:r>
        <w:r w:rsidR="006563C1">
          <w:rPr>
            <w:noProof/>
            <w:webHidden/>
          </w:rPr>
          <w:instrText xml:space="preserve"> PAGEREF _Toc215752651 \h </w:instrText>
        </w:r>
        <w:r w:rsidR="006563C1">
          <w:rPr>
            <w:noProof/>
            <w:webHidden/>
          </w:rPr>
        </w:r>
        <w:r w:rsidR="006563C1">
          <w:rPr>
            <w:noProof/>
            <w:webHidden/>
          </w:rPr>
          <w:fldChar w:fldCharType="separate"/>
        </w:r>
        <w:r w:rsidR="006563C1">
          <w:rPr>
            <w:noProof/>
            <w:webHidden/>
          </w:rPr>
          <w:t>vii</w:t>
        </w:r>
        <w:r w:rsidR="006563C1">
          <w:rPr>
            <w:noProof/>
            <w:webHidden/>
          </w:rPr>
          <w:fldChar w:fldCharType="end"/>
        </w:r>
      </w:hyperlink>
    </w:p>
    <w:p w14:paraId="32A344DF" w14:textId="5F497283" w:rsidR="006563C1" w:rsidRDefault="00C44B14">
      <w:pPr>
        <w:pStyle w:val="TOC4"/>
        <w:rPr>
          <w:rFonts w:asciiTheme="minorHAnsi" w:hAnsiTheme="minorHAnsi"/>
          <w:b w:val="0"/>
          <w:noProof/>
          <w:sz w:val="22"/>
          <w:lang w:val="en-MY" w:eastAsia="zh-CN"/>
        </w:rPr>
      </w:pPr>
      <w:hyperlink w:anchor="_Toc215752652" w:history="1">
        <w:r w:rsidR="006563C1" w:rsidRPr="002C4735">
          <w:rPr>
            <w:rStyle w:val="Hyperlink"/>
            <w:noProof/>
          </w:rPr>
          <w:t>LIST OF FIGURES</w:t>
        </w:r>
        <w:r w:rsidR="006563C1">
          <w:rPr>
            <w:noProof/>
            <w:webHidden/>
          </w:rPr>
          <w:tab/>
        </w:r>
        <w:r w:rsidR="006563C1">
          <w:rPr>
            <w:noProof/>
            <w:webHidden/>
          </w:rPr>
          <w:fldChar w:fldCharType="begin"/>
        </w:r>
        <w:r w:rsidR="006563C1">
          <w:rPr>
            <w:noProof/>
            <w:webHidden/>
          </w:rPr>
          <w:instrText xml:space="preserve"> PAGEREF _Toc215752652 \h </w:instrText>
        </w:r>
        <w:r w:rsidR="006563C1">
          <w:rPr>
            <w:noProof/>
            <w:webHidden/>
          </w:rPr>
        </w:r>
        <w:r w:rsidR="006563C1">
          <w:rPr>
            <w:noProof/>
            <w:webHidden/>
          </w:rPr>
          <w:fldChar w:fldCharType="separate"/>
        </w:r>
        <w:r w:rsidR="006563C1">
          <w:rPr>
            <w:noProof/>
            <w:webHidden/>
          </w:rPr>
          <w:t>viii</w:t>
        </w:r>
        <w:r w:rsidR="006563C1">
          <w:rPr>
            <w:noProof/>
            <w:webHidden/>
          </w:rPr>
          <w:fldChar w:fldCharType="end"/>
        </w:r>
      </w:hyperlink>
    </w:p>
    <w:p w14:paraId="3C95F6C1" w14:textId="4337C068" w:rsidR="006563C1" w:rsidRDefault="00C44B14">
      <w:pPr>
        <w:pStyle w:val="TOC4"/>
        <w:rPr>
          <w:rFonts w:asciiTheme="minorHAnsi" w:hAnsiTheme="minorHAnsi"/>
          <w:b w:val="0"/>
          <w:noProof/>
          <w:sz w:val="22"/>
          <w:lang w:val="en-MY" w:eastAsia="zh-CN"/>
        </w:rPr>
      </w:pPr>
      <w:hyperlink w:anchor="_Toc215752653" w:history="1">
        <w:r w:rsidR="006563C1" w:rsidRPr="002C4735">
          <w:rPr>
            <w:rStyle w:val="Hyperlink"/>
            <w:noProof/>
          </w:rPr>
          <w:t>LIST OF SYMBOLS</w:t>
        </w:r>
        <w:r w:rsidR="006563C1">
          <w:rPr>
            <w:noProof/>
            <w:webHidden/>
          </w:rPr>
          <w:tab/>
        </w:r>
        <w:r w:rsidR="006563C1">
          <w:rPr>
            <w:noProof/>
            <w:webHidden/>
          </w:rPr>
          <w:fldChar w:fldCharType="begin"/>
        </w:r>
        <w:r w:rsidR="006563C1">
          <w:rPr>
            <w:noProof/>
            <w:webHidden/>
          </w:rPr>
          <w:instrText xml:space="preserve"> PAGEREF _Toc215752653 \h </w:instrText>
        </w:r>
        <w:r w:rsidR="006563C1">
          <w:rPr>
            <w:noProof/>
            <w:webHidden/>
          </w:rPr>
        </w:r>
        <w:r w:rsidR="006563C1">
          <w:rPr>
            <w:noProof/>
            <w:webHidden/>
          </w:rPr>
          <w:fldChar w:fldCharType="separate"/>
        </w:r>
        <w:r w:rsidR="006563C1">
          <w:rPr>
            <w:noProof/>
            <w:webHidden/>
          </w:rPr>
          <w:t>ix</w:t>
        </w:r>
        <w:r w:rsidR="006563C1">
          <w:rPr>
            <w:noProof/>
            <w:webHidden/>
          </w:rPr>
          <w:fldChar w:fldCharType="end"/>
        </w:r>
      </w:hyperlink>
    </w:p>
    <w:p w14:paraId="6028187D" w14:textId="1D014C7C" w:rsidR="006563C1" w:rsidRDefault="00C44B14">
      <w:pPr>
        <w:pStyle w:val="TOC4"/>
        <w:rPr>
          <w:rFonts w:asciiTheme="minorHAnsi" w:hAnsiTheme="minorHAnsi"/>
          <w:b w:val="0"/>
          <w:noProof/>
          <w:sz w:val="22"/>
          <w:lang w:val="en-MY" w:eastAsia="zh-CN"/>
        </w:rPr>
      </w:pPr>
      <w:hyperlink w:anchor="_Toc215752654" w:history="1">
        <w:r w:rsidR="006563C1" w:rsidRPr="002C4735">
          <w:rPr>
            <w:rStyle w:val="Hyperlink"/>
            <w:noProof/>
          </w:rPr>
          <w:t>LIST OF ABBREVIATIONS</w:t>
        </w:r>
        <w:r w:rsidR="006563C1">
          <w:rPr>
            <w:noProof/>
            <w:webHidden/>
          </w:rPr>
          <w:tab/>
        </w:r>
        <w:r w:rsidR="006563C1">
          <w:rPr>
            <w:noProof/>
            <w:webHidden/>
          </w:rPr>
          <w:fldChar w:fldCharType="begin"/>
        </w:r>
        <w:r w:rsidR="006563C1">
          <w:rPr>
            <w:noProof/>
            <w:webHidden/>
          </w:rPr>
          <w:instrText xml:space="preserve"> PAGEREF _Toc215752654 \h </w:instrText>
        </w:r>
        <w:r w:rsidR="006563C1">
          <w:rPr>
            <w:noProof/>
            <w:webHidden/>
          </w:rPr>
        </w:r>
        <w:r w:rsidR="006563C1">
          <w:rPr>
            <w:noProof/>
            <w:webHidden/>
          </w:rPr>
          <w:fldChar w:fldCharType="separate"/>
        </w:r>
        <w:r w:rsidR="006563C1">
          <w:rPr>
            <w:noProof/>
            <w:webHidden/>
          </w:rPr>
          <w:t>x</w:t>
        </w:r>
        <w:r w:rsidR="006563C1">
          <w:rPr>
            <w:noProof/>
            <w:webHidden/>
          </w:rPr>
          <w:fldChar w:fldCharType="end"/>
        </w:r>
      </w:hyperlink>
    </w:p>
    <w:p w14:paraId="7D404D19" w14:textId="090EAAED" w:rsidR="006563C1" w:rsidRDefault="00C44B14">
      <w:pPr>
        <w:pStyle w:val="TOC4"/>
        <w:rPr>
          <w:rFonts w:asciiTheme="minorHAnsi" w:hAnsiTheme="minorHAnsi"/>
          <w:b w:val="0"/>
          <w:noProof/>
          <w:sz w:val="22"/>
          <w:lang w:val="en-MY" w:eastAsia="zh-CN"/>
        </w:rPr>
      </w:pPr>
      <w:hyperlink w:anchor="_Toc215752655" w:history="1">
        <w:r w:rsidR="006563C1" w:rsidRPr="002C4735">
          <w:rPr>
            <w:rStyle w:val="Hyperlink"/>
            <w:noProof/>
          </w:rPr>
          <w:t>LIST OF APPENDICES</w:t>
        </w:r>
        <w:r w:rsidR="006563C1">
          <w:rPr>
            <w:noProof/>
            <w:webHidden/>
          </w:rPr>
          <w:tab/>
        </w:r>
        <w:r w:rsidR="006563C1">
          <w:rPr>
            <w:noProof/>
            <w:webHidden/>
          </w:rPr>
          <w:fldChar w:fldCharType="begin"/>
        </w:r>
        <w:r w:rsidR="006563C1">
          <w:rPr>
            <w:noProof/>
            <w:webHidden/>
          </w:rPr>
          <w:instrText xml:space="preserve"> PAGEREF _Toc215752655 \h </w:instrText>
        </w:r>
        <w:r w:rsidR="006563C1">
          <w:rPr>
            <w:noProof/>
            <w:webHidden/>
          </w:rPr>
        </w:r>
        <w:r w:rsidR="006563C1">
          <w:rPr>
            <w:noProof/>
            <w:webHidden/>
          </w:rPr>
          <w:fldChar w:fldCharType="separate"/>
        </w:r>
        <w:r w:rsidR="006563C1">
          <w:rPr>
            <w:noProof/>
            <w:webHidden/>
          </w:rPr>
          <w:t>xi</w:t>
        </w:r>
        <w:r w:rsidR="006563C1">
          <w:rPr>
            <w:noProof/>
            <w:webHidden/>
          </w:rPr>
          <w:fldChar w:fldCharType="end"/>
        </w:r>
      </w:hyperlink>
    </w:p>
    <w:p w14:paraId="26DAA22F" w14:textId="5C2CB817" w:rsidR="006563C1" w:rsidRDefault="00C44B14">
      <w:pPr>
        <w:pStyle w:val="TOC1"/>
        <w:rPr>
          <w:rFonts w:asciiTheme="minorHAnsi" w:hAnsiTheme="minorHAnsi"/>
          <w:b w:val="0"/>
          <w:bCs w:val="0"/>
          <w:caps w:val="0"/>
          <w:sz w:val="22"/>
          <w:lang w:val="en-MY" w:eastAsia="zh-CN"/>
        </w:rPr>
      </w:pPr>
      <w:hyperlink w:anchor="_Toc215752656" w:history="1">
        <w:r w:rsidR="006563C1" w:rsidRPr="002C4735">
          <w:rPr>
            <w:rStyle w:val="Hyperlink"/>
          </w:rPr>
          <w:t>CHAPTER 1 INTRODUCTION</w:t>
        </w:r>
        <w:r w:rsidR="006563C1">
          <w:rPr>
            <w:webHidden/>
          </w:rPr>
          <w:tab/>
        </w:r>
        <w:r w:rsidR="006563C1">
          <w:rPr>
            <w:webHidden/>
          </w:rPr>
          <w:fldChar w:fldCharType="begin"/>
        </w:r>
        <w:r w:rsidR="006563C1">
          <w:rPr>
            <w:webHidden/>
          </w:rPr>
          <w:instrText xml:space="preserve"> PAGEREF _Toc215752656 \h </w:instrText>
        </w:r>
        <w:r w:rsidR="006563C1">
          <w:rPr>
            <w:webHidden/>
          </w:rPr>
        </w:r>
        <w:r w:rsidR="006563C1">
          <w:rPr>
            <w:webHidden/>
          </w:rPr>
          <w:fldChar w:fldCharType="separate"/>
        </w:r>
        <w:r w:rsidR="006563C1">
          <w:rPr>
            <w:webHidden/>
          </w:rPr>
          <w:t>12</w:t>
        </w:r>
        <w:r w:rsidR="006563C1">
          <w:rPr>
            <w:webHidden/>
          </w:rPr>
          <w:fldChar w:fldCharType="end"/>
        </w:r>
      </w:hyperlink>
    </w:p>
    <w:p w14:paraId="2C8CA058" w14:textId="2C9E4F83" w:rsidR="006563C1" w:rsidRDefault="00C44B14">
      <w:pPr>
        <w:pStyle w:val="TOC2"/>
        <w:rPr>
          <w:rFonts w:asciiTheme="minorHAnsi" w:hAnsiTheme="minorHAnsi" w:cstheme="minorBidi"/>
          <w:bCs w:val="0"/>
          <w:sz w:val="22"/>
          <w:szCs w:val="22"/>
          <w:lang w:val="en-MY" w:eastAsia="zh-CN"/>
        </w:rPr>
      </w:pPr>
      <w:hyperlink w:anchor="_Toc215752657" w:history="1">
        <w:r w:rsidR="006563C1" w:rsidRPr="002C4735">
          <w:rPr>
            <w:rStyle w:val="Hyperlink"/>
          </w:rPr>
          <w:t>1.1</w:t>
        </w:r>
        <w:r w:rsidR="006563C1">
          <w:rPr>
            <w:rFonts w:asciiTheme="minorHAnsi" w:hAnsiTheme="minorHAnsi" w:cstheme="minorBidi"/>
            <w:bCs w:val="0"/>
            <w:sz w:val="22"/>
            <w:szCs w:val="22"/>
            <w:lang w:val="en-MY" w:eastAsia="zh-CN"/>
          </w:rPr>
          <w:tab/>
        </w:r>
        <w:r w:rsidR="006563C1" w:rsidRPr="002C4735">
          <w:rPr>
            <w:rStyle w:val="Hyperlink"/>
          </w:rPr>
          <w:t>BACKGROUND OF STUDY</w:t>
        </w:r>
        <w:r w:rsidR="006563C1">
          <w:rPr>
            <w:webHidden/>
          </w:rPr>
          <w:tab/>
        </w:r>
        <w:r w:rsidR="006563C1">
          <w:rPr>
            <w:webHidden/>
          </w:rPr>
          <w:fldChar w:fldCharType="begin"/>
        </w:r>
        <w:r w:rsidR="006563C1">
          <w:rPr>
            <w:webHidden/>
          </w:rPr>
          <w:instrText xml:space="preserve"> PAGEREF _Toc215752657 \h </w:instrText>
        </w:r>
        <w:r w:rsidR="006563C1">
          <w:rPr>
            <w:webHidden/>
          </w:rPr>
        </w:r>
        <w:r w:rsidR="006563C1">
          <w:rPr>
            <w:webHidden/>
          </w:rPr>
          <w:fldChar w:fldCharType="separate"/>
        </w:r>
        <w:r w:rsidR="006563C1">
          <w:rPr>
            <w:webHidden/>
          </w:rPr>
          <w:t>12</w:t>
        </w:r>
        <w:r w:rsidR="006563C1">
          <w:rPr>
            <w:webHidden/>
          </w:rPr>
          <w:fldChar w:fldCharType="end"/>
        </w:r>
      </w:hyperlink>
    </w:p>
    <w:p w14:paraId="29F01D72" w14:textId="2934E0F6" w:rsidR="006563C1" w:rsidRDefault="00C44B14">
      <w:pPr>
        <w:pStyle w:val="TOC2"/>
        <w:rPr>
          <w:rFonts w:asciiTheme="minorHAnsi" w:hAnsiTheme="minorHAnsi" w:cstheme="minorBidi"/>
          <w:bCs w:val="0"/>
          <w:sz w:val="22"/>
          <w:szCs w:val="22"/>
          <w:lang w:val="en-MY" w:eastAsia="zh-CN"/>
        </w:rPr>
      </w:pPr>
      <w:hyperlink w:anchor="_Toc215752658" w:history="1">
        <w:r w:rsidR="006563C1" w:rsidRPr="002C4735">
          <w:rPr>
            <w:rStyle w:val="Hyperlink"/>
          </w:rPr>
          <w:t>1.2</w:t>
        </w:r>
        <w:r w:rsidR="006563C1">
          <w:rPr>
            <w:rFonts w:asciiTheme="minorHAnsi" w:hAnsiTheme="minorHAnsi" w:cstheme="minorBidi"/>
            <w:bCs w:val="0"/>
            <w:sz w:val="22"/>
            <w:szCs w:val="22"/>
            <w:lang w:val="en-MY" w:eastAsia="zh-CN"/>
          </w:rPr>
          <w:tab/>
        </w:r>
        <w:r w:rsidR="006563C1" w:rsidRPr="002C4735">
          <w:rPr>
            <w:rStyle w:val="Hyperlink"/>
          </w:rPr>
          <w:t>PROBLEM STATEMENT</w:t>
        </w:r>
        <w:r w:rsidR="006563C1">
          <w:rPr>
            <w:webHidden/>
          </w:rPr>
          <w:tab/>
        </w:r>
        <w:r w:rsidR="006563C1">
          <w:rPr>
            <w:webHidden/>
          </w:rPr>
          <w:fldChar w:fldCharType="begin"/>
        </w:r>
        <w:r w:rsidR="006563C1">
          <w:rPr>
            <w:webHidden/>
          </w:rPr>
          <w:instrText xml:space="preserve"> PAGEREF _Toc215752658 \h </w:instrText>
        </w:r>
        <w:r w:rsidR="006563C1">
          <w:rPr>
            <w:webHidden/>
          </w:rPr>
        </w:r>
        <w:r w:rsidR="006563C1">
          <w:rPr>
            <w:webHidden/>
          </w:rPr>
          <w:fldChar w:fldCharType="separate"/>
        </w:r>
        <w:r w:rsidR="006563C1">
          <w:rPr>
            <w:webHidden/>
          </w:rPr>
          <w:t>14</w:t>
        </w:r>
        <w:r w:rsidR="006563C1">
          <w:rPr>
            <w:webHidden/>
          </w:rPr>
          <w:fldChar w:fldCharType="end"/>
        </w:r>
      </w:hyperlink>
    </w:p>
    <w:p w14:paraId="7BA67135" w14:textId="558AB363" w:rsidR="006563C1" w:rsidRDefault="00C44B14">
      <w:pPr>
        <w:pStyle w:val="TOC2"/>
        <w:rPr>
          <w:rFonts w:asciiTheme="minorHAnsi" w:hAnsiTheme="minorHAnsi" w:cstheme="minorBidi"/>
          <w:bCs w:val="0"/>
          <w:sz w:val="22"/>
          <w:szCs w:val="22"/>
          <w:lang w:val="en-MY" w:eastAsia="zh-CN"/>
        </w:rPr>
      </w:pPr>
      <w:hyperlink w:anchor="_Toc215752659" w:history="1">
        <w:r w:rsidR="006563C1" w:rsidRPr="002C4735">
          <w:rPr>
            <w:rStyle w:val="Hyperlink"/>
          </w:rPr>
          <w:t>1.3</w:t>
        </w:r>
        <w:r w:rsidR="006563C1">
          <w:rPr>
            <w:rFonts w:asciiTheme="minorHAnsi" w:hAnsiTheme="minorHAnsi" w:cstheme="minorBidi"/>
            <w:bCs w:val="0"/>
            <w:sz w:val="22"/>
            <w:szCs w:val="22"/>
            <w:lang w:val="en-MY" w:eastAsia="zh-CN"/>
          </w:rPr>
          <w:tab/>
        </w:r>
        <w:r w:rsidR="006563C1" w:rsidRPr="002C4735">
          <w:rPr>
            <w:rStyle w:val="Hyperlink"/>
          </w:rPr>
          <w:t>OBJECTIVE</w:t>
        </w:r>
        <w:r w:rsidR="006563C1">
          <w:rPr>
            <w:webHidden/>
          </w:rPr>
          <w:tab/>
        </w:r>
        <w:r w:rsidR="006563C1">
          <w:rPr>
            <w:webHidden/>
          </w:rPr>
          <w:fldChar w:fldCharType="begin"/>
        </w:r>
        <w:r w:rsidR="006563C1">
          <w:rPr>
            <w:webHidden/>
          </w:rPr>
          <w:instrText xml:space="preserve"> PAGEREF _Toc215752659 \h </w:instrText>
        </w:r>
        <w:r w:rsidR="006563C1">
          <w:rPr>
            <w:webHidden/>
          </w:rPr>
        </w:r>
        <w:r w:rsidR="006563C1">
          <w:rPr>
            <w:webHidden/>
          </w:rPr>
          <w:fldChar w:fldCharType="separate"/>
        </w:r>
        <w:r w:rsidR="006563C1">
          <w:rPr>
            <w:webHidden/>
          </w:rPr>
          <w:t>16</w:t>
        </w:r>
        <w:r w:rsidR="006563C1">
          <w:rPr>
            <w:webHidden/>
          </w:rPr>
          <w:fldChar w:fldCharType="end"/>
        </w:r>
      </w:hyperlink>
    </w:p>
    <w:p w14:paraId="3B51F371" w14:textId="34D31564" w:rsidR="006563C1" w:rsidRDefault="00C44B14">
      <w:pPr>
        <w:pStyle w:val="TOC2"/>
        <w:rPr>
          <w:rFonts w:asciiTheme="minorHAnsi" w:hAnsiTheme="minorHAnsi" w:cstheme="minorBidi"/>
          <w:bCs w:val="0"/>
          <w:sz w:val="22"/>
          <w:szCs w:val="22"/>
          <w:lang w:val="en-MY" w:eastAsia="zh-CN"/>
        </w:rPr>
      </w:pPr>
      <w:hyperlink w:anchor="_Toc215752660" w:history="1">
        <w:r w:rsidR="006563C1" w:rsidRPr="002C4735">
          <w:rPr>
            <w:rStyle w:val="Hyperlink"/>
          </w:rPr>
          <w:t>1.4</w:t>
        </w:r>
        <w:r w:rsidR="006563C1">
          <w:rPr>
            <w:rFonts w:asciiTheme="minorHAnsi" w:hAnsiTheme="minorHAnsi" w:cstheme="minorBidi"/>
            <w:bCs w:val="0"/>
            <w:sz w:val="22"/>
            <w:szCs w:val="22"/>
            <w:lang w:val="en-MY" w:eastAsia="zh-CN"/>
          </w:rPr>
          <w:tab/>
        </w:r>
        <w:r w:rsidR="006563C1" w:rsidRPr="002C4735">
          <w:rPr>
            <w:rStyle w:val="Hyperlink"/>
          </w:rPr>
          <w:t>SCOPE</w:t>
        </w:r>
        <w:r w:rsidR="006563C1">
          <w:rPr>
            <w:webHidden/>
          </w:rPr>
          <w:tab/>
        </w:r>
        <w:r w:rsidR="006563C1">
          <w:rPr>
            <w:webHidden/>
          </w:rPr>
          <w:fldChar w:fldCharType="begin"/>
        </w:r>
        <w:r w:rsidR="006563C1">
          <w:rPr>
            <w:webHidden/>
          </w:rPr>
          <w:instrText xml:space="preserve"> PAGEREF _Toc215752660 \h </w:instrText>
        </w:r>
        <w:r w:rsidR="006563C1">
          <w:rPr>
            <w:webHidden/>
          </w:rPr>
        </w:r>
        <w:r w:rsidR="006563C1">
          <w:rPr>
            <w:webHidden/>
          </w:rPr>
          <w:fldChar w:fldCharType="separate"/>
        </w:r>
        <w:r w:rsidR="006563C1">
          <w:rPr>
            <w:webHidden/>
          </w:rPr>
          <w:t>16</w:t>
        </w:r>
        <w:r w:rsidR="006563C1">
          <w:rPr>
            <w:webHidden/>
          </w:rPr>
          <w:fldChar w:fldCharType="end"/>
        </w:r>
      </w:hyperlink>
    </w:p>
    <w:p w14:paraId="51F51330" w14:textId="6E6C8853" w:rsidR="006563C1" w:rsidRDefault="00C44B14">
      <w:pPr>
        <w:pStyle w:val="TOC2"/>
        <w:rPr>
          <w:rFonts w:asciiTheme="minorHAnsi" w:hAnsiTheme="minorHAnsi" w:cstheme="minorBidi"/>
          <w:bCs w:val="0"/>
          <w:sz w:val="22"/>
          <w:szCs w:val="22"/>
          <w:lang w:val="en-MY" w:eastAsia="zh-CN"/>
        </w:rPr>
      </w:pPr>
      <w:hyperlink w:anchor="_Toc215752661" w:history="1">
        <w:r w:rsidR="006563C1" w:rsidRPr="002C4735">
          <w:rPr>
            <w:rStyle w:val="Hyperlink"/>
          </w:rPr>
          <w:t>1.5</w:t>
        </w:r>
        <w:r w:rsidR="006563C1">
          <w:rPr>
            <w:rFonts w:asciiTheme="minorHAnsi" w:hAnsiTheme="minorHAnsi" w:cstheme="minorBidi"/>
            <w:bCs w:val="0"/>
            <w:sz w:val="22"/>
            <w:szCs w:val="22"/>
            <w:lang w:val="en-MY" w:eastAsia="zh-CN"/>
          </w:rPr>
          <w:tab/>
        </w:r>
        <w:r w:rsidR="006563C1" w:rsidRPr="002C4735">
          <w:rPr>
            <w:rStyle w:val="Hyperlink"/>
          </w:rPr>
          <w:t>THESIS ORGANIZAITION</w:t>
        </w:r>
        <w:r w:rsidR="006563C1">
          <w:rPr>
            <w:webHidden/>
          </w:rPr>
          <w:tab/>
        </w:r>
        <w:r w:rsidR="006563C1">
          <w:rPr>
            <w:webHidden/>
          </w:rPr>
          <w:fldChar w:fldCharType="begin"/>
        </w:r>
        <w:r w:rsidR="006563C1">
          <w:rPr>
            <w:webHidden/>
          </w:rPr>
          <w:instrText xml:space="preserve"> PAGEREF _Toc215752661 \h </w:instrText>
        </w:r>
        <w:r w:rsidR="006563C1">
          <w:rPr>
            <w:webHidden/>
          </w:rPr>
        </w:r>
        <w:r w:rsidR="006563C1">
          <w:rPr>
            <w:webHidden/>
          </w:rPr>
          <w:fldChar w:fldCharType="separate"/>
        </w:r>
        <w:r w:rsidR="006563C1">
          <w:rPr>
            <w:webHidden/>
          </w:rPr>
          <w:t>17</w:t>
        </w:r>
        <w:r w:rsidR="006563C1">
          <w:rPr>
            <w:webHidden/>
          </w:rPr>
          <w:fldChar w:fldCharType="end"/>
        </w:r>
      </w:hyperlink>
    </w:p>
    <w:p w14:paraId="41EDE9CF" w14:textId="4FA47B2D" w:rsidR="006563C1" w:rsidRDefault="00C44B14">
      <w:pPr>
        <w:pStyle w:val="TOC1"/>
        <w:rPr>
          <w:rFonts w:asciiTheme="minorHAnsi" w:hAnsiTheme="minorHAnsi"/>
          <w:b w:val="0"/>
          <w:bCs w:val="0"/>
          <w:caps w:val="0"/>
          <w:sz w:val="22"/>
          <w:lang w:val="en-MY" w:eastAsia="zh-CN"/>
        </w:rPr>
      </w:pPr>
      <w:hyperlink w:anchor="_Toc215752662" w:history="1">
        <w:r w:rsidR="006563C1" w:rsidRPr="002C4735">
          <w:rPr>
            <w:rStyle w:val="Hyperlink"/>
          </w:rPr>
          <w:t>CHAPTER 2 LITERATURE REVIEW</w:t>
        </w:r>
        <w:r w:rsidR="006563C1">
          <w:rPr>
            <w:webHidden/>
          </w:rPr>
          <w:tab/>
        </w:r>
        <w:r w:rsidR="006563C1">
          <w:rPr>
            <w:webHidden/>
          </w:rPr>
          <w:fldChar w:fldCharType="begin"/>
        </w:r>
        <w:r w:rsidR="006563C1">
          <w:rPr>
            <w:webHidden/>
          </w:rPr>
          <w:instrText xml:space="preserve"> PAGEREF _Toc215752662 \h </w:instrText>
        </w:r>
        <w:r w:rsidR="006563C1">
          <w:rPr>
            <w:webHidden/>
          </w:rPr>
        </w:r>
        <w:r w:rsidR="006563C1">
          <w:rPr>
            <w:webHidden/>
          </w:rPr>
          <w:fldChar w:fldCharType="separate"/>
        </w:r>
        <w:r w:rsidR="006563C1">
          <w:rPr>
            <w:webHidden/>
          </w:rPr>
          <w:t>18</w:t>
        </w:r>
        <w:r w:rsidR="006563C1">
          <w:rPr>
            <w:webHidden/>
          </w:rPr>
          <w:fldChar w:fldCharType="end"/>
        </w:r>
      </w:hyperlink>
    </w:p>
    <w:p w14:paraId="5F2F8E14" w14:textId="37B590D1" w:rsidR="006563C1" w:rsidRDefault="00C44B14">
      <w:pPr>
        <w:pStyle w:val="TOC2"/>
        <w:rPr>
          <w:rFonts w:asciiTheme="minorHAnsi" w:hAnsiTheme="minorHAnsi" w:cstheme="minorBidi"/>
          <w:bCs w:val="0"/>
          <w:sz w:val="22"/>
          <w:szCs w:val="22"/>
          <w:lang w:val="en-MY" w:eastAsia="zh-CN"/>
        </w:rPr>
      </w:pPr>
      <w:hyperlink w:anchor="_Toc215752663" w:history="1">
        <w:r w:rsidR="006563C1" w:rsidRPr="002C4735">
          <w:rPr>
            <w:rStyle w:val="Hyperlink"/>
          </w:rPr>
          <w:t>2.1</w:t>
        </w:r>
        <w:r w:rsidR="006563C1">
          <w:rPr>
            <w:rFonts w:asciiTheme="minorHAnsi" w:hAnsiTheme="minorHAnsi" w:cstheme="minorBidi"/>
            <w:bCs w:val="0"/>
            <w:sz w:val="22"/>
            <w:szCs w:val="22"/>
            <w:lang w:val="en-MY" w:eastAsia="zh-CN"/>
          </w:rPr>
          <w:tab/>
        </w:r>
        <w:r w:rsidR="006563C1" w:rsidRPr="002C4735">
          <w:rPr>
            <w:rStyle w:val="Hyperlink"/>
          </w:rPr>
          <w:t>INTRODUCTION</w:t>
        </w:r>
        <w:r w:rsidR="006563C1">
          <w:rPr>
            <w:webHidden/>
          </w:rPr>
          <w:tab/>
        </w:r>
        <w:r w:rsidR="006563C1">
          <w:rPr>
            <w:webHidden/>
          </w:rPr>
          <w:fldChar w:fldCharType="begin"/>
        </w:r>
        <w:r w:rsidR="006563C1">
          <w:rPr>
            <w:webHidden/>
          </w:rPr>
          <w:instrText xml:space="preserve"> PAGEREF _Toc215752663 \h </w:instrText>
        </w:r>
        <w:r w:rsidR="006563C1">
          <w:rPr>
            <w:webHidden/>
          </w:rPr>
        </w:r>
        <w:r w:rsidR="006563C1">
          <w:rPr>
            <w:webHidden/>
          </w:rPr>
          <w:fldChar w:fldCharType="separate"/>
        </w:r>
        <w:r w:rsidR="006563C1">
          <w:rPr>
            <w:webHidden/>
          </w:rPr>
          <w:t>18</w:t>
        </w:r>
        <w:r w:rsidR="006563C1">
          <w:rPr>
            <w:webHidden/>
          </w:rPr>
          <w:fldChar w:fldCharType="end"/>
        </w:r>
      </w:hyperlink>
    </w:p>
    <w:p w14:paraId="3E6A73FA" w14:textId="67E04E24" w:rsidR="006563C1" w:rsidRDefault="00C44B14">
      <w:pPr>
        <w:pStyle w:val="TOC2"/>
        <w:rPr>
          <w:rFonts w:asciiTheme="minorHAnsi" w:hAnsiTheme="minorHAnsi" w:cstheme="minorBidi"/>
          <w:bCs w:val="0"/>
          <w:sz w:val="22"/>
          <w:szCs w:val="22"/>
          <w:lang w:val="en-MY" w:eastAsia="zh-CN"/>
        </w:rPr>
      </w:pPr>
      <w:hyperlink w:anchor="_Toc215752664" w:history="1">
        <w:r w:rsidR="006563C1" w:rsidRPr="002C4735">
          <w:rPr>
            <w:rStyle w:val="Hyperlink"/>
          </w:rPr>
          <w:t>2.2</w:t>
        </w:r>
        <w:r w:rsidR="006563C1">
          <w:rPr>
            <w:rFonts w:asciiTheme="minorHAnsi" w:hAnsiTheme="minorHAnsi" w:cstheme="minorBidi"/>
            <w:bCs w:val="0"/>
            <w:sz w:val="22"/>
            <w:szCs w:val="22"/>
            <w:lang w:val="en-MY" w:eastAsia="zh-CN"/>
          </w:rPr>
          <w:tab/>
        </w:r>
        <w:r w:rsidR="006563C1" w:rsidRPr="002C4735">
          <w:rPr>
            <w:rStyle w:val="Hyperlink"/>
          </w:rPr>
          <w:t>THREE EXISTING SYSTEM</w:t>
        </w:r>
        <w:r w:rsidR="006563C1">
          <w:rPr>
            <w:webHidden/>
          </w:rPr>
          <w:tab/>
        </w:r>
        <w:r w:rsidR="006563C1">
          <w:rPr>
            <w:webHidden/>
          </w:rPr>
          <w:fldChar w:fldCharType="begin"/>
        </w:r>
        <w:r w:rsidR="006563C1">
          <w:rPr>
            <w:webHidden/>
          </w:rPr>
          <w:instrText xml:space="preserve"> PAGEREF _Toc215752664 \h </w:instrText>
        </w:r>
        <w:r w:rsidR="006563C1">
          <w:rPr>
            <w:webHidden/>
          </w:rPr>
        </w:r>
        <w:r w:rsidR="006563C1">
          <w:rPr>
            <w:webHidden/>
          </w:rPr>
          <w:fldChar w:fldCharType="separate"/>
        </w:r>
        <w:r w:rsidR="006563C1">
          <w:rPr>
            <w:webHidden/>
          </w:rPr>
          <w:t>18</w:t>
        </w:r>
        <w:r w:rsidR="006563C1">
          <w:rPr>
            <w:webHidden/>
          </w:rPr>
          <w:fldChar w:fldCharType="end"/>
        </w:r>
      </w:hyperlink>
    </w:p>
    <w:p w14:paraId="14F00814" w14:textId="648DD016" w:rsidR="006563C1" w:rsidRDefault="00C44B14">
      <w:pPr>
        <w:pStyle w:val="TOC3"/>
        <w:rPr>
          <w:rFonts w:asciiTheme="minorHAnsi" w:hAnsiTheme="minorHAnsi"/>
          <w:noProof/>
          <w:sz w:val="22"/>
          <w:lang w:val="en-MY" w:eastAsia="zh-CN"/>
        </w:rPr>
      </w:pPr>
      <w:hyperlink w:anchor="_Toc215752665" w:history="1">
        <w:r w:rsidR="006563C1" w:rsidRPr="002C4735">
          <w:rPr>
            <w:rStyle w:val="Hyperlink"/>
            <w:noProof/>
          </w:rPr>
          <w:t>2.2.1</w:t>
        </w:r>
        <w:r w:rsidR="006563C1">
          <w:rPr>
            <w:rFonts w:asciiTheme="minorHAnsi" w:hAnsiTheme="minorHAnsi"/>
            <w:noProof/>
            <w:sz w:val="22"/>
            <w:lang w:val="en-MY" w:eastAsia="zh-CN"/>
          </w:rPr>
          <w:tab/>
        </w:r>
        <w:r w:rsidR="006563C1" w:rsidRPr="002C4735">
          <w:rPr>
            <w:rStyle w:val="Hyperlink"/>
            <w:noProof/>
          </w:rPr>
          <w:t>Money Tracker</w:t>
        </w:r>
        <w:r w:rsidR="006563C1">
          <w:rPr>
            <w:noProof/>
            <w:webHidden/>
          </w:rPr>
          <w:tab/>
        </w:r>
        <w:r w:rsidR="006563C1">
          <w:rPr>
            <w:noProof/>
            <w:webHidden/>
          </w:rPr>
          <w:fldChar w:fldCharType="begin"/>
        </w:r>
        <w:r w:rsidR="006563C1">
          <w:rPr>
            <w:noProof/>
            <w:webHidden/>
          </w:rPr>
          <w:instrText xml:space="preserve"> PAGEREF _Toc215752665 \h </w:instrText>
        </w:r>
        <w:r w:rsidR="006563C1">
          <w:rPr>
            <w:noProof/>
            <w:webHidden/>
          </w:rPr>
        </w:r>
        <w:r w:rsidR="006563C1">
          <w:rPr>
            <w:noProof/>
            <w:webHidden/>
          </w:rPr>
          <w:fldChar w:fldCharType="separate"/>
        </w:r>
        <w:r w:rsidR="006563C1">
          <w:rPr>
            <w:noProof/>
            <w:webHidden/>
          </w:rPr>
          <w:t>18</w:t>
        </w:r>
        <w:r w:rsidR="006563C1">
          <w:rPr>
            <w:noProof/>
            <w:webHidden/>
          </w:rPr>
          <w:fldChar w:fldCharType="end"/>
        </w:r>
      </w:hyperlink>
    </w:p>
    <w:p w14:paraId="57729AF7" w14:textId="7867E2D6" w:rsidR="006563C1" w:rsidRDefault="00C44B14">
      <w:pPr>
        <w:pStyle w:val="TOC3"/>
        <w:rPr>
          <w:rFonts w:asciiTheme="minorHAnsi" w:hAnsiTheme="minorHAnsi"/>
          <w:noProof/>
          <w:sz w:val="22"/>
          <w:lang w:val="en-MY" w:eastAsia="zh-CN"/>
        </w:rPr>
      </w:pPr>
      <w:hyperlink w:anchor="_Toc215752666" w:history="1">
        <w:r w:rsidR="006563C1" w:rsidRPr="002C4735">
          <w:rPr>
            <w:rStyle w:val="Hyperlink"/>
            <w:noProof/>
          </w:rPr>
          <w:t>2.2.2</w:t>
        </w:r>
        <w:r w:rsidR="006563C1">
          <w:rPr>
            <w:rFonts w:asciiTheme="minorHAnsi" w:hAnsiTheme="minorHAnsi"/>
            <w:noProof/>
            <w:sz w:val="22"/>
            <w:lang w:val="en-MY" w:eastAsia="zh-CN"/>
          </w:rPr>
          <w:tab/>
        </w:r>
        <w:r w:rsidR="006563C1" w:rsidRPr="002C4735">
          <w:rPr>
            <w:rStyle w:val="Hyperlink"/>
            <w:noProof/>
          </w:rPr>
          <w:t>Touch’ n Go e-Wallet</w:t>
        </w:r>
        <w:r w:rsidR="006563C1">
          <w:rPr>
            <w:noProof/>
            <w:webHidden/>
          </w:rPr>
          <w:tab/>
        </w:r>
        <w:r w:rsidR="006563C1">
          <w:rPr>
            <w:noProof/>
            <w:webHidden/>
          </w:rPr>
          <w:fldChar w:fldCharType="begin"/>
        </w:r>
        <w:r w:rsidR="006563C1">
          <w:rPr>
            <w:noProof/>
            <w:webHidden/>
          </w:rPr>
          <w:instrText xml:space="preserve"> PAGEREF _Toc215752666 \h </w:instrText>
        </w:r>
        <w:r w:rsidR="006563C1">
          <w:rPr>
            <w:noProof/>
            <w:webHidden/>
          </w:rPr>
        </w:r>
        <w:r w:rsidR="006563C1">
          <w:rPr>
            <w:noProof/>
            <w:webHidden/>
          </w:rPr>
          <w:fldChar w:fldCharType="separate"/>
        </w:r>
        <w:r w:rsidR="006563C1">
          <w:rPr>
            <w:noProof/>
            <w:webHidden/>
          </w:rPr>
          <w:t>22</w:t>
        </w:r>
        <w:r w:rsidR="006563C1">
          <w:rPr>
            <w:noProof/>
            <w:webHidden/>
          </w:rPr>
          <w:fldChar w:fldCharType="end"/>
        </w:r>
      </w:hyperlink>
    </w:p>
    <w:p w14:paraId="62AFDC4E" w14:textId="6ED34C35" w:rsidR="006563C1" w:rsidRDefault="00C44B14">
      <w:pPr>
        <w:pStyle w:val="TOC3"/>
        <w:rPr>
          <w:rFonts w:asciiTheme="minorHAnsi" w:hAnsiTheme="minorHAnsi"/>
          <w:noProof/>
          <w:sz w:val="22"/>
          <w:lang w:val="en-MY" w:eastAsia="zh-CN"/>
        </w:rPr>
      </w:pPr>
      <w:hyperlink w:anchor="_Toc215752667" w:history="1">
        <w:r w:rsidR="006563C1" w:rsidRPr="002C4735">
          <w:rPr>
            <w:rStyle w:val="Hyperlink"/>
            <w:noProof/>
          </w:rPr>
          <w:t>2.2.3</w:t>
        </w:r>
        <w:r w:rsidR="006563C1">
          <w:rPr>
            <w:rFonts w:asciiTheme="minorHAnsi" w:hAnsiTheme="minorHAnsi"/>
            <w:noProof/>
            <w:sz w:val="22"/>
            <w:lang w:val="en-MY" w:eastAsia="zh-CN"/>
          </w:rPr>
          <w:tab/>
        </w:r>
        <w:r w:rsidR="006563C1" w:rsidRPr="002C4735">
          <w:rPr>
            <w:rStyle w:val="Hyperlink"/>
            <w:noProof/>
          </w:rPr>
          <w:t>Fortune City</w:t>
        </w:r>
        <w:r w:rsidR="006563C1">
          <w:rPr>
            <w:noProof/>
            <w:webHidden/>
          </w:rPr>
          <w:tab/>
        </w:r>
        <w:r w:rsidR="006563C1">
          <w:rPr>
            <w:noProof/>
            <w:webHidden/>
          </w:rPr>
          <w:fldChar w:fldCharType="begin"/>
        </w:r>
        <w:r w:rsidR="006563C1">
          <w:rPr>
            <w:noProof/>
            <w:webHidden/>
          </w:rPr>
          <w:instrText xml:space="preserve"> PAGEREF _Toc215752667 \h </w:instrText>
        </w:r>
        <w:r w:rsidR="006563C1">
          <w:rPr>
            <w:noProof/>
            <w:webHidden/>
          </w:rPr>
        </w:r>
        <w:r w:rsidR="006563C1">
          <w:rPr>
            <w:noProof/>
            <w:webHidden/>
          </w:rPr>
          <w:fldChar w:fldCharType="separate"/>
        </w:r>
        <w:r w:rsidR="006563C1">
          <w:rPr>
            <w:noProof/>
            <w:webHidden/>
          </w:rPr>
          <w:t>25</w:t>
        </w:r>
        <w:r w:rsidR="006563C1">
          <w:rPr>
            <w:noProof/>
            <w:webHidden/>
          </w:rPr>
          <w:fldChar w:fldCharType="end"/>
        </w:r>
      </w:hyperlink>
    </w:p>
    <w:p w14:paraId="0FA38FBB" w14:textId="79AA00E3" w:rsidR="006563C1" w:rsidRDefault="00C44B14">
      <w:pPr>
        <w:pStyle w:val="TOC2"/>
        <w:rPr>
          <w:rFonts w:asciiTheme="minorHAnsi" w:hAnsiTheme="minorHAnsi" w:cstheme="minorBidi"/>
          <w:bCs w:val="0"/>
          <w:sz w:val="22"/>
          <w:szCs w:val="22"/>
          <w:lang w:val="en-MY" w:eastAsia="zh-CN"/>
        </w:rPr>
      </w:pPr>
      <w:hyperlink w:anchor="_Toc215752668" w:history="1">
        <w:r w:rsidR="006563C1" w:rsidRPr="002C4735">
          <w:rPr>
            <w:rStyle w:val="Hyperlink"/>
          </w:rPr>
          <w:t>2.3</w:t>
        </w:r>
        <w:r w:rsidR="006563C1">
          <w:rPr>
            <w:rFonts w:asciiTheme="minorHAnsi" w:hAnsiTheme="minorHAnsi" w:cstheme="minorBidi"/>
            <w:bCs w:val="0"/>
            <w:sz w:val="22"/>
            <w:szCs w:val="22"/>
            <w:lang w:val="en-MY" w:eastAsia="zh-CN"/>
          </w:rPr>
          <w:tab/>
        </w:r>
        <w:r w:rsidR="006563C1" w:rsidRPr="002C4735">
          <w:rPr>
            <w:rStyle w:val="Hyperlink"/>
          </w:rPr>
          <w:t>REQUIREMENT ELICITAITON</w:t>
        </w:r>
        <w:r w:rsidR="006563C1">
          <w:rPr>
            <w:webHidden/>
          </w:rPr>
          <w:tab/>
        </w:r>
        <w:r w:rsidR="006563C1">
          <w:rPr>
            <w:webHidden/>
          </w:rPr>
          <w:fldChar w:fldCharType="begin"/>
        </w:r>
        <w:r w:rsidR="006563C1">
          <w:rPr>
            <w:webHidden/>
          </w:rPr>
          <w:instrText xml:space="preserve"> PAGEREF _Toc215752668 \h </w:instrText>
        </w:r>
        <w:r w:rsidR="006563C1">
          <w:rPr>
            <w:webHidden/>
          </w:rPr>
        </w:r>
        <w:r w:rsidR="006563C1">
          <w:rPr>
            <w:webHidden/>
          </w:rPr>
          <w:fldChar w:fldCharType="separate"/>
        </w:r>
        <w:r w:rsidR="006563C1">
          <w:rPr>
            <w:webHidden/>
          </w:rPr>
          <w:t>28</w:t>
        </w:r>
        <w:r w:rsidR="006563C1">
          <w:rPr>
            <w:webHidden/>
          </w:rPr>
          <w:fldChar w:fldCharType="end"/>
        </w:r>
      </w:hyperlink>
    </w:p>
    <w:p w14:paraId="10CDA1EC" w14:textId="62E278F4" w:rsidR="006563C1" w:rsidRDefault="00C44B14">
      <w:pPr>
        <w:pStyle w:val="TOC2"/>
        <w:rPr>
          <w:rFonts w:asciiTheme="minorHAnsi" w:hAnsiTheme="minorHAnsi" w:cstheme="minorBidi"/>
          <w:bCs w:val="0"/>
          <w:sz w:val="22"/>
          <w:szCs w:val="22"/>
          <w:lang w:val="en-MY" w:eastAsia="zh-CN"/>
        </w:rPr>
      </w:pPr>
      <w:hyperlink w:anchor="_Toc215752669" w:history="1">
        <w:r w:rsidR="006563C1" w:rsidRPr="002C4735">
          <w:rPr>
            <w:rStyle w:val="Hyperlink"/>
          </w:rPr>
          <w:t>2.4</w:t>
        </w:r>
        <w:r w:rsidR="006563C1">
          <w:rPr>
            <w:rFonts w:asciiTheme="minorHAnsi" w:hAnsiTheme="minorHAnsi" w:cstheme="minorBidi"/>
            <w:bCs w:val="0"/>
            <w:sz w:val="22"/>
            <w:szCs w:val="22"/>
            <w:lang w:val="en-MY" w:eastAsia="zh-CN"/>
          </w:rPr>
          <w:tab/>
        </w:r>
        <w:r w:rsidR="006563C1" w:rsidRPr="002C4735">
          <w:rPr>
            <w:rStyle w:val="Hyperlink"/>
          </w:rPr>
          <w:t>COMPARATION AMONG EXISTING SYSTEM</w:t>
        </w:r>
        <w:r w:rsidR="006563C1">
          <w:rPr>
            <w:webHidden/>
          </w:rPr>
          <w:tab/>
        </w:r>
        <w:r w:rsidR="006563C1">
          <w:rPr>
            <w:webHidden/>
          </w:rPr>
          <w:fldChar w:fldCharType="begin"/>
        </w:r>
        <w:r w:rsidR="006563C1">
          <w:rPr>
            <w:webHidden/>
          </w:rPr>
          <w:instrText xml:space="preserve"> PAGEREF _Toc215752669 \h </w:instrText>
        </w:r>
        <w:r w:rsidR="006563C1">
          <w:rPr>
            <w:webHidden/>
          </w:rPr>
        </w:r>
        <w:r w:rsidR="006563C1">
          <w:rPr>
            <w:webHidden/>
          </w:rPr>
          <w:fldChar w:fldCharType="separate"/>
        </w:r>
        <w:r w:rsidR="006563C1">
          <w:rPr>
            <w:webHidden/>
          </w:rPr>
          <w:t>29</w:t>
        </w:r>
        <w:r w:rsidR="006563C1">
          <w:rPr>
            <w:webHidden/>
          </w:rPr>
          <w:fldChar w:fldCharType="end"/>
        </w:r>
      </w:hyperlink>
    </w:p>
    <w:p w14:paraId="3BC99BEC" w14:textId="6445DF77" w:rsidR="006563C1" w:rsidRDefault="00C44B14">
      <w:pPr>
        <w:pStyle w:val="TOC2"/>
        <w:rPr>
          <w:rFonts w:asciiTheme="minorHAnsi" w:hAnsiTheme="minorHAnsi" w:cstheme="minorBidi"/>
          <w:bCs w:val="0"/>
          <w:sz w:val="22"/>
          <w:szCs w:val="22"/>
          <w:lang w:val="en-MY" w:eastAsia="zh-CN"/>
        </w:rPr>
      </w:pPr>
      <w:hyperlink w:anchor="_Toc215752670" w:history="1">
        <w:r w:rsidR="006563C1" w:rsidRPr="002C4735">
          <w:rPr>
            <w:rStyle w:val="Hyperlink"/>
            <w:rFonts w:cs="Times New Roman"/>
          </w:rPr>
          <w:t>2.5</w:t>
        </w:r>
        <w:r w:rsidR="006563C1">
          <w:rPr>
            <w:rFonts w:asciiTheme="minorHAnsi" w:hAnsiTheme="minorHAnsi" w:cstheme="minorBidi"/>
            <w:bCs w:val="0"/>
            <w:sz w:val="22"/>
            <w:szCs w:val="22"/>
            <w:lang w:val="en-MY" w:eastAsia="zh-CN"/>
          </w:rPr>
          <w:tab/>
        </w:r>
        <w:r w:rsidR="006563C1" w:rsidRPr="002C4735">
          <w:rPr>
            <w:rStyle w:val="Hyperlink"/>
          </w:rPr>
          <w:t>SUMMARY</w:t>
        </w:r>
        <w:r w:rsidR="006563C1">
          <w:rPr>
            <w:webHidden/>
          </w:rPr>
          <w:tab/>
        </w:r>
        <w:r w:rsidR="006563C1">
          <w:rPr>
            <w:webHidden/>
          </w:rPr>
          <w:fldChar w:fldCharType="begin"/>
        </w:r>
        <w:r w:rsidR="006563C1">
          <w:rPr>
            <w:webHidden/>
          </w:rPr>
          <w:instrText xml:space="preserve"> PAGEREF _Toc215752670 \h </w:instrText>
        </w:r>
        <w:r w:rsidR="006563C1">
          <w:rPr>
            <w:webHidden/>
          </w:rPr>
        </w:r>
        <w:r w:rsidR="006563C1">
          <w:rPr>
            <w:webHidden/>
          </w:rPr>
          <w:fldChar w:fldCharType="separate"/>
        </w:r>
        <w:r w:rsidR="006563C1">
          <w:rPr>
            <w:webHidden/>
          </w:rPr>
          <w:t>33</w:t>
        </w:r>
        <w:r w:rsidR="006563C1">
          <w:rPr>
            <w:webHidden/>
          </w:rPr>
          <w:fldChar w:fldCharType="end"/>
        </w:r>
      </w:hyperlink>
    </w:p>
    <w:p w14:paraId="406F879F" w14:textId="1A1D2B48" w:rsidR="006563C1" w:rsidRDefault="00C44B14">
      <w:pPr>
        <w:pStyle w:val="TOC1"/>
        <w:rPr>
          <w:rFonts w:asciiTheme="minorHAnsi" w:hAnsiTheme="minorHAnsi"/>
          <w:b w:val="0"/>
          <w:bCs w:val="0"/>
          <w:caps w:val="0"/>
          <w:sz w:val="22"/>
          <w:lang w:val="en-MY" w:eastAsia="zh-CN"/>
        </w:rPr>
      </w:pPr>
      <w:hyperlink w:anchor="_Toc215752671" w:history="1">
        <w:r w:rsidR="006563C1" w:rsidRPr="002C4735">
          <w:rPr>
            <w:rStyle w:val="Hyperlink"/>
          </w:rPr>
          <w:t>CHAPTER 3 METHODOLOGY</w:t>
        </w:r>
        <w:r w:rsidR="006563C1">
          <w:rPr>
            <w:webHidden/>
          </w:rPr>
          <w:tab/>
        </w:r>
        <w:r w:rsidR="006563C1">
          <w:rPr>
            <w:webHidden/>
          </w:rPr>
          <w:fldChar w:fldCharType="begin"/>
        </w:r>
        <w:r w:rsidR="006563C1">
          <w:rPr>
            <w:webHidden/>
          </w:rPr>
          <w:instrText xml:space="preserve"> PAGEREF _Toc215752671 \h </w:instrText>
        </w:r>
        <w:r w:rsidR="006563C1">
          <w:rPr>
            <w:webHidden/>
          </w:rPr>
        </w:r>
        <w:r w:rsidR="006563C1">
          <w:rPr>
            <w:webHidden/>
          </w:rPr>
          <w:fldChar w:fldCharType="separate"/>
        </w:r>
        <w:r w:rsidR="006563C1">
          <w:rPr>
            <w:webHidden/>
          </w:rPr>
          <w:t>34</w:t>
        </w:r>
        <w:r w:rsidR="006563C1">
          <w:rPr>
            <w:webHidden/>
          </w:rPr>
          <w:fldChar w:fldCharType="end"/>
        </w:r>
      </w:hyperlink>
    </w:p>
    <w:p w14:paraId="11B2C544" w14:textId="385C9061" w:rsidR="006563C1" w:rsidRDefault="00C44B14">
      <w:pPr>
        <w:pStyle w:val="TOC2"/>
        <w:rPr>
          <w:rFonts w:asciiTheme="minorHAnsi" w:hAnsiTheme="minorHAnsi" w:cstheme="minorBidi"/>
          <w:bCs w:val="0"/>
          <w:sz w:val="22"/>
          <w:szCs w:val="22"/>
          <w:lang w:val="en-MY" w:eastAsia="zh-CN"/>
        </w:rPr>
      </w:pPr>
      <w:hyperlink w:anchor="_Toc215752672" w:history="1">
        <w:r w:rsidR="006563C1" w:rsidRPr="002C4735">
          <w:rPr>
            <w:rStyle w:val="Hyperlink"/>
          </w:rPr>
          <w:t>3.1</w:t>
        </w:r>
        <w:r w:rsidR="006563C1">
          <w:rPr>
            <w:rFonts w:asciiTheme="minorHAnsi" w:hAnsiTheme="minorHAnsi" w:cstheme="minorBidi"/>
            <w:bCs w:val="0"/>
            <w:sz w:val="22"/>
            <w:szCs w:val="22"/>
            <w:lang w:val="en-MY" w:eastAsia="zh-CN"/>
          </w:rPr>
          <w:tab/>
        </w:r>
        <w:r w:rsidR="006563C1" w:rsidRPr="002C4735">
          <w:rPr>
            <w:rStyle w:val="Hyperlink"/>
          </w:rPr>
          <w:t>INTRODUCTION</w:t>
        </w:r>
        <w:r w:rsidR="006563C1">
          <w:rPr>
            <w:webHidden/>
          </w:rPr>
          <w:tab/>
        </w:r>
        <w:r w:rsidR="006563C1">
          <w:rPr>
            <w:webHidden/>
          </w:rPr>
          <w:fldChar w:fldCharType="begin"/>
        </w:r>
        <w:r w:rsidR="006563C1">
          <w:rPr>
            <w:webHidden/>
          </w:rPr>
          <w:instrText xml:space="preserve"> PAGEREF _Toc215752672 \h </w:instrText>
        </w:r>
        <w:r w:rsidR="006563C1">
          <w:rPr>
            <w:webHidden/>
          </w:rPr>
        </w:r>
        <w:r w:rsidR="006563C1">
          <w:rPr>
            <w:webHidden/>
          </w:rPr>
          <w:fldChar w:fldCharType="separate"/>
        </w:r>
        <w:r w:rsidR="006563C1">
          <w:rPr>
            <w:webHidden/>
          </w:rPr>
          <w:t>34</w:t>
        </w:r>
        <w:r w:rsidR="006563C1">
          <w:rPr>
            <w:webHidden/>
          </w:rPr>
          <w:fldChar w:fldCharType="end"/>
        </w:r>
      </w:hyperlink>
    </w:p>
    <w:p w14:paraId="124687C4" w14:textId="237C3FC5" w:rsidR="006563C1" w:rsidRDefault="00C44B14">
      <w:pPr>
        <w:pStyle w:val="TOC2"/>
        <w:rPr>
          <w:rFonts w:asciiTheme="minorHAnsi" w:hAnsiTheme="minorHAnsi" w:cstheme="minorBidi"/>
          <w:bCs w:val="0"/>
          <w:sz w:val="22"/>
          <w:szCs w:val="22"/>
          <w:lang w:val="en-MY" w:eastAsia="zh-CN"/>
        </w:rPr>
      </w:pPr>
      <w:hyperlink w:anchor="_Toc215752673" w:history="1">
        <w:r w:rsidR="006563C1" w:rsidRPr="002C4735">
          <w:rPr>
            <w:rStyle w:val="Hyperlink"/>
          </w:rPr>
          <w:t>3.2</w:t>
        </w:r>
        <w:r w:rsidR="006563C1">
          <w:rPr>
            <w:rFonts w:asciiTheme="minorHAnsi" w:hAnsiTheme="minorHAnsi" w:cstheme="minorBidi"/>
            <w:bCs w:val="0"/>
            <w:sz w:val="22"/>
            <w:szCs w:val="22"/>
            <w:lang w:val="en-MY" w:eastAsia="zh-CN"/>
          </w:rPr>
          <w:tab/>
        </w:r>
        <w:r w:rsidR="006563C1" w:rsidRPr="002C4735">
          <w:rPr>
            <w:rStyle w:val="Hyperlink"/>
          </w:rPr>
          <w:t>SOFTWARE PROCESS</w:t>
        </w:r>
        <w:r w:rsidR="006563C1">
          <w:rPr>
            <w:webHidden/>
          </w:rPr>
          <w:tab/>
        </w:r>
        <w:r w:rsidR="006563C1">
          <w:rPr>
            <w:webHidden/>
          </w:rPr>
          <w:fldChar w:fldCharType="begin"/>
        </w:r>
        <w:r w:rsidR="006563C1">
          <w:rPr>
            <w:webHidden/>
          </w:rPr>
          <w:instrText xml:space="preserve"> PAGEREF _Toc215752673 \h </w:instrText>
        </w:r>
        <w:r w:rsidR="006563C1">
          <w:rPr>
            <w:webHidden/>
          </w:rPr>
        </w:r>
        <w:r w:rsidR="006563C1">
          <w:rPr>
            <w:webHidden/>
          </w:rPr>
          <w:fldChar w:fldCharType="separate"/>
        </w:r>
        <w:r w:rsidR="006563C1">
          <w:rPr>
            <w:webHidden/>
          </w:rPr>
          <w:t>35</w:t>
        </w:r>
        <w:r w:rsidR="006563C1">
          <w:rPr>
            <w:webHidden/>
          </w:rPr>
          <w:fldChar w:fldCharType="end"/>
        </w:r>
      </w:hyperlink>
    </w:p>
    <w:p w14:paraId="36D31750" w14:textId="7EDEC98E" w:rsidR="006563C1" w:rsidRDefault="00C44B14">
      <w:pPr>
        <w:pStyle w:val="TOC3"/>
        <w:rPr>
          <w:rFonts w:asciiTheme="minorHAnsi" w:hAnsiTheme="minorHAnsi"/>
          <w:noProof/>
          <w:sz w:val="22"/>
          <w:lang w:val="en-MY" w:eastAsia="zh-CN"/>
        </w:rPr>
      </w:pPr>
      <w:hyperlink w:anchor="_Toc215752674" w:history="1">
        <w:r w:rsidR="006563C1" w:rsidRPr="002C4735">
          <w:rPr>
            <w:rStyle w:val="Hyperlink"/>
            <w:noProof/>
          </w:rPr>
          <w:t>3.2.1</w:t>
        </w:r>
        <w:r w:rsidR="006563C1">
          <w:rPr>
            <w:rFonts w:asciiTheme="minorHAnsi" w:hAnsiTheme="minorHAnsi"/>
            <w:noProof/>
            <w:sz w:val="22"/>
            <w:lang w:val="en-MY" w:eastAsia="zh-CN"/>
          </w:rPr>
          <w:tab/>
        </w:r>
        <w:r w:rsidR="006563C1" w:rsidRPr="002C4735">
          <w:rPr>
            <w:rStyle w:val="Hyperlink"/>
            <w:noProof/>
          </w:rPr>
          <w:t>GANTT CHART</w:t>
        </w:r>
        <w:r w:rsidR="006563C1">
          <w:rPr>
            <w:noProof/>
            <w:webHidden/>
          </w:rPr>
          <w:tab/>
        </w:r>
        <w:r w:rsidR="006563C1">
          <w:rPr>
            <w:noProof/>
            <w:webHidden/>
          </w:rPr>
          <w:fldChar w:fldCharType="begin"/>
        </w:r>
        <w:r w:rsidR="006563C1">
          <w:rPr>
            <w:noProof/>
            <w:webHidden/>
          </w:rPr>
          <w:instrText xml:space="preserve"> PAGEREF _Toc215752674 \h </w:instrText>
        </w:r>
        <w:r w:rsidR="006563C1">
          <w:rPr>
            <w:noProof/>
            <w:webHidden/>
          </w:rPr>
        </w:r>
        <w:r w:rsidR="006563C1">
          <w:rPr>
            <w:noProof/>
            <w:webHidden/>
          </w:rPr>
          <w:fldChar w:fldCharType="separate"/>
        </w:r>
        <w:r w:rsidR="006563C1">
          <w:rPr>
            <w:noProof/>
            <w:webHidden/>
          </w:rPr>
          <w:t>37</w:t>
        </w:r>
        <w:r w:rsidR="006563C1">
          <w:rPr>
            <w:noProof/>
            <w:webHidden/>
          </w:rPr>
          <w:fldChar w:fldCharType="end"/>
        </w:r>
      </w:hyperlink>
    </w:p>
    <w:p w14:paraId="5B3218E0" w14:textId="19610245" w:rsidR="006563C1" w:rsidRDefault="00C44B14">
      <w:pPr>
        <w:pStyle w:val="TOC2"/>
        <w:rPr>
          <w:rFonts w:asciiTheme="minorHAnsi" w:hAnsiTheme="minorHAnsi" w:cstheme="minorBidi"/>
          <w:bCs w:val="0"/>
          <w:sz w:val="22"/>
          <w:szCs w:val="22"/>
          <w:lang w:val="en-MY" w:eastAsia="zh-CN"/>
        </w:rPr>
      </w:pPr>
      <w:hyperlink w:anchor="_Toc215752675" w:history="1">
        <w:r w:rsidR="006563C1" w:rsidRPr="002C4735">
          <w:rPr>
            <w:rStyle w:val="Hyperlink"/>
            <w:lang w:eastAsia="en-MY"/>
          </w:rPr>
          <w:t>3.3</w:t>
        </w:r>
        <w:r w:rsidR="006563C1">
          <w:rPr>
            <w:rFonts w:asciiTheme="minorHAnsi" w:hAnsiTheme="minorHAnsi" w:cstheme="minorBidi"/>
            <w:bCs w:val="0"/>
            <w:sz w:val="22"/>
            <w:szCs w:val="22"/>
            <w:lang w:val="en-MY" w:eastAsia="zh-CN"/>
          </w:rPr>
          <w:tab/>
        </w:r>
        <w:r w:rsidR="006563C1" w:rsidRPr="002C4735">
          <w:rPr>
            <w:rStyle w:val="Hyperlink"/>
            <w:lang w:eastAsia="en-MY"/>
          </w:rPr>
          <w:t>PROJECT REQUIREMENT</w:t>
        </w:r>
        <w:r w:rsidR="006563C1">
          <w:rPr>
            <w:webHidden/>
          </w:rPr>
          <w:tab/>
        </w:r>
        <w:r w:rsidR="006563C1">
          <w:rPr>
            <w:webHidden/>
          </w:rPr>
          <w:fldChar w:fldCharType="begin"/>
        </w:r>
        <w:r w:rsidR="006563C1">
          <w:rPr>
            <w:webHidden/>
          </w:rPr>
          <w:instrText xml:space="preserve"> PAGEREF _Toc215752675 \h </w:instrText>
        </w:r>
        <w:r w:rsidR="006563C1">
          <w:rPr>
            <w:webHidden/>
          </w:rPr>
        </w:r>
        <w:r w:rsidR="006563C1">
          <w:rPr>
            <w:webHidden/>
          </w:rPr>
          <w:fldChar w:fldCharType="separate"/>
        </w:r>
        <w:r w:rsidR="006563C1">
          <w:rPr>
            <w:webHidden/>
          </w:rPr>
          <w:t>37</w:t>
        </w:r>
        <w:r w:rsidR="006563C1">
          <w:rPr>
            <w:webHidden/>
          </w:rPr>
          <w:fldChar w:fldCharType="end"/>
        </w:r>
      </w:hyperlink>
    </w:p>
    <w:p w14:paraId="2BF127C9" w14:textId="6B6F644D" w:rsidR="006563C1" w:rsidRDefault="00C44B14">
      <w:pPr>
        <w:pStyle w:val="TOC2"/>
        <w:rPr>
          <w:rFonts w:asciiTheme="minorHAnsi" w:hAnsiTheme="minorHAnsi" w:cstheme="minorBidi"/>
          <w:bCs w:val="0"/>
          <w:sz w:val="22"/>
          <w:szCs w:val="22"/>
          <w:lang w:val="en-MY" w:eastAsia="zh-CN"/>
        </w:rPr>
      </w:pPr>
      <w:hyperlink w:anchor="_Toc215752676" w:history="1">
        <w:r w:rsidR="006563C1" w:rsidRPr="002C4735">
          <w:rPr>
            <w:rStyle w:val="Hyperlink"/>
            <w:lang w:eastAsia="en-MY"/>
          </w:rPr>
          <w:t>3.4</w:t>
        </w:r>
        <w:r w:rsidR="006563C1">
          <w:rPr>
            <w:rFonts w:asciiTheme="minorHAnsi" w:hAnsiTheme="minorHAnsi" w:cstheme="minorBidi"/>
            <w:bCs w:val="0"/>
            <w:sz w:val="22"/>
            <w:szCs w:val="22"/>
            <w:lang w:val="en-MY" w:eastAsia="zh-CN"/>
          </w:rPr>
          <w:tab/>
        </w:r>
        <w:r w:rsidR="006563C1" w:rsidRPr="002C4735">
          <w:rPr>
            <w:rStyle w:val="Hyperlink"/>
            <w:lang w:eastAsia="en-MY"/>
          </w:rPr>
          <w:t>PROPOSED DESIGN</w:t>
        </w:r>
        <w:r w:rsidR="006563C1">
          <w:rPr>
            <w:webHidden/>
          </w:rPr>
          <w:tab/>
        </w:r>
        <w:r w:rsidR="006563C1">
          <w:rPr>
            <w:webHidden/>
          </w:rPr>
          <w:fldChar w:fldCharType="begin"/>
        </w:r>
        <w:r w:rsidR="006563C1">
          <w:rPr>
            <w:webHidden/>
          </w:rPr>
          <w:instrText xml:space="preserve"> PAGEREF _Toc215752676 \h </w:instrText>
        </w:r>
        <w:r w:rsidR="006563C1">
          <w:rPr>
            <w:webHidden/>
          </w:rPr>
        </w:r>
        <w:r w:rsidR="006563C1">
          <w:rPr>
            <w:webHidden/>
          </w:rPr>
          <w:fldChar w:fldCharType="separate"/>
        </w:r>
        <w:r w:rsidR="006563C1">
          <w:rPr>
            <w:webHidden/>
          </w:rPr>
          <w:t>37</w:t>
        </w:r>
        <w:r w:rsidR="006563C1">
          <w:rPr>
            <w:webHidden/>
          </w:rPr>
          <w:fldChar w:fldCharType="end"/>
        </w:r>
      </w:hyperlink>
    </w:p>
    <w:p w14:paraId="5D901EC3" w14:textId="1C6DB8A3" w:rsidR="006563C1" w:rsidRDefault="00C44B14">
      <w:pPr>
        <w:pStyle w:val="TOC2"/>
        <w:rPr>
          <w:rFonts w:asciiTheme="minorHAnsi" w:hAnsiTheme="minorHAnsi" w:cstheme="minorBidi"/>
          <w:bCs w:val="0"/>
          <w:sz w:val="22"/>
          <w:szCs w:val="22"/>
          <w:lang w:val="en-MY" w:eastAsia="zh-CN"/>
        </w:rPr>
      </w:pPr>
      <w:hyperlink w:anchor="_Toc215752677" w:history="1">
        <w:r w:rsidR="006563C1" w:rsidRPr="002C4735">
          <w:rPr>
            <w:rStyle w:val="Hyperlink"/>
            <w:lang w:eastAsia="en-MY"/>
          </w:rPr>
          <w:t>3.5</w:t>
        </w:r>
        <w:r w:rsidR="006563C1">
          <w:rPr>
            <w:rFonts w:asciiTheme="minorHAnsi" w:hAnsiTheme="minorHAnsi" w:cstheme="minorBidi"/>
            <w:bCs w:val="0"/>
            <w:sz w:val="22"/>
            <w:szCs w:val="22"/>
            <w:lang w:val="en-MY" w:eastAsia="zh-CN"/>
          </w:rPr>
          <w:tab/>
        </w:r>
        <w:r w:rsidR="006563C1" w:rsidRPr="002C4735">
          <w:rPr>
            <w:rStyle w:val="Hyperlink"/>
            <w:lang w:eastAsia="en-MY"/>
          </w:rPr>
          <w:t>DATA DESIGN</w:t>
        </w:r>
        <w:r w:rsidR="006563C1">
          <w:rPr>
            <w:webHidden/>
          </w:rPr>
          <w:tab/>
        </w:r>
        <w:r w:rsidR="006563C1">
          <w:rPr>
            <w:webHidden/>
          </w:rPr>
          <w:fldChar w:fldCharType="begin"/>
        </w:r>
        <w:r w:rsidR="006563C1">
          <w:rPr>
            <w:webHidden/>
          </w:rPr>
          <w:instrText xml:space="preserve"> PAGEREF _Toc215752677 \h </w:instrText>
        </w:r>
        <w:r w:rsidR="006563C1">
          <w:rPr>
            <w:webHidden/>
          </w:rPr>
        </w:r>
        <w:r w:rsidR="006563C1">
          <w:rPr>
            <w:webHidden/>
          </w:rPr>
          <w:fldChar w:fldCharType="separate"/>
        </w:r>
        <w:r w:rsidR="006563C1">
          <w:rPr>
            <w:webHidden/>
          </w:rPr>
          <w:t>37</w:t>
        </w:r>
        <w:r w:rsidR="006563C1">
          <w:rPr>
            <w:webHidden/>
          </w:rPr>
          <w:fldChar w:fldCharType="end"/>
        </w:r>
      </w:hyperlink>
    </w:p>
    <w:p w14:paraId="7CF90962" w14:textId="5E35FC9F" w:rsidR="006563C1" w:rsidRDefault="00C44B14">
      <w:pPr>
        <w:pStyle w:val="TOC2"/>
        <w:rPr>
          <w:rFonts w:asciiTheme="minorHAnsi" w:hAnsiTheme="minorHAnsi" w:cstheme="minorBidi"/>
          <w:bCs w:val="0"/>
          <w:sz w:val="22"/>
          <w:szCs w:val="22"/>
          <w:lang w:val="en-MY" w:eastAsia="zh-CN"/>
        </w:rPr>
      </w:pPr>
      <w:hyperlink w:anchor="_Toc215752678" w:history="1">
        <w:r w:rsidR="006563C1" w:rsidRPr="002C4735">
          <w:rPr>
            <w:rStyle w:val="Hyperlink"/>
            <w:lang w:eastAsia="en-MY"/>
          </w:rPr>
          <w:t>3.6</w:t>
        </w:r>
        <w:r w:rsidR="006563C1">
          <w:rPr>
            <w:rFonts w:asciiTheme="minorHAnsi" w:hAnsiTheme="minorHAnsi" w:cstheme="minorBidi"/>
            <w:bCs w:val="0"/>
            <w:sz w:val="22"/>
            <w:szCs w:val="22"/>
            <w:lang w:val="en-MY" w:eastAsia="zh-CN"/>
          </w:rPr>
          <w:tab/>
        </w:r>
        <w:r w:rsidR="006563C1" w:rsidRPr="002C4735">
          <w:rPr>
            <w:rStyle w:val="Hyperlink"/>
            <w:lang w:eastAsia="en-MY"/>
          </w:rPr>
          <w:t>PROOF OF CONCEPTS</w:t>
        </w:r>
        <w:r w:rsidR="006563C1">
          <w:rPr>
            <w:webHidden/>
          </w:rPr>
          <w:tab/>
        </w:r>
        <w:r w:rsidR="006563C1">
          <w:rPr>
            <w:webHidden/>
          </w:rPr>
          <w:fldChar w:fldCharType="begin"/>
        </w:r>
        <w:r w:rsidR="006563C1">
          <w:rPr>
            <w:webHidden/>
          </w:rPr>
          <w:instrText xml:space="preserve"> PAGEREF _Toc215752678 \h </w:instrText>
        </w:r>
        <w:r w:rsidR="006563C1">
          <w:rPr>
            <w:webHidden/>
          </w:rPr>
        </w:r>
        <w:r w:rsidR="006563C1">
          <w:rPr>
            <w:webHidden/>
          </w:rPr>
          <w:fldChar w:fldCharType="separate"/>
        </w:r>
        <w:r w:rsidR="006563C1">
          <w:rPr>
            <w:webHidden/>
          </w:rPr>
          <w:t>38</w:t>
        </w:r>
        <w:r w:rsidR="006563C1">
          <w:rPr>
            <w:webHidden/>
          </w:rPr>
          <w:fldChar w:fldCharType="end"/>
        </w:r>
      </w:hyperlink>
    </w:p>
    <w:p w14:paraId="78EA000A" w14:textId="1537A0C1" w:rsidR="006563C1" w:rsidRDefault="00C44B14">
      <w:pPr>
        <w:pStyle w:val="TOC2"/>
        <w:rPr>
          <w:rFonts w:asciiTheme="minorHAnsi" w:hAnsiTheme="minorHAnsi" w:cstheme="minorBidi"/>
          <w:bCs w:val="0"/>
          <w:sz w:val="22"/>
          <w:szCs w:val="22"/>
          <w:lang w:val="en-MY" w:eastAsia="zh-CN"/>
        </w:rPr>
      </w:pPr>
      <w:hyperlink w:anchor="_Toc215752679" w:history="1">
        <w:r w:rsidR="006563C1" w:rsidRPr="002C4735">
          <w:rPr>
            <w:rStyle w:val="Hyperlink"/>
            <w:lang w:eastAsia="en-MY"/>
          </w:rPr>
          <w:t>3.7</w:t>
        </w:r>
        <w:r w:rsidR="006563C1">
          <w:rPr>
            <w:rFonts w:asciiTheme="minorHAnsi" w:hAnsiTheme="minorHAnsi" w:cstheme="minorBidi"/>
            <w:bCs w:val="0"/>
            <w:sz w:val="22"/>
            <w:szCs w:val="22"/>
            <w:lang w:val="en-MY" w:eastAsia="zh-CN"/>
          </w:rPr>
          <w:tab/>
        </w:r>
        <w:r w:rsidR="006563C1" w:rsidRPr="002C4735">
          <w:rPr>
            <w:rStyle w:val="Hyperlink"/>
            <w:lang w:eastAsia="en-MY"/>
          </w:rPr>
          <w:t>TESTING PLAN</w:t>
        </w:r>
        <w:r w:rsidR="006563C1">
          <w:rPr>
            <w:webHidden/>
          </w:rPr>
          <w:tab/>
        </w:r>
        <w:r w:rsidR="006563C1">
          <w:rPr>
            <w:webHidden/>
          </w:rPr>
          <w:fldChar w:fldCharType="begin"/>
        </w:r>
        <w:r w:rsidR="006563C1">
          <w:rPr>
            <w:webHidden/>
          </w:rPr>
          <w:instrText xml:space="preserve"> PAGEREF _Toc215752679 \h </w:instrText>
        </w:r>
        <w:r w:rsidR="006563C1">
          <w:rPr>
            <w:webHidden/>
          </w:rPr>
        </w:r>
        <w:r w:rsidR="006563C1">
          <w:rPr>
            <w:webHidden/>
          </w:rPr>
          <w:fldChar w:fldCharType="separate"/>
        </w:r>
        <w:r w:rsidR="006563C1">
          <w:rPr>
            <w:webHidden/>
          </w:rPr>
          <w:t>38</w:t>
        </w:r>
        <w:r w:rsidR="006563C1">
          <w:rPr>
            <w:webHidden/>
          </w:rPr>
          <w:fldChar w:fldCharType="end"/>
        </w:r>
      </w:hyperlink>
    </w:p>
    <w:p w14:paraId="4410812F" w14:textId="02EF61CC" w:rsidR="006563C1" w:rsidRDefault="00C44B14">
      <w:pPr>
        <w:pStyle w:val="TOC1"/>
        <w:rPr>
          <w:rFonts w:asciiTheme="minorHAnsi" w:hAnsiTheme="minorHAnsi"/>
          <w:b w:val="0"/>
          <w:bCs w:val="0"/>
          <w:caps w:val="0"/>
          <w:sz w:val="22"/>
          <w:lang w:val="en-MY" w:eastAsia="zh-CN"/>
        </w:rPr>
      </w:pPr>
      <w:hyperlink w:anchor="_Toc215752680" w:history="1">
        <w:r w:rsidR="006563C1" w:rsidRPr="002C4735">
          <w:rPr>
            <w:rStyle w:val="Hyperlink"/>
          </w:rPr>
          <w:t>CHAPTER 4 RESULTS AND DISCUSSION</w:t>
        </w:r>
        <w:r w:rsidR="006563C1">
          <w:rPr>
            <w:webHidden/>
          </w:rPr>
          <w:tab/>
        </w:r>
        <w:r w:rsidR="006563C1">
          <w:rPr>
            <w:webHidden/>
          </w:rPr>
          <w:fldChar w:fldCharType="begin"/>
        </w:r>
        <w:r w:rsidR="006563C1">
          <w:rPr>
            <w:webHidden/>
          </w:rPr>
          <w:instrText xml:space="preserve"> PAGEREF _Toc215752680 \h </w:instrText>
        </w:r>
        <w:r w:rsidR="006563C1">
          <w:rPr>
            <w:webHidden/>
          </w:rPr>
        </w:r>
        <w:r w:rsidR="006563C1">
          <w:rPr>
            <w:webHidden/>
          </w:rPr>
          <w:fldChar w:fldCharType="separate"/>
        </w:r>
        <w:r w:rsidR="006563C1">
          <w:rPr>
            <w:webHidden/>
          </w:rPr>
          <w:t>39</w:t>
        </w:r>
        <w:r w:rsidR="006563C1">
          <w:rPr>
            <w:webHidden/>
          </w:rPr>
          <w:fldChar w:fldCharType="end"/>
        </w:r>
      </w:hyperlink>
    </w:p>
    <w:p w14:paraId="4838C429" w14:textId="37DB4216" w:rsidR="006563C1" w:rsidRDefault="00C44B14">
      <w:pPr>
        <w:pStyle w:val="TOC2"/>
        <w:rPr>
          <w:rFonts w:asciiTheme="minorHAnsi" w:hAnsiTheme="minorHAnsi" w:cstheme="minorBidi"/>
          <w:bCs w:val="0"/>
          <w:sz w:val="22"/>
          <w:szCs w:val="22"/>
          <w:lang w:val="en-MY" w:eastAsia="zh-CN"/>
        </w:rPr>
      </w:pPr>
      <w:hyperlink w:anchor="_Toc215752681" w:history="1">
        <w:r w:rsidR="006563C1" w:rsidRPr="002C4735">
          <w:rPr>
            <w:rStyle w:val="Hyperlink"/>
          </w:rPr>
          <w:t>4.1</w:t>
        </w:r>
        <w:r w:rsidR="006563C1">
          <w:rPr>
            <w:rFonts w:asciiTheme="minorHAnsi" w:hAnsiTheme="minorHAnsi" w:cstheme="minorBidi"/>
            <w:bCs w:val="0"/>
            <w:sz w:val="22"/>
            <w:szCs w:val="22"/>
            <w:lang w:val="en-MY" w:eastAsia="zh-CN"/>
          </w:rPr>
          <w:tab/>
        </w:r>
        <w:r w:rsidR="006563C1" w:rsidRPr="002C4735">
          <w:rPr>
            <w:rStyle w:val="Hyperlink"/>
          </w:rPr>
          <w:t>Introduction</w:t>
        </w:r>
        <w:r w:rsidR="006563C1">
          <w:rPr>
            <w:webHidden/>
          </w:rPr>
          <w:tab/>
        </w:r>
        <w:r w:rsidR="006563C1">
          <w:rPr>
            <w:webHidden/>
          </w:rPr>
          <w:fldChar w:fldCharType="begin"/>
        </w:r>
        <w:r w:rsidR="006563C1">
          <w:rPr>
            <w:webHidden/>
          </w:rPr>
          <w:instrText xml:space="preserve"> PAGEREF _Toc215752681 \h </w:instrText>
        </w:r>
        <w:r w:rsidR="006563C1">
          <w:rPr>
            <w:webHidden/>
          </w:rPr>
        </w:r>
        <w:r w:rsidR="006563C1">
          <w:rPr>
            <w:webHidden/>
          </w:rPr>
          <w:fldChar w:fldCharType="separate"/>
        </w:r>
        <w:r w:rsidR="006563C1">
          <w:rPr>
            <w:webHidden/>
          </w:rPr>
          <w:t>39</w:t>
        </w:r>
        <w:r w:rsidR="006563C1">
          <w:rPr>
            <w:webHidden/>
          </w:rPr>
          <w:fldChar w:fldCharType="end"/>
        </w:r>
      </w:hyperlink>
    </w:p>
    <w:p w14:paraId="44CA3BCD" w14:textId="434BFEFE" w:rsidR="006563C1" w:rsidRDefault="00C44B14">
      <w:pPr>
        <w:pStyle w:val="TOC1"/>
        <w:rPr>
          <w:rFonts w:asciiTheme="minorHAnsi" w:hAnsiTheme="minorHAnsi"/>
          <w:b w:val="0"/>
          <w:bCs w:val="0"/>
          <w:caps w:val="0"/>
          <w:sz w:val="22"/>
          <w:lang w:val="en-MY" w:eastAsia="zh-CN"/>
        </w:rPr>
      </w:pPr>
      <w:hyperlink w:anchor="_Toc215752682" w:history="1">
        <w:r w:rsidR="006563C1" w:rsidRPr="002C4735">
          <w:rPr>
            <w:rStyle w:val="Hyperlink"/>
          </w:rPr>
          <w:t>CHAPTER 5 CONCLUSION</w:t>
        </w:r>
        <w:r w:rsidR="006563C1">
          <w:rPr>
            <w:webHidden/>
          </w:rPr>
          <w:tab/>
        </w:r>
        <w:r w:rsidR="006563C1">
          <w:rPr>
            <w:webHidden/>
          </w:rPr>
          <w:fldChar w:fldCharType="begin"/>
        </w:r>
        <w:r w:rsidR="006563C1">
          <w:rPr>
            <w:webHidden/>
          </w:rPr>
          <w:instrText xml:space="preserve"> PAGEREF _Toc215752682 \h </w:instrText>
        </w:r>
        <w:r w:rsidR="006563C1">
          <w:rPr>
            <w:webHidden/>
          </w:rPr>
        </w:r>
        <w:r w:rsidR="006563C1">
          <w:rPr>
            <w:webHidden/>
          </w:rPr>
          <w:fldChar w:fldCharType="separate"/>
        </w:r>
        <w:r w:rsidR="006563C1">
          <w:rPr>
            <w:webHidden/>
          </w:rPr>
          <w:t>40</w:t>
        </w:r>
        <w:r w:rsidR="006563C1">
          <w:rPr>
            <w:webHidden/>
          </w:rPr>
          <w:fldChar w:fldCharType="end"/>
        </w:r>
      </w:hyperlink>
    </w:p>
    <w:p w14:paraId="1D64F853" w14:textId="70869AD9" w:rsidR="006563C1" w:rsidRDefault="00C44B14">
      <w:pPr>
        <w:pStyle w:val="TOC2"/>
        <w:rPr>
          <w:rFonts w:asciiTheme="minorHAnsi" w:hAnsiTheme="minorHAnsi" w:cstheme="minorBidi"/>
          <w:bCs w:val="0"/>
          <w:sz w:val="22"/>
          <w:szCs w:val="22"/>
          <w:lang w:val="en-MY" w:eastAsia="zh-CN"/>
        </w:rPr>
      </w:pPr>
      <w:hyperlink w:anchor="_Toc215752683" w:history="1">
        <w:r w:rsidR="006563C1" w:rsidRPr="002C4735">
          <w:rPr>
            <w:rStyle w:val="Hyperlink"/>
          </w:rPr>
          <w:t>5.1</w:t>
        </w:r>
        <w:r w:rsidR="006563C1">
          <w:rPr>
            <w:rFonts w:asciiTheme="minorHAnsi" w:hAnsiTheme="minorHAnsi" w:cstheme="minorBidi"/>
            <w:bCs w:val="0"/>
            <w:sz w:val="22"/>
            <w:szCs w:val="22"/>
            <w:lang w:val="en-MY" w:eastAsia="zh-CN"/>
          </w:rPr>
          <w:tab/>
        </w:r>
        <w:r w:rsidR="006563C1" w:rsidRPr="002C4735">
          <w:rPr>
            <w:rStyle w:val="Hyperlink"/>
          </w:rPr>
          <w:t>Introduction</w:t>
        </w:r>
        <w:r w:rsidR="006563C1">
          <w:rPr>
            <w:webHidden/>
          </w:rPr>
          <w:tab/>
        </w:r>
        <w:r w:rsidR="006563C1">
          <w:rPr>
            <w:webHidden/>
          </w:rPr>
          <w:fldChar w:fldCharType="begin"/>
        </w:r>
        <w:r w:rsidR="006563C1">
          <w:rPr>
            <w:webHidden/>
          </w:rPr>
          <w:instrText xml:space="preserve"> PAGEREF _Toc215752683 \h </w:instrText>
        </w:r>
        <w:r w:rsidR="006563C1">
          <w:rPr>
            <w:webHidden/>
          </w:rPr>
        </w:r>
        <w:r w:rsidR="006563C1">
          <w:rPr>
            <w:webHidden/>
          </w:rPr>
          <w:fldChar w:fldCharType="separate"/>
        </w:r>
        <w:r w:rsidR="006563C1">
          <w:rPr>
            <w:webHidden/>
          </w:rPr>
          <w:t>40</w:t>
        </w:r>
        <w:r w:rsidR="006563C1">
          <w:rPr>
            <w:webHidden/>
          </w:rPr>
          <w:fldChar w:fldCharType="end"/>
        </w:r>
      </w:hyperlink>
    </w:p>
    <w:p w14:paraId="45973B41" w14:textId="68CF4B8C" w:rsidR="006563C1" w:rsidRDefault="00C44B14">
      <w:pPr>
        <w:pStyle w:val="TOC1"/>
        <w:rPr>
          <w:rFonts w:asciiTheme="minorHAnsi" w:hAnsiTheme="minorHAnsi"/>
          <w:b w:val="0"/>
          <w:bCs w:val="0"/>
          <w:caps w:val="0"/>
          <w:sz w:val="22"/>
          <w:lang w:val="en-MY" w:eastAsia="zh-CN"/>
        </w:rPr>
      </w:pPr>
      <w:hyperlink w:anchor="_Toc215752684" w:history="1">
        <w:r w:rsidR="006563C1" w:rsidRPr="002C4735">
          <w:rPr>
            <w:rStyle w:val="Hyperlink"/>
          </w:rPr>
          <w:t>REFERENCES</w:t>
        </w:r>
        <w:r w:rsidR="006563C1">
          <w:rPr>
            <w:webHidden/>
          </w:rPr>
          <w:tab/>
        </w:r>
        <w:r w:rsidR="006563C1">
          <w:rPr>
            <w:webHidden/>
          </w:rPr>
          <w:fldChar w:fldCharType="begin"/>
        </w:r>
        <w:r w:rsidR="006563C1">
          <w:rPr>
            <w:webHidden/>
          </w:rPr>
          <w:instrText xml:space="preserve"> PAGEREF _Toc215752684 \h </w:instrText>
        </w:r>
        <w:r w:rsidR="006563C1">
          <w:rPr>
            <w:webHidden/>
          </w:rPr>
        </w:r>
        <w:r w:rsidR="006563C1">
          <w:rPr>
            <w:webHidden/>
          </w:rPr>
          <w:fldChar w:fldCharType="separate"/>
        </w:r>
        <w:r w:rsidR="006563C1">
          <w:rPr>
            <w:webHidden/>
          </w:rPr>
          <w:t>41</w:t>
        </w:r>
        <w:r w:rsidR="006563C1">
          <w:rPr>
            <w:webHidden/>
          </w:rPr>
          <w:fldChar w:fldCharType="end"/>
        </w:r>
      </w:hyperlink>
    </w:p>
    <w:p w14:paraId="55C901CE" w14:textId="3E1CEC63" w:rsidR="006563C1" w:rsidRDefault="00C44B14">
      <w:pPr>
        <w:pStyle w:val="TOC1"/>
        <w:rPr>
          <w:rFonts w:asciiTheme="minorHAnsi" w:hAnsiTheme="minorHAnsi"/>
          <w:b w:val="0"/>
          <w:bCs w:val="0"/>
          <w:caps w:val="0"/>
          <w:sz w:val="22"/>
          <w:lang w:val="en-MY" w:eastAsia="zh-CN"/>
        </w:rPr>
      </w:pPr>
      <w:hyperlink w:anchor="_Toc215752685" w:history="1">
        <w:r w:rsidR="006563C1" w:rsidRPr="002C4735">
          <w:rPr>
            <w:rStyle w:val="Hyperlink"/>
          </w:rPr>
          <w:t>APPENDICES</w:t>
        </w:r>
        <w:r w:rsidR="006563C1">
          <w:rPr>
            <w:webHidden/>
          </w:rPr>
          <w:tab/>
        </w:r>
        <w:r w:rsidR="006563C1">
          <w:rPr>
            <w:webHidden/>
          </w:rPr>
          <w:fldChar w:fldCharType="begin"/>
        </w:r>
        <w:r w:rsidR="006563C1">
          <w:rPr>
            <w:webHidden/>
          </w:rPr>
          <w:instrText xml:space="preserve"> PAGEREF _Toc215752685 \h </w:instrText>
        </w:r>
        <w:r w:rsidR="006563C1">
          <w:rPr>
            <w:webHidden/>
          </w:rPr>
        </w:r>
        <w:r w:rsidR="006563C1">
          <w:rPr>
            <w:webHidden/>
          </w:rPr>
          <w:fldChar w:fldCharType="separate"/>
        </w:r>
        <w:r w:rsidR="006563C1">
          <w:rPr>
            <w:webHidden/>
          </w:rPr>
          <w:t>44</w:t>
        </w:r>
        <w:r w:rsidR="006563C1">
          <w:rPr>
            <w:webHidden/>
          </w:rPr>
          <w:fldChar w:fldCharType="end"/>
        </w:r>
      </w:hyperlink>
    </w:p>
    <w:p w14:paraId="57BB91D3" w14:textId="1B5729D5" w:rsidR="00725ECF" w:rsidRPr="00725ECF" w:rsidRDefault="00E11BC5" w:rsidP="00725ECF">
      <w:pPr>
        <w:rPr>
          <w:lang w:val="en-US"/>
        </w:rPr>
      </w:pPr>
      <w:r>
        <w:rPr>
          <w:noProof/>
          <w:sz w:val="24"/>
          <w:lang w:val="en-US"/>
        </w:rPr>
        <w:fldChar w:fldCharType="end"/>
      </w:r>
    </w:p>
    <w:p w14:paraId="51D63287" w14:textId="77777777" w:rsidR="00A833E2" w:rsidRPr="00A833E2" w:rsidRDefault="00A833E2" w:rsidP="00A833E2">
      <w:pPr>
        <w:rPr>
          <w:lang w:val="en-US"/>
        </w:rPr>
      </w:pPr>
    </w:p>
    <w:p w14:paraId="215D4DF2" w14:textId="77777777" w:rsidR="00093825" w:rsidRDefault="00093825" w:rsidP="008215B0">
      <w:pPr>
        <w:pStyle w:val="TITLEATROMANPAGES"/>
      </w:pPr>
      <w:bookmarkStart w:id="4" w:name="_Toc215752651"/>
      <w:r>
        <w:lastRenderedPageBreak/>
        <w:t>LIST OF TABLES</w:t>
      </w:r>
      <w:bookmarkEnd w:id="4"/>
    </w:p>
    <w:p w14:paraId="377019FE" w14:textId="38FFAA53" w:rsidR="00D92B33" w:rsidRDefault="00E62DA7">
      <w:pPr>
        <w:pStyle w:val="TableofFigures"/>
        <w:rPr>
          <w:rFonts w:asciiTheme="minorHAnsi" w:hAnsiTheme="minorHAnsi" w:cstheme="minorBidi"/>
          <w:bCs w:val="0"/>
          <w:sz w:val="22"/>
          <w:szCs w:val="22"/>
          <w:lang w:val="en-MY" w:eastAsia="zh-CN"/>
        </w:rPr>
      </w:pPr>
      <w:r>
        <w:rPr>
          <w:lang w:val="en-US"/>
        </w:rPr>
        <w:fldChar w:fldCharType="begin"/>
      </w:r>
      <w:r>
        <w:rPr>
          <w:lang w:val="en-US"/>
        </w:rPr>
        <w:instrText xml:space="preserve"> TOC \f A \h \z \t "Table header" \c </w:instrText>
      </w:r>
      <w:r>
        <w:rPr>
          <w:lang w:val="en-US"/>
        </w:rPr>
        <w:fldChar w:fldCharType="separate"/>
      </w:r>
      <w:hyperlink w:anchor="_Toc216217244" w:history="1">
        <w:r w:rsidR="00D92B33" w:rsidRPr="00D27E1F">
          <w:rPr>
            <w:rStyle w:val="Hyperlink"/>
          </w:rPr>
          <w:t>Table 2.1</w:t>
        </w:r>
        <w:r w:rsidR="00D92B33">
          <w:rPr>
            <w:rFonts w:asciiTheme="minorHAnsi" w:hAnsiTheme="minorHAnsi" w:cstheme="minorBidi"/>
            <w:bCs w:val="0"/>
            <w:sz w:val="22"/>
            <w:szCs w:val="22"/>
            <w:lang w:val="en-MY" w:eastAsia="zh-CN"/>
          </w:rPr>
          <w:tab/>
        </w:r>
        <w:r w:rsidR="00D92B33" w:rsidRPr="00D27E1F">
          <w:rPr>
            <w:rStyle w:val="Hyperlink"/>
          </w:rPr>
          <w:t>Comparation of System Profile and Context</w:t>
        </w:r>
        <w:r w:rsidR="00D92B33">
          <w:rPr>
            <w:webHidden/>
          </w:rPr>
          <w:tab/>
        </w:r>
        <w:r w:rsidR="00D92B33">
          <w:rPr>
            <w:webHidden/>
          </w:rPr>
          <w:fldChar w:fldCharType="begin"/>
        </w:r>
        <w:r w:rsidR="00D92B33">
          <w:rPr>
            <w:webHidden/>
          </w:rPr>
          <w:instrText xml:space="preserve"> PAGEREF _Toc216217244 \h </w:instrText>
        </w:r>
        <w:r w:rsidR="00D92B33">
          <w:rPr>
            <w:webHidden/>
          </w:rPr>
        </w:r>
        <w:r w:rsidR="00D92B33">
          <w:rPr>
            <w:webHidden/>
          </w:rPr>
          <w:fldChar w:fldCharType="separate"/>
        </w:r>
        <w:r w:rsidR="00D92B33">
          <w:rPr>
            <w:webHidden/>
          </w:rPr>
          <w:t>29</w:t>
        </w:r>
        <w:r w:rsidR="00D92B33">
          <w:rPr>
            <w:webHidden/>
          </w:rPr>
          <w:fldChar w:fldCharType="end"/>
        </w:r>
      </w:hyperlink>
    </w:p>
    <w:p w14:paraId="62A1F30C" w14:textId="2E9C4B50" w:rsidR="00D92B33" w:rsidRDefault="00C44B14">
      <w:pPr>
        <w:pStyle w:val="TableofFigures"/>
        <w:rPr>
          <w:rFonts w:asciiTheme="minorHAnsi" w:hAnsiTheme="minorHAnsi" w:cstheme="minorBidi"/>
          <w:bCs w:val="0"/>
          <w:sz w:val="22"/>
          <w:szCs w:val="22"/>
          <w:lang w:val="en-MY" w:eastAsia="zh-CN"/>
        </w:rPr>
      </w:pPr>
      <w:hyperlink w:anchor="_Toc216217245" w:history="1">
        <w:r w:rsidR="00D92B33" w:rsidRPr="00D27E1F">
          <w:rPr>
            <w:rStyle w:val="Hyperlink"/>
          </w:rPr>
          <w:t>Table 2.2</w:t>
        </w:r>
        <w:r w:rsidR="00D92B33">
          <w:rPr>
            <w:rFonts w:asciiTheme="minorHAnsi" w:hAnsiTheme="minorHAnsi" w:cstheme="minorBidi"/>
            <w:bCs w:val="0"/>
            <w:sz w:val="22"/>
            <w:szCs w:val="22"/>
            <w:lang w:val="en-MY" w:eastAsia="zh-CN"/>
          </w:rPr>
          <w:tab/>
        </w:r>
        <w:r w:rsidR="00D92B33" w:rsidRPr="00D27E1F">
          <w:rPr>
            <w:rStyle w:val="Hyperlink"/>
          </w:rPr>
          <w:t>Comparison of Operational Mechanics</w:t>
        </w:r>
        <w:r w:rsidR="00D92B33">
          <w:rPr>
            <w:webHidden/>
          </w:rPr>
          <w:tab/>
        </w:r>
        <w:r w:rsidR="00D92B33">
          <w:rPr>
            <w:webHidden/>
          </w:rPr>
          <w:fldChar w:fldCharType="begin"/>
        </w:r>
        <w:r w:rsidR="00D92B33">
          <w:rPr>
            <w:webHidden/>
          </w:rPr>
          <w:instrText xml:space="preserve"> PAGEREF _Toc216217245 \h </w:instrText>
        </w:r>
        <w:r w:rsidR="00D92B33">
          <w:rPr>
            <w:webHidden/>
          </w:rPr>
        </w:r>
        <w:r w:rsidR="00D92B33">
          <w:rPr>
            <w:webHidden/>
          </w:rPr>
          <w:fldChar w:fldCharType="separate"/>
        </w:r>
        <w:r w:rsidR="00D92B33">
          <w:rPr>
            <w:webHidden/>
          </w:rPr>
          <w:t>30</w:t>
        </w:r>
        <w:r w:rsidR="00D92B33">
          <w:rPr>
            <w:webHidden/>
          </w:rPr>
          <w:fldChar w:fldCharType="end"/>
        </w:r>
      </w:hyperlink>
    </w:p>
    <w:p w14:paraId="79F60206" w14:textId="07640064" w:rsidR="00D92B33" w:rsidRDefault="00C44B14">
      <w:pPr>
        <w:pStyle w:val="TableofFigures"/>
        <w:rPr>
          <w:rFonts w:asciiTheme="minorHAnsi" w:hAnsiTheme="minorHAnsi" w:cstheme="minorBidi"/>
          <w:bCs w:val="0"/>
          <w:sz w:val="22"/>
          <w:szCs w:val="22"/>
          <w:lang w:val="en-MY" w:eastAsia="zh-CN"/>
        </w:rPr>
      </w:pPr>
      <w:hyperlink w:anchor="_Toc216217246" w:history="1">
        <w:r w:rsidR="00D92B33" w:rsidRPr="00D27E1F">
          <w:rPr>
            <w:rStyle w:val="Hyperlink"/>
          </w:rPr>
          <w:t>Table 2.3</w:t>
        </w:r>
        <w:r w:rsidR="00D92B33">
          <w:rPr>
            <w:rFonts w:asciiTheme="minorHAnsi" w:hAnsiTheme="minorHAnsi" w:cstheme="minorBidi"/>
            <w:bCs w:val="0"/>
            <w:sz w:val="22"/>
            <w:szCs w:val="22"/>
            <w:lang w:val="en-MY" w:eastAsia="zh-CN"/>
          </w:rPr>
          <w:tab/>
        </w:r>
        <w:r w:rsidR="00D92B33" w:rsidRPr="00D27E1F">
          <w:rPr>
            <w:rStyle w:val="Hyperlink"/>
          </w:rPr>
          <w:t>Critical Evaluation of Advantages and Disadvantaged</w:t>
        </w:r>
        <w:r w:rsidR="00D92B33">
          <w:rPr>
            <w:webHidden/>
          </w:rPr>
          <w:tab/>
        </w:r>
        <w:r w:rsidR="00D92B33">
          <w:rPr>
            <w:webHidden/>
          </w:rPr>
          <w:fldChar w:fldCharType="begin"/>
        </w:r>
        <w:r w:rsidR="00D92B33">
          <w:rPr>
            <w:webHidden/>
          </w:rPr>
          <w:instrText xml:space="preserve"> PAGEREF _Toc216217246 \h </w:instrText>
        </w:r>
        <w:r w:rsidR="00D92B33">
          <w:rPr>
            <w:webHidden/>
          </w:rPr>
        </w:r>
        <w:r w:rsidR="00D92B33">
          <w:rPr>
            <w:webHidden/>
          </w:rPr>
          <w:fldChar w:fldCharType="separate"/>
        </w:r>
        <w:r w:rsidR="00D92B33">
          <w:rPr>
            <w:webHidden/>
          </w:rPr>
          <w:t>31</w:t>
        </w:r>
        <w:r w:rsidR="00D92B33">
          <w:rPr>
            <w:webHidden/>
          </w:rPr>
          <w:fldChar w:fldCharType="end"/>
        </w:r>
      </w:hyperlink>
    </w:p>
    <w:p w14:paraId="6DB8AB3E" w14:textId="00754EEF" w:rsidR="00D92B33" w:rsidRDefault="00C44B14">
      <w:pPr>
        <w:pStyle w:val="TableofFigures"/>
        <w:rPr>
          <w:rFonts w:asciiTheme="minorHAnsi" w:hAnsiTheme="minorHAnsi" w:cstheme="minorBidi"/>
          <w:bCs w:val="0"/>
          <w:sz w:val="22"/>
          <w:szCs w:val="22"/>
          <w:lang w:val="en-MY" w:eastAsia="zh-CN"/>
        </w:rPr>
      </w:pPr>
      <w:hyperlink w:anchor="_Toc216217247" w:history="1">
        <w:r w:rsidR="00D92B33" w:rsidRPr="00D27E1F">
          <w:rPr>
            <w:rStyle w:val="Hyperlink"/>
          </w:rPr>
          <w:t>Table 2.4</w:t>
        </w:r>
        <w:r w:rsidR="00D92B33">
          <w:rPr>
            <w:rFonts w:asciiTheme="minorHAnsi" w:hAnsiTheme="minorHAnsi" w:cstheme="minorBidi"/>
            <w:bCs w:val="0"/>
            <w:sz w:val="22"/>
            <w:szCs w:val="22"/>
            <w:lang w:val="en-MY" w:eastAsia="zh-CN"/>
          </w:rPr>
          <w:tab/>
        </w:r>
        <w:r w:rsidR="00D92B33" w:rsidRPr="00D27E1F">
          <w:rPr>
            <w:rStyle w:val="Hyperlink"/>
          </w:rPr>
          <w:t>Comparison of Functional Features</w:t>
        </w:r>
        <w:r w:rsidR="00D92B33">
          <w:rPr>
            <w:webHidden/>
          </w:rPr>
          <w:tab/>
        </w:r>
        <w:r w:rsidR="00D92B33">
          <w:rPr>
            <w:webHidden/>
          </w:rPr>
          <w:fldChar w:fldCharType="begin"/>
        </w:r>
        <w:r w:rsidR="00D92B33">
          <w:rPr>
            <w:webHidden/>
          </w:rPr>
          <w:instrText xml:space="preserve"> PAGEREF _Toc216217247 \h </w:instrText>
        </w:r>
        <w:r w:rsidR="00D92B33">
          <w:rPr>
            <w:webHidden/>
          </w:rPr>
        </w:r>
        <w:r w:rsidR="00D92B33">
          <w:rPr>
            <w:webHidden/>
          </w:rPr>
          <w:fldChar w:fldCharType="separate"/>
        </w:r>
        <w:r w:rsidR="00D92B33">
          <w:rPr>
            <w:webHidden/>
          </w:rPr>
          <w:t>32</w:t>
        </w:r>
        <w:r w:rsidR="00D92B33">
          <w:rPr>
            <w:webHidden/>
          </w:rPr>
          <w:fldChar w:fldCharType="end"/>
        </w:r>
      </w:hyperlink>
    </w:p>
    <w:p w14:paraId="608E6E85" w14:textId="474D6383" w:rsidR="00D92B33" w:rsidRDefault="00C44B14">
      <w:pPr>
        <w:pStyle w:val="TableofFigures"/>
        <w:rPr>
          <w:rFonts w:asciiTheme="minorHAnsi" w:hAnsiTheme="minorHAnsi" w:cstheme="minorBidi"/>
          <w:bCs w:val="0"/>
          <w:sz w:val="22"/>
          <w:szCs w:val="22"/>
          <w:lang w:val="en-MY" w:eastAsia="zh-CN"/>
        </w:rPr>
      </w:pPr>
      <w:hyperlink w:anchor="_Toc216217248" w:history="1">
        <w:r w:rsidR="00D92B33" w:rsidRPr="00D27E1F">
          <w:rPr>
            <w:rStyle w:val="Hyperlink"/>
          </w:rPr>
          <w:t>Table 3.1</w:t>
        </w:r>
        <w:r w:rsidR="00D92B33">
          <w:rPr>
            <w:rFonts w:asciiTheme="minorHAnsi" w:hAnsiTheme="minorHAnsi" w:cstheme="minorBidi"/>
            <w:bCs w:val="0"/>
            <w:sz w:val="22"/>
            <w:szCs w:val="22"/>
            <w:lang w:val="en-MY" w:eastAsia="zh-CN"/>
          </w:rPr>
          <w:tab/>
        </w:r>
        <w:r w:rsidR="00D92B33" w:rsidRPr="00D27E1F">
          <w:rPr>
            <w:rStyle w:val="Hyperlink"/>
          </w:rPr>
          <w:t>Comparation between Traditional Agile Scrum and Adapted Agile Scrum</w:t>
        </w:r>
        <w:r w:rsidR="00D92B33">
          <w:rPr>
            <w:webHidden/>
          </w:rPr>
          <w:tab/>
        </w:r>
        <w:r w:rsidR="00D92B33">
          <w:rPr>
            <w:webHidden/>
          </w:rPr>
          <w:fldChar w:fldCharType="begin"/>
        </w:r>
        <w:r w:rsidR="00D92B33">
          <w:rPr>
            <w:webHidden/>
          </w:rPr>
          <w:instrText xml:space="preserve"> PAGEREF _Toc216217248 \h </w:instrText>
        </w:r>
        <w:r w:rsidR="00D92B33">
          <w:rPr>
            <w:webHidden/>
          </w:rPr>
        </w:r>
        <w:r w:rsidR="00D92B33">
          <w:rPr>
            <w:webHidden/>
          </w:rPr>
          <w:fldChar w:fldCharType="separate"/>
        </w:r>
        <w:r w:rsidR="00D92B33">
          <w:rPr>
            <w:webHidden/>
          </w:rPr>
          <w:t>36</w:t>
        </w:r>
        <w:r w:rsidR="00D92B33">
          <w:rPr>
            <w:webHidden/>
          </w:rPr>
          <w:fldChar w:fldCharType="end"/>
        </w:r>
      </w:hyperlink>
    </w:p>
    <w:p w14:paraId="5332CE0A" w14:textId="0D1FF8C3" w:rsidR="00D92B33" w:rsidRDefault="00C44B14">
      <w:pPr>
        <w:pStyle w:val="TableofFigures"/>
        <w:rPr>
          <w:rFonts w:asciiTheme="minorHAnsi" w:hAnsiTheme="minorHAnsi" w:cstheme="minorBidi"/>
          <w:bCs w:val="0"/>
          <w:sz w:val="22"/>
          <w:szCs w:val="22"/>
          <w:lang w:val="en-MY" w:eastAsia="zh-CN"/>
        </w:rPr>
      </w:pPr>
      <w:hyperlink w:anchor="_Toc216217249" w:history="1">
        <w:r w:rsidR="00D92B33" w:rsidRPr="00D27E1F">
          <w:rPr>
            <w:rStyle w:val="Hyperlink"/>
          </w:rPr>
          <w:t>Table 3.2</w:t>
        </w:r>
        <w:r w:rsidR="00D92B33">
          <w:rPr>
            <w:rFonts w:asciiTheme="minorHAnsi" w:hAnsiTheme="minorHAnsi" w:cstheme="minorBidi"/>
            <w:bCs w:val="0"/>
            <w:sz w:val="22"/>
            <w:szCs w:val="22"/>
            <w:lang w:val="en-MY" w:eastAsia="zh-CN"/>
          </w:rPr>
          <w:tab/>
        </w:r>
        <w:r w:rsidR="00D92B33" w:rsidRPr="00D27E1F">
          <w:rPr>
            <w:rStyle w:val="Hyperlink"/>
          </w:rPr>
          <w:t>Use Case Description of Authenticate User</w:t>
        </w:r>
        <w:r w:rsidR="00D92B33">
          <w:rPr>
            <w:webHidden/>
          </w:rPr>
          <w:tab/>
        </w:r>
        <w:r w:rsidR="00D92B33">
          <w:rPr>
            <w:webHidden/>
          </w:rPr>
          <w:fldChar w:fldCharType="begin"/>
        </w:r>
        <w:r w:rsidR="00D92B33">
          <w:rPr>
            <w:webHidden/>
          </w:rPr>
          <w:instrText xml:space="preserve"> PAGEREF _Toc216217249 \h </w:instrText>
        </w:r>
        <w:r w:rsidR="00D92B33">
          <w:rPr>
            <w:webHidden/>
          </w:rPr>
        </w:r>
        <w:r w:rsidR="00D92B33">
          <w:rPr>
            <w:webHidden/>
          </w:rPr>
          <w:fldChar w:fldCharType="separate"/>
        </w:r>
        <w:r w:rsidR="00D92B33">
          <w:rPr>
            <w:webHidden/>
          </w:rPr>
          <w:t>44</w:t>
        </w:r>
        <w:r w:rsidR="00D92B33">
          <w:rPr>
            <w:webHidden/>
          </w:rPr>
          <w:fldChar w:fldCharType="end"/>
        </w:r>
      </w:hyperlink>
    </w:p>
    <w:p w14:paraId="5F173AC9" w14:textId="0C9C0360" w:rsidR="00D92B33" w:rsidRDefault="00C44B14">
      <w:pPr>
        <w:pStyle w:val="TableofFigures"/>
        <w:rPr>
          <w:rFonts w:asciiTheme="minorHAnsi" w:hAnsiTheme="minorHAnsi" w:cstheme="minorBidi"/>
          <w:bCs w:val="0"/>
          <w:sz w:val="22"/>
          <w:szCs w:val="22"/>
          <w:lang w:val="en-MY" w:eastAsia="zh-CN"/>
        </w:rPr>
      </w:pPr>
      <w:hyperlink w:anchor="_Toc216217250" w:history="1">
        <w:r w:rsidR="00D92B33" w:rsidRPr="00D27E1F">
          <w:rPr>
            <w:rStyle w:val="Hyperlink"/>
          </w:rPr>
          <w:t>Table 3.3</w:t>
        </w:r>
        <w:r w:rsidR="00D92B33">
          <w:rPr>
            <w:rFonts w:asciiTheme="minorHAnsi" w:hAnsiTheme="minorHAnsi" w:cstheme="minorBidi"/>
            <w:bCs w:val="0"/>
            <w:sz w:val="22"/>
            <w:szCs w:val="22"/>
            <w:lang w:val="en-MY" w:eastAsia="zh-CN"/>
          </w:rPr>
          <w:tab/>
        </w:r>
        <w:r w:rsidR="00D92B33" w:rsidRPr="00D27E1F">
          <w:rPr>
            <w:rStyle w:val="Hyperlink"/>
          </w:rPr>
          <w:t>Use Case Description of Manage Budget</w:t>
        </w:r>
        <w:r w:rsidR="00D92B33">
          <w:rPr>
            <w:webHidden/>
          </w:rPr>
          <w:tab/>
        </w:r>
        <w:r w:rsidR="00D92B33">
          <w:rPr>
            <w:webHidden/>
          </w:rPr>
          <w:fldChar w:fldCharType="begin"/>
        </w:r>
        <w:r w:rsidR="00D92B33">
          <w:rPr>
            <w:webHidden/>
          </w:rPr>
          <w:instrText xml:space="preserve"> PAGEREF _Toc216217250 \h </w:instrText>
        </w:r>
        <w:r w:rsidR="00D92B33">
          <w:rPr>
            <w:webHidden/>
          </w:rPr>
        </w:r>
        <w:r w:rsidR="00D92B33">
          <w:rPr>
            <w:webHidden/>
          </w:rPr>
          <w:fldChar w:fldCharType="separate"/>
        </w:r>
        <w:r w:rsidR="00D92B33">
          <w:rPr>
            <w:webHidden/>
          </w:rPr>
          <w:t>45</w:t>
        </w:r>
        <w:r w:rsidR="00D92B33">
          <w:rPr>
            <w:webHidden/>
          </w:rPr>
          <w:fldChar w:fldCharType="end"/>
        </w:r>
      </w:hyperlink>
    </w:p>
    <w:p w14:paraId="1937131A" w14:textId="76852539" w:rsidR="00D92B33" w:rsidRDefault="00C44B14">
      <w:pPr>
        <w:pStyle w:val="TableofFigures"/>
        <w:rPr>
          <w:rFonts w:asciiTheme="minorHAnsi" w:hAnsiTheme="minorHAnsi" w:cstheme="minorBidi"/>
          <w:bCs w:val="0"/>
          <w:sz w:val="22"/>
          <w:szCs w:val="22"/>
          <w:lang w:val="en-MY" w:eastAsia="zh-CN"/>
        </w:rPr>
      </w:pPr>
      <w:hyperlink w:anchor="_Toc216217251" w:history="1">
        <w:r w:rsidR="00D92B33" w:rsidRPr="00D27E1F">
          <w:rPr>
            <w:rStyle w:val="Hyperlink"/>
          </w:rPr>
          <w:t>Table 3.4</w:t>
        </w:r>
        <w:r w:rsidR="00D92B33">
          <w:rPr>
            <w:rFonts w:asciiTheme="minorHAnsi" w:hAnsiTheme="minorHAnsi" w:cstheme="minorBidi"/>
            <w:bCs w:val="0"/>
            <w:sz w:val="22"/>
            <w:szCs w:val="22"/>
            <w:lang w:val="en-MY" w:eastAsia="zh-CN"/>
          </w:rPr>
          <w:tab/>
        </w:r>
        <w:r w:rsidR="00D92B33" w:rsidRPr="00D27E1F">
          <w:rPr>
            <w:rStyle w:val="Hyperlink"/>
          </w:rPr>
          <w:t>Use Case Description of Manage Accounts</w:t>
        </w:r>
        <w:r w:rsidR="00D92B33">
          <w:rPr>
            <w:webHidden/>
          </w:rPr>
          <w:tab/>
        </w:r>
        <w:r w:rsidR="00D92B33">
          <w:rPr>
            <w:webHidden/>
          </w:rPr>
          <w:fldChar w:fldCharType="begin"/>
        </w:r>
        <w:r w:rsidR="00D92B33">
          <w:rPr>
            <w:webHidden/>
          </w:rPr>
          <w:instrText xml:space="preserve"> PAGEREF _Toc216217251 \h </w:instrText>
        </w:r>
        <w:r w:rsidR="00D92B33">
          <w:rPr>
            <w:webHidden/>
          </w:rPr>
        </w:r>
        <w:r w:rsidR="00D92B33">
          <w:rPr>
            <w:webHidden/>
          </w:rPr>
          <w:fldChar w:fldCharType="separate"/>
        </w:r>
        <w:r w:rsidR="00D92B33">
          <w:rPr>
            <w:webHidden/>
          </w:rPr>
          <w:t>45</w:t>
        </w:r>
        <w:r w:rsidR="00D92B33">
          <w:rPr>
            <w:webHidden/>
          </w:rPr>
          <w:fldChar w:fldCharType="end"/>
        </w:r>
      </w:hyperlink>
    </w:p>
    <w:p w14:paraId="70E49D5D" w14:textId="6307FF58" w:rsidR="00D92B33" w:rsidRDefault="00C44B14">
      <w:pPr>
        <w:pStyle w:val="TableofFigures"/>
        <w:rPr>
          <w:rFonts w:asciiTheme="minorHAnsi" w:hAnsiTheme="minorHAnsi" w:cstheme="minorBidi"/>
          <w:bCs w:val="0"/>
          <w:sz w:val="22"/>
          <w:szCs w:val="22"/>
          <w:lang w:val="en-MY" w:eastAsia="zh-CN"/>
        </w:rPr>
      </w:pPr>
      <w:hyperlink w:anchor="_Toc216217252" w:history="1">
        <w:r w:rsidR="00D92B33" w:rsidRPr="00D27E1F">
          <w:rPr>
            <w:rStyle w:val="Hyperlink"/>
          </w:rPr>
          <w:t>Table 3.5</w:t>
        </w:r>
        <w:r w:rsidR="00D92B33">
          <w:rPr>
            <w:rFonts w:asciiTheme="minorHAnsi" w:hAnsiTheme="minorHAnsi" w:cstheme="minorBidi"/>
            <w:bCs w:val="0"/>
            <w:sz w:val="22"/>
            <w:szCs w:val="22"/>
            <w:lang w:val="en-MY" w:eastAsia="zh-CN"/>
          </w:rPr>
          <w:tab/>
        </w:r>
        <w:r w:rsidR="00D92B33" w:rsidRPr="00D27E1F">
          <w:rPr>
            <w:rStyle w:val="Hyperlink"/>
          </w:rPr>
          <w:t>Use Case Description of Manage Transaction</w:t>
        </w:r>
        <w:r w:rsidR="00D92B33">
          <w:rPr>
            <w:webHidden/>
          </w:rPr>
          <w:tab/>
        </w:r>
        <w:r w:rsidR="00D92B33">
          <w:rPr>
            <w:webHidden/>
          </w:rPr>
          <w:fldChar w:fldCharType="begin"/>
        </w:r>
        <w:r w:rsidR="00D92B33">
          <w:rPr>
            <w:webHidden/>
          </w:rPr>
          <w:instrText xml:space="preserve"> PAGEREF _Toc216217252 \h </w:instrText>
        </w:r>
        <w:r w:rsidR="00D92B33">
          <w:rPr>
            <w:webHidden/>
          </w:rPr>
        </w:r>
        <w:r w:rsidR="00D92B33">
          <w:rPr>
            <w:webHidden/>
          </w:rPr>
          <w:fldChar w:fldCharType="separate"/>
        </w:r>
        <w:r w:rsidR="00D92B33">
          <w:rPr>
            <w:webHidden/>
          </w:rPr>
          <w:t>46</w:t>
        </w:r>
        <w:r w:rsidR="00D92B33">
          <w:rPr>
            <w:webHidden/>
          </w:rPr>
          <w:fldChar w:fldCharType="end"/>
        </w:r>
      </w:hyperlink>
    </w:p>
    <w:p w14:paraId="0D75FF96" w14:textId="00129D7B" w:rsidR="00D92B33" w:rsidRDefault="00C44B14">
      <w:pPr>
        <w:pStyle w:val="TableofFigures"/>
        <w:rPr>
          <w:rFonts w:asciiTheme="minorHAnsi" w:hAnsiTheme="minorHAnsi" w:cstheme="minorBidi"/>
          <w:bCs w:val="0"/>
          <w:sz w:val="22"/>
          <w:szCs w:val="22"/>
          <w:lang w:val="en-MY" w:eastAsia="zh-CN"/>
        </w:rPr>
      </w:pPr>
      <w:hyperlink w:anchor="_Toc216217253" w:history="1">
        <w:r w:rsidR="00D92B33" w:rsidRPr="00D27E1F">
          <w:rPr>
            <w:rStyle w:val="Hyperlink"/>
          </w:rPr>
          <w:t>Table 3.6</w:t>
        </w:r>
        <w:r w:rsidR="00D92B33">
          <w:rPr>
            <w:rFonts w:asciiTheme="minorHAnsi" w:hAnsiTheme="minorHAnsi" w:cstheme="minorBidi"/>
            <w:bCs w:val="0"/>
            <w:sz w:val="22"/>
            <w:szCs w:val="22"/>
            <w:lang w:val="en-MY" w:eastAsia="zh-CN"/>
          </w:rPr>
          <w:tab/>
        </w:r>
        <w:r w:rsidR="00D92B33" w:rsidRPr="00D27E1F">
          <w:rPr>
            <w:rStyle w:val="Hyperlink"/>
          </w:rPr>
          <w:t>Use Case Description of Manage Shortcuts</w:t>
        </w:r>
        <w:r w:rsidR="00D92B33">
          <w:rPr>
            <w:webHidden/>
          </w:rPr>
          <w:tab/>
        </w:r>
        <w:r w:rsidR="00D92B33">
          <w:rPr>
            <w:webHidden/>
          </w:rPr>
          <w:fldChar w:fldCharType="begin"/>
        </w:r>
        <w:r w:rsidR="00D92B33">
          <w:rPr>
            <w:webHidden/>
          </w:rPr>
          <w:instrText xml:space="preserve"> PAGEREF _Toc216217253 \h </w:instrText>
        </w:r>
        <w:r w:rsidR="00D92B33">
          <w:rPr>
            <w:webHidden/>
          </w:rPr>
        </w:r>
        <w:r w:rsidR="00D92B33">
          <w:rPr>
            <w:webHidden/>
          </w:rPr>
          <w:fldChar w:fldCharType="separate"/>
        </w:r>
        <w:r w:rsidR="00D92B33">
          <w:rPr>
            <w:webHidden/>
          </w:rPr>
          <w:t>46</w:t>
        </w:r>
        <w:r w:rsidR="00D92B33">
          <w:rPr>
            <w:webHidden/>
          </w:rPr>
          <w:fldChar w:fldCharType="end"/>
        </w:r>
      </w:hyperlink>
    </w:p>
    <w:p w14:paraId="02DAC848" w14:textId="5FB78FD5" w:rsidR="00D92B33" w:rsidRDefault="00C44B14">
      <w:pPr>
        <w:pStyle w:val="TableofFigures"/>
        <w:rPr>
          <w:rFonts w:asciiTheme="minorHAnsi" w:hAnsiTheme="minorHAnsi" w:cstheme="minorBidi"/>
          <w:bCs w:val="0"/>
          <w:sz w:val="22"/>
          <w:szCs w:val="22"/>
          <w:lang w:val="en-MY" w:eastAsia="zh-CN"/>
        </w:rPr>
      </w:pPr>
      <w:hyperlink w:anchor="_Toc216217254" w:history="1">
        <w:r w:rsidR="00D92B33" w:rsidRPr="00D27E1F">
          <w:rPr>
            <w:rStyle w:val="Hyperlink"/>
          </w:rPr>
          <w:t>Table 3.7</w:t>
        </w:r>
        <w:r w:rsidR="00D92B33">
          <w:rPr>
            <w:rFonts w:asciiTheme="minorHAnsi" w:hAnsiTheme="minorHAnsi" w:cstheme="minorBidi"/>
            <w:bCs w:val="0"/>
            <w:sz w:val="22"/>
            <w:szCs w:val="22"/>
            <w:lang w:val="en-MY" w:eastAsia="zh-CN"/>
          </w:rPr>
          <w:tab/>
        </w:r>
        <w:r w:rsidR="00D92B33" w:rsidRPr="00D27E1F">
          <w:rPr>
            <w:rStyle w:val="Hyperlink"/>
          </w:rPr>
          <w:t>Use Case Description of Manage Recurring Transactions</w:t>
        </w:r>
        <w:r w:rsidR="00D92B33">
          <w:rPr>
            <w:webHidden/>
          </w:rPr>
          <w:tab/>
        </w:r>
        <w:r w:rsidR="00D92B33">
          <w:rPr>
            <w:webHidden/>
          </w:rPr>
          <w:fldChar w:fldCharType="begin"/>
        </w:r>
        <w:r w:rsidR="00D92B33">
          <w:rPr>
            <w:webHidden/>
          </w:rPr>
          <w:instrText xml:space="preserve"> PAGEREF _Toc216217254 \h </w:instrText>
        </w:r>
        <w:r w:rsidR="00D92B33">
          <w:rPr>
            <w:webHidden/>
          </w:rPr>
        </w:r>
        <w:r w:rsidR="00D92B33">
          <w:rPr>
            <w:webHidden/>
          </w:rPr>
          <w:fldChar w:fldCharType="separate"/>
        </w:r>
        <w:r w:rsidR="00D92B33">
          <w:rPr>
            <w:webHidden/>
          </w:rPr>
          <w:t>47</w:t>
        </w:r>
        <w:r w:rsidR="00D92B33">
          <w:rPr>
            <w:webHidden/>
          </w:rPr>
          <w:fldChar w:fldCharType="end"/>
        </w:r>
      </w:hyperlink>
    </w:p>
    <w:p w14:paraId="1E421AC5" w14:textId="4880011B" w:rsidR="00D92B33" w:rsidRDefault="00C44B14">
      <w:pPr>
        <w:pStyle w:val="TableofFigures"/>
        <w:rPr>
          <w:rFonts w:asciiTheme="minorHAnsi" w:hAnsiTheme="minorHAnsi" w:cstheme="minorBidi"/>
          <w:bCs w:val="0"/>
          <w:sz w:val="22"/>
          <w:szCs w:val="22"/>
          <w:lang w:val="en-MY" w:eastAsia="zh-CN"/>
        </w:rPr>
      </w:pPr>
      <w:hyperlink w:anchor="_Toc216217255" w:history="1">
        <w:r w:rsidR="00D92B33" w:rsidRPr="00D27E1F">
          <w:rPr>
            <w:rStyle w:val="Hyperlink"/>
          </w:rPr>
          <w:t>Table 3.8</w:t>
        </w:r>
        <w:r w:rsidR="00D92B33">
          <w:rPr>
            <w:rFonts w:asciiTheme="minorHAnsi" w:hAnsiTheme="minorHAnsi" w:cstheme="minorBidi"/>
            <w:bCs w:val="0"/>
            <w:sz w:val="22"/>
            <w:szCs w:val="22"/>
            <w:lang w:val="en-MY" w:eastAsia="zh-CN"/>
          </w:rPr>
          <w:tab/>
        </w:r>
        <w:r w:rsidR="00D92B33" w:rsidRPr="00D27E1F">
          <w:rPr>
            <w:rStyle w:val="Hyperlink"/>
          </w:rPr>
          <w:t>Use Case Description of Manage Analytics &amp; Visualization</w:t>
        </w:r>
        <w:r w:rsidR="00D92B33">
          <w:rPr>
            <w:webHidden/>
          </w:rPr>
          <w:tab/>
        </w:r>
        <w:r w:rsidR="00D92B33">
          <w:rPr>
            <w:webHidden/>
          </w:rPr>
          <w:fldChar w:fldCharType="begin"/>
        </w:r>
        <w:r w:rsidR="00D92B33">
          <w:rPr>
            <w:webHidden/>
          </w:rPr>
          <w:instrText xml:space="preserve"> PAGEREF _Toc216217255 \h </w:instrText>
        </w:r>
        <w:r w:rsidR="00D92B33">
          <w:rPr>
            <w:webHidden/>
          </w:rPr>
        </w:r>
        <w:r w:rsidR="00D92B33">
          <w:rPr>
            <w:webHidden/>
          </w:rPr>
          <w:fldChar w:fldCharType="separate"/>
        </w:r>
        <w:r w:rsidR="00D92B33">
          <w:rPr>
            <w:webHidden/>
          </w:rPr>
          <w:t>47</w:t>
        </w:r>
        <w:r w:rsidR="00D92B33">
          <w:rPr>
            <w:webHidden/>
          </w:rPr>
          <w:fldChar w:fldCharType="end"/>
        </w:r>
      </w:hyperlink>
    </w:p>
    <w:p w14:paraId="6909BC47" w14:textId="600E7941" w:rsidR="00D92B33" w:rsidRDefault="00C44B14">
      <w:pPr>
        <w:pStyle w:val="TableofFigures"/>
        <w:rPr>
          <w:rFonts w:asciiTheme="minorHAnsi" w:hAnsiTheme="minorHAnsi" w:cstheme="minorBidi"/>
          <w:bCs w:val="0"/>
          <w:sz w:val="22"/>
          <w:szCs w:val="22"/>
          <w:lang w:val="en-MY" w:eastAsia="zh-CN"/>
        </w:rPr>
      </w:pPr>
      <w:hyperlink w:anchor="_Toc216217256" w:history="1">
        <w:r w:rsidR="00D92B33" w:rsidRPr="00D27E1F">
          <w:rPr>
            <w:rStyle w:val="Hyperlink"/>
          </w:rPr>
          <w:t>Table 3.9</w:t>
        </w:r>
        <w:r w:rsidR="00D92B33">
          <w:rPr>
            <w:rFonts w:asciiTheme="minorHAnsi" w:hAnsiTheme="minorHAnsi" w:cstheme="minorBidi"/>
            <w:bCs w:val="0"/>
            <w:sz w:val="22"/>
            <w:szCs w:val="22"/>
            <w:lang w:val="en-MY" w:eastAsia="zh-CN"/>
          </w:rPr>
          <w:tab/>
        </w:r>
        <w:r w:rsidR="00D92B33" w:rsidRPr="00D27E1F">
          <w:rPr>
            <w:rStyle w:val="Hyperlink"/>
          </w:rPr>
          <w:t>Use Case Description of Manage User Settings &amp; Mode Management</w:t>
        </w:r>
        <w:r w:rsidR="00D92B33">
          <w:rPr>
            <w:webHidden/>
          </w:rPr>
          <w:tab/>
        </w:r>
        <w:r w:rsidR="00D92B33">
          <w:rPr>
            <w:webHidden/>
          </w:rPr>
          <w:fldChar w:fldCharType="begin"/>
        </w:r>
        <w:r w:rsidR="00D92B33">
          <w:rPr>
            <w:webHidden/>
          </w:rPr>
          <w:instrText xml:space="preserve"> PAGEREF _Toc216217256 \h </w:instrText>
        </w:r>
        <w:r w:rsidR="00D92B33">
          <w:rPr>
            <w:webHidden/>
          </w:rPr>
        </w:r>
        <w:r w:rsidR="00D92B33">
          <w:rPr>
            <w:webHidden/>
          </w:rPr>
          <w:fldChar w:fldCharType="separate"/>
        </w:r>
        <w:r w:rsidR="00D92B33">
          <w:rPr>
            <w:webHidden/>
          </w:rPr>
          <w:t>48</w:t>
        </w:r>
        <w:r w:rsidR="00D92B33">
          <w:rPr>
            <w:webHidden/>
          </w:rPr>
          <w:fldChar w:fldCharType="end"/>
        </w:r>
      </w:hyperlink>
    </w:p>
    <w:p w14:paraId="3588CFED" w14:textId="5A1181FE" w:rsidR="00D92B33" w:rsidRDefault="00C44B14">
      <w:pPr>
        <w:pStyle w:val="TableofFigures"/>
        <w:rPr>
          <w:rFonts w:asciiTheme="minorHAnsi" w:hAnsiTheme="minorHAnsi" w:cstheme="minorBidi"/>
          <w:bCs w:val="0"/>
          <w:sz w:val="22"/>
          <w:szCs w:val="22"/>
          <w:lang w:val="en-MY" w:eastAsia="zh-CN"/>
        </w:rPr>
      </w:pPr>
      <w:hyperlink w:anchor="_Toc216217257" w:history="1">
        <w:r w:rsidR="00D92B33" w:rsidRPr="00D27E1F">
          <w:rPr>
            <w:rStyle w:val="Hyperlink"/>
          </w:rPr>
          <w:t>Table 3.10</w:t>
        </w:r>
        <w:r w:rsidR="00D92B33">
          <w:rPr>
            <w:rFonts w:asciiTheme="minorHAnsi" w:hAnsiTheme="minorHAnsi" w:cstheme="minorBidi"/>
            <w:bCs w:val="0"/>
            <w:sz w:val="22"/>
            <w:szCs w:val="22"/>
            <w:lang w:val="en-MY" w:eastAsia="zh-CN"/>
          </w:rPr>
          <w:tab/>
        </w:r>
        <w:r w:rsidR="00D92B33" w:rsidRPr="00D27E1F">
          <w:rPr>
            <w:rStyle w:val="Hyperlink"/>
          </w:rPr>
          <w:t>Use Case Description of Generate Report</w:t>
        </w:r>
        <w:r w:rsidR="00D92B33">
          <w:rPr>
            <w:webHidden/>
          </w:rPr>
          <w:tab/>
        </w:r>
        <w:r w:rsidR="00D92B33">
          <w:rPr>
            <w:webHidden/>
          </w:rPr>
          <w:fldChar w:fldCharType="begin"/>
        </w:r>
        <w:r w:rsidR="00D92B33">
          <w:rPr>
            <w:webHidden/>
          </w:rPr>
          <w:instrText xml:space="preserve"> PAGEREF _Toc216217257 \h </w:instrText>
        </w:r>
        <w:r w:rsidR="00D92B33">
          <w:rPr>
            <w:webHidden/>
          </w:rPr>
        </w:r>
        <w:r w:rsidR="00D92B33">
          <w:rPr>
            <w:webHidden/>
          </w:rPr>
          <w:fldChar w:fldCharType="separate"/>
        </w:r>
        <w:r w:rsidR="00D92B33">
          <w:rPr>
            <w:webHidden/>
          </w:rPr>
          <w:t>48</w:t>
        </w:r>
        <w:r w:rsidR="00D92B33">
          <w:rPr>
            <w:webHidden/>
          </w:rPr>
          <w:fldChar w:fldCharType="end"/>
        </w:r>
      </w:hyperlink>
    </w:p>
    <w:p w14:paraId="5C9D92A9" w14:textId="3069B62B" w:rsidR="00D92B33" w:rsidRDefault="00C44B14">
      <w:pPr>
        <w:pStyle w:val="TableofFigures"/>
        <w:rPr>
          <w:rFonts w:asciiTheme="minorHAnsi" w:hAnsiTheme="minorHAnsi" w:cstheme="minorBidi"/>
          <w:bCs w:val="0"/>
          <w:sz w:val="22"/>
          <w:szCs w:val="22"/>
          <w:lang w:val="en-MY" w:eastAsia="zh-CN"/>
        </w:rPr>
      </w:pPr>
      <w:hyperlink w:anchor="_Toc216217258" w:history="1">
        <w:r w:rsidR="00D92B33" w:rsidRPr="00D27E1F">
          <w:rPr>
            <w:rStyle w:val="Hyperlink"/>
          </w:rPr>
          <w:t>Table 3.11</w:t>
        </w:r>
        <w:r w:rsidR="00D92B33">
          <w:rPr>
            <w:rFonts w:asciiTheme="minorHAnsi" w:hAnsiTheme="minorHAnsi" w:cstheme="minorBidi"/>
            <w:bCs w:val="0"/>
            <w:sz w:val="22"/>
            <w:szCs w:val="22"/>
            <w:lang w:val="en-MY" w:eastAsia="zh-CN"/>
          </w:rPr>
          <w:tab/>
        </w:r>
        <w:r w:rsidR="00D92B33" w:rsidRPr="00D27E1F">
          <w:rPr>
            <w:rStyle w:val="Hyperlink"/>
          </w:rPr>
          <w:t>Use Case Description of Manage Categories</w:t>
        </w:r>
        <w:r w:rsidR="00D92B33">
          <w:rPr>
            <w:webHidden/>
          </w:rPr>
          <w:tab/>
        </w:r>
        <w:r w:rsidR="00D92B33">
          <w:rPr>
            <w:webHidden/>
          </w:rPr>
          <w:fldChar w:fldCharType="begin"/>
        </w:r>
        <w:r w:rsidR="00D92B33">
          <w:rPr>
            <w:webHidden/>
          </w:rPr>
          <w:instrText xml:space="preserve"> PAGEREF _Toc216217258 \h </w:instrText>
        </w:r>
        <w:r w:rsidR="00D92B33">
          <w:rPr>
            <w:webHidden/>
          </w:rPr>
        </w:r>
        <w:r w:rsidR="00D92B33">
          <w:rPr>
            <w:webHidden/>
          </w:rPr>
          <w:fldChar w:fldCharType="separate"/>
        </w:r>
        <w:r w:rsidR="00D92B33">
          <w:rPr>
            <w:webHidden/>
          </w:rPr>
          <w:t>49</w:t>
        </w:r>
        <w:r w:rsidR="00D92B33">
          <w:rPr>
            <w:webHidden/>
          </w:rPr>
          <w:fldChar w:fldCharType="end"/>
        </w:r>
      </w:hyperlink>
    </w:p>
    <w:p w14:paraId="241035E3" w14:textId="77957B19" w:rsidR="00D92B33" w:rsidRDefault="00C44B14">
      <w:pPr>
        <w:pStyle w:val="TableofFigures"/>
        <w:rPr>
          <w:rFonts w:asciiTheme="minorHAnsi" w:hAnsiTheme="minorHAnsi" w:cstheme="minorBidi"/>
          <w:bCs w:val="0"/>
          <w:sz w:val="22"/>
          <w:szCs w:val="22"/>
          <w:lang w:val="en-MY" w:eastAsia="zh-CN"/>
        </w:rPr>
      </w:pPr>
      <w:hyperlink w:anchor="_Toc216217259" w:history="1">
        <w:r w:rsidR="00D92B33" w:rsidRPr="00D27E1F">
          <w:rPr>
            <w:rStyle w:val="Hyperlink"/>
          </w:rPr>
          <w:t>Table 3.12</w:t>
        </w:r>
        <w:r w:rsidR="00D92B33">
          <w:rPr>
            <w:rFonts w:asciiTheme="minorHAnsi" w:hAnsiTheme="minorHAnsi" w:cstheme="minorBidi"/>
            <w:bCs w:val="0"/>
            <w:sz w:val="22"/>
            <w:szCs w:val="22"/>
            <w:lang w:val="en-MY" w:eastAsia="zh-CN"/>
          </w:rPr>
          <w:tab/>
        </w:r>
        <w:r w:rsidR="00D92B33" w:rsidRPr="00D27E1F">
          <w:rPr>
            <w:rStyle w:val="Hyperlink"/>
          </w:rPr>
          <w:t>Use Case Description of Backup &amp; Restore Data</w:t>
        </w:r>
        <w:r w:rsidR="00D92B33">
          <w:rPr>
            <w:webHidden/>
          </w:rPr>
          <w:tab/>
        </w:r>
        <w:r w:rsidR="00D92B33">
          <w:rPr>
            <w:webHidden/>
          </w:rPr>
          <w:fldChar w:fldCharType="begin"/>
        </w:r>
        <w:r w:rsidR="00D92B33">
          <w:rPr>
            <w:webHidden/>
          </w:rPr>
          <w:instrText xml:space="preserve"> PAGEREF _Toc216217259 \h </w:instrText>
        </w:r>
        <w:r w:rsidR="00D92B33">
          <w:rPr>
            <w:webHidden/>
          </w:rPr>
        </w:r>
        <w:r w:rsidR="00D92B33">
          <w:rPr>
            <w:webHidden/>
          </w:rPr>
          <w:fldChar w:fldCharType="separate"/>
        </w:r>
        <w:r w:rsidR="00D92B33">
          <w:rPr>
            <w:webHidden/>
          </w:rPr>
          <w:t>50</w:t>
        </w:r>
        <w:r w:rsidR="00D92B33">
          <w:rPr>
            <w:webHidden/>
          </w:rPr>
          <w:fldChar w:fldCharType="end"/>
        </w:r>
      </w:hyperlink>
    </w:p>
    <w:p w14:paraId="39983298" w14:textId="1CF00CCD" w:rsidR="007B79FD" w:rsidRPr="007B79FD" w:rsidRDefault="00E62DA7" w:rsidP="007B79FD">
      <w:pPr>
        <w:rPr>
          <w:lang w:val="en-US"/>
        </w:rPr>
      </w:pPr>
      <w:r>
        <w:rPr>
          <w:lang w:val="en-US"/>
        </w:rPr>
        <w:fldChar w:fldCharType="end"/>
      </w:r>
    </w:p>
    <w:p w14:paraId="6F4CD97C" w14:textId="77777777" w:rsidR="00093825" w:rsidRDefault="00093825" w:rsidP="008215B0">
      <w:pPr>
        <w:pStyle w:val="TITLEATROMANPAGES"/>
      </w:pPr>
      <w:bookmarkStart w:id="5" w:name="_Toc215752652"/>
      <w:r>
        <w:lastRenderedPageBreak/>
        <w:t>LIST OF FIGURES</w:t>
      </w:r>
      <w:bookmarkEnd w:id="5"/>
    </w:p>
    <w:p w14:paraId="0D2A4894" w14:textId="6416C039" w:rsidR="005D69D3" w:rsidRDefault="0004058E">
      <w:pPr>
        <w:pStyle w:val="TableofFigures"/>
        <w:rPr>
          <w:rFonts w:asciiTheme="minorHAnsi" w:hAnsiTheme="minorHAnsi" w:cstheme="minorBidi"/>
          <w:bCs w:val="0"/>
          <w:sz w:val="22"/>
          <w:szCs w:val="22"/>
          <w:lang w:val="en-MY" w:eastAsia="zh-CN"/>
        </w:rPr>
      </w:pPr>
      <w:r>
        <w:rPr>
          <w:lang w:val="en-US"/>
        </w:rPr>
        <w:fldChar w:fldCharType="begin"/>
      </w:r>
      <w:r>
        <w:rPr>
          <w:lang w:val="en-US"/>
        </w:rPr>
        <w:instrText xml:space="preserve"> TOC \f F \h \z \t "Caption for Figure&amp;Plates UMP" \c "Figure" </w:instrText>
      </w:r>
      <w:r>
        <w:rPr>
          <w:lang w:val="en-US"/>
        </w:rPr>
        <w:fldChar w:fldCharType="separate"/>
      </w:r>
      <w:hyperlink w:anchor="_Toc216217300" w:history="1">
        <w:r w:rsidR="005D69D3" w:rsidRPr="00CF00EE">
          <w:rPr>
            <w:rStyle w:val="Hyperlink"/>
          </w:rPr>
          <w:t>Figure 1.1</w:t>
        </w:r>
        <w:r w:rsidR="005D69D3">
          <w:rPr>
            <w:rFonts w:asciiTheme="minorHAnsi" w:hAnsiTheme="minorHAnsi" w:cstheme="minorBidi"/>
            <w:bCs w:val="0"/>
            <w:sz w:val="22"/>
            <w:szCs w:val="22"/>
            <w:lang w:val="en-MY" w:eastAsia="zh-CN"/>
          </w:rPr>
          <w:tab/>
        </w:r>
        <w:r w:rsidR="005D69D3" w:rsidRPr="00CF00EE">
          <w:rPr>
            <w:rStyle w:val="Hyperlink"/>
          </w:rPr>
          <w:t>Most Popular Online Payment Methods</w:t>
        </w:r>
        <w:r w:rsidR="005D69D3">
          <w:rPr>
            <w:webHidden/>
          </w:rPr>
          <w:tab/>
        </w:r>
        <w:r w:rsidR="005D69D3">
          <w:rPr>
            <w:webHidden/>
          </w:rPr>
          <w:fldChar w:fldCharType="begin"/>
        </w:r>
        <w:r w:rsidR="005D69D3">
          <w:rPr>
            <w:webHidden/>
          </w:rPr>
          <w:instrText xml:space="preserve"> PAGEREF _Toc216217300 \h </w:instrText>
        </w:r>
        <w:r w:rsidR="005D69D3">
          <w:rPr>
            <w:webHidden/>
          </w:rPr>
        </w:r>
        <w:r w:rsidR="005D69D3">
          <w:rPr>
            <w:webHidden/>
          </w:rPr>
          <w:fldChar w:fldCharType="separate"/>
        </w:r>
        <w:r w:rsidR="005D69D3">
          <w:rPr>
            <w:webHidden/>
          </w:rPr>
          <w:t>13</w:t>
        </w:r>
        <w:r w:rsidR="005D69D3">
          <w:rPr>
            <w:webHidden/>
          </w:rPr>
          <w:fldChar w:fldCharType="end"/>
        </w:r>
      </w:hyperlink>
    </w:p>
    <w:p w14:paraId="2A2EFF94" w14:textId="3B81F323" w:rsidR="005D69D3" w:rsidRDefault="00C44B14">
      <w:pPr>
        <w:pStyle w:val="TableofFigures"/>
        <w:rPr>
          <w:rFonts w:asciiTheme="minorHAnsi" w:hAnsiTheme="minorHAnsi" w:cstheme="minorBidi"/>
          <w:bCs w:val="0"/>
          <w:sz w:val="22"/>
          <w:szCs w:val="22"/>
          <w:lang w:val="en-MY" w:eastAsia="zh-CN"/>
        </w:rPr>
      </w:pPr>
      <w:hyperlink w:anchor="_Toc216217301" w:history="1">
        <w:r w:rsidR="005D69D3" w:rsidRPr="00CF00EE">
          <w:rPr>
            <w:rStyle w:val="Hyperlink"/>
          </w:rPr>
          <w:t>Figure 1.2 Average User Churn in Mobile App</w:t>
        </w:r>
        <w:r w:rsidR="005D69D3">
          <w:rPr>
            <w:webHidden/>
          </w:rPr>
          <w:tab/>
        </w:r>
        <w:r w:rsidR="005D69D3">
          <w:rPr>
            <w:webHidden/>
          </w:rPr>
          <w:fldChar w:fldCharType="begin"/>
        </w:r>
        <w:r w:rsidR="005D69D3">
          <w:rPr>
            <w:webHidden/>
          </w:rPr>
          <w:instrText xml:space="preserve"> PAGEREF _Toc216217301 \h </w:instrText>
        </w:r>
        <w:r w:rsidR="005D69D3">
          <w:rPr>
            <w:webHidden/>
          </w:rPr>
        </w:r>
        <w:r w:rsidR="005D69D3">
          <w:rPr>
            <w:webHidden/>
          </w:rPr>
          <w:fldChar w:fldCharType="separate"/>
        </w:r>
        <w:r w:rsidR="005D69D3">
          <w:rPr>
            <w:webHidden/>
          </w:rPr>
          <w:t>14</w:t>
        </w:r>
        <w:r w:rsidR="005D69D3">
          <w:rPr>
            <w:webHidden/>
          </w:rPr>
          <w:fldChar w:fldCharType="end"/>
        </w:r>
      </w:hyperlink>
    </w:p>
    <w:p w14:paraId="680F91E0" w14:textId="0F603990" w:rsidR="005D69D3" w:rsidRDefault="00C44B14">
      <w:pPr>
        <w:pStyle w:val="TableofFigures"/>
        <w:rPr>
          <w:rFonts w:asciiTheme="minorHAnsi" w:hAnsiTheme="minorHAnsi" w:cstheme="minorBidi"/>
          <w:bCs w:val="0"/>
          <w:sz w:val="22"/>
          <w:szCs w:val="22"/>
          <w:lang w:val="en-MY" w:eastAsia="zh-CN"/>
        </w:rPr>
      </w:pPr>
      <w:hyperlink w:anchor="_Toc216217302" w:history="1">
        <w:r w:rsidR="005D69D3" w:rsidRPr="00CF00EE">
          <w:rPr>
            <w:rStyle w:val="Hyperlink"/>
          </w:rPr>
          <w:t>Figure 1.3</w:t>
        </w:r>
        <w:r w:rsidR="005D69D3">
          <w:rPr>
            <w:rFonts w:asciiTheme="minorHAnsi" w:hAnsiTheme="minorHAnsi" w:cstheme="minorBidi"/>
            <w:bCs w:val="0"/>
            <w:sz w:val="22"/>
            <w:szCs w:val="22"/>
            <w:lang w:val="en-MY" w:eastAsia="zh-CN"/>
          </w:rPr>
          <w:tab/>
        </w:r>
        <w:r w:rsidR="005D69D3" w:rsidRPr="00CF00EE">
          <w:rPr>
            <w:rStyle w:val="Hyperlink"/>
          </w:rPr>
          <w:t>Monthly change in real consumer spending and personal saving</w:t>
        </w:r>
        <w:r w:rsidR="005D69D3">
          <w:rPr>
            <w:webHidden/>
          </w:rPr>
          <w:tab/>
        </w:r>
        <w:r w:rsidR="005D69D3">
          <w:rPr>
            <w:webHidden/>
          </w:rPr>
          <w:fldChar w:fldCharType="begin"/>
        </w:r>
        <w:r w:rsidR="005D69D3">
          <w:rPr>
            <w:webHidden/>
          </w:rPr>
          <w:instrText xml:space="preserve"> PAGEREF _Toc216217302 \h </w:instrText>
        </w:r>
        <w:r w:rsidR="005D69D3">
          <w:rPr>
            <w:webHidden/>
          </w:rPr>
        </w:r>
        <w:r w:rsidR="005D69D3">
          <w:rPr>
            <w:webHidden/>
          </w:rPr>
          <w:fldChar w:fldCharType="separate"/>
        </w:r>
        <w:r w:rsidR="005D69D3">
          <w:rPr>
            <w:webHidden/>
          </w:rPr>
          <w:t>16</w:t>
        </w:r>
        <w:r w:rsidR="005D69D3">
          <w:rPr>
            <w:webHidden/>
          </w:rPr>
          <w:fldChar w:fldCharType="end"/>
        </w:r>
      </w:hyperlink>
    </w:p>
    <w:p w14:paraId="385C38A9" w14:textId="1BA8E211" w:rsidR="005D69D3" w:rsidRDefault="00C44B14">
      <w:pPr>
        <w:pStyle w:val="TableofFigures"/>
        <w:rPr>
          <w:rFonts w:asciiTheme="minorHAnsi" w:hAnsiTheme="minorHAnsi" w:cstheme="minorBidi"/>
          <w:bCs w:val="0"/>
          <w:sz w:val="22"/>
          <w:szCs w:val="22"/>
          <w:lang w:val="en-MY" w:eastAsia="zh-CN"/>
        </w:rPr>
      </w:pPr>
      <w:hyperlink w:anchor="_Toc216217303" w:history="1">
        <w:r w:rsidR="005D69D3" w:rsidRPr="00CF00EE">
          <w:rPr>
            <w:rStyle w:val="Hyperlink"/>
          </w:rPr>
          <w:t>Figure 2.1</w:t>
        </w:r>
        <w:r w:rsidR="005D69D3">
          <w:rPr>
            <w:rFonts w:asciiTheme="minorHAnsi" w:hAnsiTheme="minorHAnsi" w:cstheme="minorBidi"/>
            <w:bCs w:val="0"/>
            <w:sz w:val="22"/>
            <w:szCs w:val="22"/>
            <w:lang w:val="en-MY" w:eastAsia="zh-CN"/>
          </w:rPr>
          <w:tab/>
        </w:r>
        <w:r w:rsidR="005D69D3" w:rsidRPr="00CF00EE">
          <w:rPr>
            <w:rStyle w:val="Hyperlink"/>
          </w:rPr>
          <w:t>Yearly Report of Money Tracker</w:t>
        </w:r>
        <w:r w:rsidR="005D69D3">
          <w:rPr>
            <w:webHidden/>
          </w:rPr>
          <w:tab/>
        </w:r>
        <w:r w:rsidR="005D69D3">
          <w:rPr>
            <w:webHidden/>
          </w:rPr>
          <w:fldChar w:fldCharType="begin"/>
        </w:r>
        <w:r w:rsidR="005D69D3">
          <w:rPr>
            <w:webHidden/>
          </w:rPr>
          <w:instrText xml:space="preserve"> PAGEREF _Toc216217303 \h </w:instrText>
        </w:r>
        <w:r w:rsidR="005D69D3">
          <w:rPr>
            <w:webHidden/>
          </w:rPr>
        </w:r>
        <w:r w:rsidR="005D69D3">
          <w:rPr>
            <w:webHidden/>
          </w:rPr>
          <w:fldChar w:fldCharType="separate"/>
        </w:r>
        <w:r w:rsidR="005D69D3">
          <w:rPr>
            <w:webHidden/>
          </w:rPr>
          <w:t>20</w:t>
        </w:r>
        <w:r w:rsidR="005D69D3">
          <w:rPr>
            <w:webHidden/>
          </w:rPr>
          <w:fldChar w:fldCharType="end"/>
        </w:r>
      </w:hyperlink>
    </w:p>
    <w:p w14:paraId="44F66FA7" w14:textId="5EB06C4F" w:rsidR="005D69D3" w:rsidRDefault="00C44B14">
      <w:pPr>
        <w:pStyle w:val="TableofFigures"/>
        <w:rPr>
          <w:rFonts w:asciiTheme="minorHAnsi" w:hAnsiTheme="minorHAnsi" w:cstheme="minorBidi"/>
          <w:bCs w:val="0"/>
          <w:sz w:val="22"/>
          <w:szCs w:val="22"/>
          <w:lang w:val="en-MY" w:eastAsia="zh-CN"/>
        </w:rPr>
      </w:pPr>
      <w:hyperlink w:anchor="_Toc216217304" w:history="1">
        <w:r w:rsidR="005D69D3" w:rsidRPr="00CF00EE">
          <w:rPr>
            <w:rStyle w:val="Hyperlink"/>
          </w:rPr>
          <w:t>Figure 2.2</w:t>
        </w:r>
        <w:r w:rsidR="005D69D3">
          <w:rPr>
            <w:rFonts w:asciiTheme="minorHAnsi" w:hAnsiTheme="minorHAnsi" w:cstheme="minorBidi"/>
            <w:bCs w:val="0"/>
            <w:sz w:val="22"/>
            <w:szCs w:val="22"/>
            <w:lang w:val="en-MY" w:eastAsia="zh-CN"/>
          </w:rPr>
          <w:tab/>
        </w:r>
        <w:r w:rsidR="005D69D3" w:rsidRPr="00CF00EE">
          <w:rPr>
            <w:rStyle w:val="Hyperlink"/>
          </w:rPr>
          <w:t>Daily Income and Expense</w:t>
        </w:r>
        <w:r w:rsidR="005D69D3">
          <w:rPr>
            <w:webHidden/>
          </w:rPr>
          <w:tab/>
        </w:r>
        <w:r w:rsidR="005D69D3">
          <w:rPr>
            <w:webHidden/>
          </w:rPr>
          <w:fldChar w:fldCharType="begin"/>
        </w:r>
        <w:r w:rsidR="005D69D3">
          <w:rPr>
            <w:webHidden/>
          </w:rPr>
          <w:instrText xml:space="preserve"> PAGEREF _Toc216217304 \h </w:instrText>
        </w:r>
        <w:r w:rsidR="005D69D3">
          <w:rPr>
            <w:webHidden/>
          </w:rPr>
        </w:r>
        <w:r w:rsidR="005D69D3">
          <w:rPr>
            <w:webHidden/>
          </w:rPr>
          <w:fldChar w:fldCharType="separate"/>
        </w:r>
        <w:r w:rsidR="005D69D3">
          <w:rPr>
            <w:webHidden/>
          </w:rPr>
          <w:t>21</w:t>
        </w:r>
        <w:r w:rsidR="005D69D3">
          <w:rPr>
            <w:webHidden/>
          </w:rPr>
          <w:fldChar w:fldCharType="end"/>
        </w:r>
      </w:hyperlink>
    </w:p>
    <w:p w14:paraId="3D2645B7" w14:textId="2BEF3BE2" w:rsidR="005D69D3" w:rsidRDefault="00C44B14">
      <w:pPr>
        <w:pStyle w:val="TableofFigures"/>
        <w:rPr>
          <w:rFonts w:asciiTheme="minorHAnsi" w:hAnsiTheme="minorHAnsi" w:cstheme="minorBidi"/>
          <w:bCs w:val="0"/>
          <w:sz w:val="22"/>
          <w:szCs w:val="22"/>
          <w:lang w:val="en-MY" w:eastAsia="zh-CN"/>
        </w:rPr>
      </w:pPr>
      <w:hyperlink w:anchor="_Toc216217305" w:history="1">
        <w:r w:rsidR="005D69D3" w:rsidRPr="00CF00EE">
          <w:rPr>
            <w:rStyle w:val="Hyperlink"/>
          </w:rPr>
          <w:t>Figure 2.3</w:t>
        </w:r>
        <w:r w:rsidR="005D69D3">
          <w:rPr>
            <w:rFonts w:asciiTheme="minorHAnsi" w:hAnsiTheme="minorHAnsi" w:cstheme="minorBidi"/>
            <w:bCs w:val="0"/>
            <w:sz w:val="22"/>
            <w:szCs w:val="22"/>
            <w:lang w:val="en-MY" w:eastAsia="zh-CN"/>
          </w:rPr>
          <w:tab/>
        </w:r>
        <w:r w:rsidR="005D69D3" w:rsidRPr="00CF00EE">
          <w:rPr>
            <w:rStyle w:val="Hyperlink"/>
          </w:rPr>
          <w:t>Annual Financial Summary of Money Tracker</w:t>
        </w:r>
        <w:r w:rsidR="005D69D3">
          <w:rPr>
            <w:webHidden/>
          </w:rPr>
          <w:tab/>
        </w:r>
        <w:r w:rsidR="005D69D3">
          <w:rPr>
            <w:webHidden/>
          </w:rPr>
          <w:fldChar w:fldCharType="begin"/>
        </w:r>
        <w:r w:rsidR="005D69D3">
          <w:rPr>
            <w:webHidden/>
          </w:rPr>
          <w:instrText xml:space="preserve"> PAGEREF _Toc216217305 \h </w:instrText>
        </w:r>
        <w:r w:rsidR="005D69D3">
          <w:rPr>
            <w:webHidden/>
          </w:rPr>
        </w:r>
        <w:r w:rsidR="005D69D3">
          <w:rPr>
            <w:webHidden/>
          </w:rPr>
          <w:fldChar w:fldCharType="separate"/>
        </w:r>
        <w:r w:rsidR="005D69D3">
          <w:rPr>
            <w:webHidden/>
          </w:rPr>
          <w:t>21</w:t>
        </w:r>
        <w:r w:rsidR="005D69D3">
          <w:rPr>
            <w:webHidden/>
          </w:rPr>
          <w:fldChar w:fldCharType="end"/>
        </w:r>
      </w:hyperlink>
    </w:p>
    <w:p w14:paraId="004D547A" w14:textId="6DEBCDAA" w:rsidR="005D69D3" w:rsidRDefault="00C44B14">
      <w:pPr>
        <w:pStyle w:val="TableofFigures"/>
        <w:rPr>
          <w:rFonts w:asciiTheme="minorHAnsi" w:hAnsiTheme="minorHAnsi" w:cstheme="minorBidi"/>
          <w:bCs w:val="0"/>
          <w:sz w:val="22"/>
          <w:szCs w:val="22"/>
          <w:lang w:val="en-MY" w:eastAsia="zh-CN"/>
        </w:rPr>
      </w:pPr>
      <w:hyperlink w:anchor="_Toc216217306" w:history="1">
        <w:r w:rsidR="005D69D3" w:rsidRPr="00CF00EE">
          <w:rPr>
            <w:rStyle w:val="Hyperlink"/>
          </w:rPr>
          <w:t>Figure 2.4</w:t>
        </w:r>
        <w:r w:rsidR="005D69D3">
          <w:rPr>
            <w:rFonts w:asciiTheme="minorHAnsi" w:hAnsiTheme="minorHAnsi" w:cstheme="minorBidi"/>
            <w:bCs w:val="0"/>
            <w:sz w:val="22"/>
            <w:szCs w:val="22"/>
            <w:lang w:val="en-MY" w:eastAsia="zh-CN"/>
          </w:rPr>
          <w:tab/>
        </w:r>
        <w:r w:rsidR="005D69D3" w:rsidRPr="00CF00EE">
          <w:rPr>
            <w:rStyle w:val="Hyperlink"/>
          </w:rPr>
          <w:t>Category Settings of Money Tracker</w:t>
        </w:r>
        <w:r w:rsidR="005D69D3">
          <w:rPr>
            <w:webHidden/>
          </w:rPr>
          <w:tab/>
        </w:r>
        <w:r w:rsidR="005D69D3">
          <w:rPr>
            <w:webHidden/>
          </w:rPr>
          <w:fldChar w:fldCharType="begin"/>
        </w:r>
        <w:r w:rsidR="005D69D3">
          <w:rPr>
            <w:webHidden/>
          </w:rPr>
          <w:instrText xml:space="preserve"> PAGEREF _Toc216217306 \h </w:instrText>
        </w:r>
        <w:r w:rsidR="005D69D3">
          <w:rPr>
            <w:webHidden/>
          </w:rPr>
        </w:r>
        <w:r w:rsidR="005D69D3">
          <w:rPr>
            <w:webHidden/>
          </w:rPr>
          <w:fldChar w:fldCharType="separate"/>
        </w:r>
        <w:r w:rsidR="005D69D3">
          <w:rPr>
            <w:webHidden/>
          </w:rPr>
          <w:t>22</w:t>
        </w:r>
        <w:r w:rsidR="005D69D3">
          <w:rPr>
            <w:webHidden/>
          </w:rPr>
          <w:fldChar w:fldCharType="end"/>
        </w:r>
      </w:hyperlink>
    </w:p>
    <w:p w14:paraId="31AE7B60" w14:textId="1238A80B" w:rsidR="005D69D3" w:rsidRDefault="00C44B14">
      <w:pPr>
        <w:pStyle w:val="TableofFigures"/>
        <w:rPr>
          <w:rFonts w:asciiTheme="minorHAnsi" w:hAnsiTheme="minorHAnsi" w:cstheme="minorBidi"/>
          <w:bCs w:val="0"/>
          <w:sz w:val="22"/>
          <w:szCs w:val="22"/>
          <w:lang w:val="en-MY" w:eastAsia="zh-CN"/>
        </w:rPr>
      </w:pPr>
      <w:hyperlink w:anchor="_Toc216217307" w:history="1">
        <w:r w:rsidR="005D69D3" w:rsidRPr="00CF00EE">
          <w:rPr>
            <w:rStyle w:val="Hyperlink"/>
          </w:rPr>
          <w:t>Figure 2.5</w:t>
        </w:r>
        <w:r w:rsidR="005D69D3">
          <w:rPr>
            <w:rFonts w:asciiTheme="minorHAnsi" w:hAnsiTheme="minorHAnsi" w:cstheme="minorBidi"/>
            <w:bCs w:val="0"/>
            <w:sz w:val="22"/>
            <w:szCs w:val="22"/>
            <w:lang w:val="en-MY" w:eastAsia="zh-CN"/>
          </w:rPr>
          <w:tab/>
        </w:r>
        <w:r w:rsidR="005D69D3" w:rsidRPr="00CF00EE">
          <w:rPr>
            <w:rStyle w:val="Hyperlink"/>
          </w:rPr>
          <w:t>Recording Page of Money Tracker</w:t>
        </w:r>
        <w:r w:rsidR="005D69D3">
          <w:rPr>
            <w:webHidden/>
          </w:rPr>
          <w:tab/>
        </w:r>
        <w:r w:rsidR="005D69D3">
          <w:rPr>
            <w:webHidden/>
          </w:rPr>
          <w:fldChar w:fldCharType="begin"/>
        </w:r>
        <w:r w:rsidR="005D69D3">
          <w:rPr>
            <w:webHidden/>
          </w:rPr>
          <w:instrText xml:space="preserve"> PAGEREF _Toc216217307 \h </w:instrText>
        </w:r>
        <w:r w:rsidR="005D69D3">
          <w:rPr>
            <w:webHidden/>
          </w:rPr>
        </w:r>
        <w:r w:rsidR="005D69D3">
          <w:rPr>
            <w:webHidden/>
          </w:rPr>
          <w:fldChar w:fldCharType="separate"/>
        </w:r>
        <w:r w:rsidR="005D69D3">
          <w:rPr>
            <w:webHidden/>
          </w:rPr>
          <w:t>22</w:t>
        </w:r>
        <w:r w:rsidR="005D69D3">
          <w:rPr>
            <w:webHidden/>
          </w:rPr>
          <w:fldChar w:fldCharType="end"/>
        </w:r>
      </w:hyperlink>
    </w:p>
    <w:p w14:paraId="0DBFEE6B" w14:textId="4B1D8A3F" w:rsidR="005D69D3" w:rsidRDefault="00C44B14">
      <w:pPr>
        <w:pStyle w:val="TableofFigures"/>
        <w:rPr>
          <w:rFonts w:asciiTheme="minorHAnsi" w:hAnsiTheme="minorHAnsi" w:cstheme="minorBidi"/>
          <w:bCs w:val="0"/>
          <w:sz w:val="22"/>
          <w:szCs w:val="22"/>
          <w:lang w:val="en-MY" w:eastAsia="zh-CN"/>
        </w:rPr>
      </w:pPr>
      <w:hyperlink w:anchor="_Toc216217308" w:history="1">
        <w:r w:rsidR="005D69D3" w:rsidRPr="00CF00EE">
          <w:rPr>
            <w:rStyle w:val="Hyperlink"/>
          </w:rPr>
          <w:t>Figure 2.6</w:t>
        </w:r>
        <w:r w:rsidR="005D69D3">
          <w:rPr>
            <w:rFonts w:asciiTheme="minorHAnsi" w:hAnsiTheme="minorHAnsi" w:cstheme="minorBidi"/>
            <w:bCs w:val="0"/>
            <w:sz w:val="22"/>
            <w:szCs w:val="22"/>
            <w:lang w:val="en-MY" w:eastAsia="zh-CN"/>
          </w:rPr>
          <w:tab/>
        </w:r>
        <w:r w:rsidR="005D69D3" w:rsidRPr="00CF00EE">
          <w:rPr>
            <w:rStyle w:val="Hyperlink"/>
          </w:rPr>
          <w:t>Pie Chart of Money out</w:t>
        </w:r>
        <w:r w:rsidR="005D69D3">
          <w:rPr>
            <w:webHidden/>
          </w:rPr>
          <w:tab/>
        </w:r>
        <w:r w:rsidR="005D69D3">
          <w:rPr>
            <w:webHidden/>
          </w:rPr>
          <w:fldChar w:fldCharType="begin"/>
        </w:r>
        <w:r w:rsidR="005D69D3">
          <w:rPr>
            <w:webHidden/>
          </w:rPr>
          <w:instrText xml:space="preserve"> PAGEREF _Toc216217308 \h </w:instrText>
        </w:r>
        <w:r w:rsidR="005D69D3">
          <w:rPr>
            <w:webHidden/>
          </w:rPr>
        </w:r>
        <w:r w:rsidR="005D69D3">
          <w:rPr>
            <w:webHidden/>
          </w:rPr>
          <w:fldChar w:fldCharType="separate"/>
        </w:r>
        <w:r w:rsidR="005D69D3">
          <w:rPr>
            <w:webHidden/>
          </w:rPr>
          <w:t>24</w:t>
        </w:r>
        <w:r w:rsidR="005D69D3">
          <w:rPr>
            <w:webHidden/>
          </w:rPr>
          <w:fldChar w:fldCharType="end"/>
        </w:r>
      </w:hyperlink>
    </w:p>
    <w:p w14:paraId="172A26E3" w14:textId="19D0F48D" w:rsidR="005D69D3" w:rsidRDefault="00C44B14">
      <w:pPr>
        <w:pStyle w:val="TableofFigures"/>
        <w:rPr>
          <w:rFonts w:asciiTheme="minorHAnsi" w:hAnsiTheme="minorHAnsi" w:cstheme="minorBidi"/>
          <w:bCs w:val="0"/>
          <w:sz w:val="22"/>
          <w:szCs w:val="22"/>
          <w:lang w:val="en-MY" w:eastAsia="zh-CN"/>
        </w:rPr>
      </w:pPr>
      <w:hyperlink w:anchor="_Toc216217309" w:history="1">
        <w:r w:rsidR="005D69D3" w:rsidRPr="00CF00EE">
          <w:rPr>
            <w:rStyle w:val="Hyperlink"/>
          </w:rPr>
          <w:t>Figure 2.7</w:t>
        </w:r>
        <w:r w:rsidR="005D69D3">
          <w:rPr>
            <w:rFonts w:asciiTheme="minorHAnsi" w:hAnsiTheme="minorHAnsi" w:cstheme="minorBidi"/>
            <w:bCs w:val="0"/>
            <w:sz w:val="22"/>
            <w:szCs w:val="22"/>
            <w:lang w:val="en-MY" w:eastAsia="zh-CN"/>
          </w:rPr>
          <w:tab/>
        </w:r>
        <w:r w:rsidR="005D69D3" w:rsidRPr="00CF00EE">
          <w:rPr>
            <w:rStyle w:val="Hyperlink"/>
          </w:rPr>
          <w:t>Pie Chart of Money in</w:t>
        </w:r>
        <w:r w:rsidR="005D69D3">
          <w:rPr>
            <w:webHidden/>
          </w:rPr>
          <w:tab/>
        </w:r>
        <w:r w:rsidR="005D69D3">
          <w:rPr>
            <w:webHidden/>
          </w:rPr>
          <w:fldChar w:fldCharType="begin"/>
        </w:r>
        <w:r w:rsidR="005D69D3">
          <w:rPr>
            <w:webHidden/>
          </w:rPr>
          <w:instrText xml:space="preserve"> PAGEREF _Toc216217309 \h </w:instrText>
        </w:r>
        <w:r w:rsidR="005D69D3">
          <w:rPr>
            <w:webHidden/>
          </w:rPr>
        </w:r>
        <w:r w:rsidR="005D69D3">
          <w:rPr>
            <w:webHidden/>
          </w:rPr>
          <w:fldChar w:fldCharType="separate"/>
        </w:r>
        <w:r w:rsidR="005D69D3">
          <w:rPr>
            <w:webHidden/>
          </w:rPr>
          <w:t>24</w:t>
        </w:r>
        <w:r w:rsidR="005D69D3">
          <w:rPr>
            <w:webHidden/>
          </w:rPr>
          <w:fldChar w:fldCharType="end"/>
        </w:r>
      </w:hyperlink>
    </w:p>
    <w:p w14:paraId="472285CA" w14:textId="22DA2D8A" w:rsidR="005D69D3" w:rsidRDefault="00C44B14">
      <w:pPr>
        <w:pStyle w:val="TableofFigures"/>
        <w:rPr>
          <w:rFonts w:asciiTheme="minorHAnsi" w:hAnsiTheme="minorHAnsi" w:cstheme="minorBidi"/>
          <w:bCs w:val="0"/>
          <w:sz w:val="22"/>
          <w:szCs w:val="22"/>
          <w:lang w:val="en-MY" w:eastAsia="zh-CN"/>
        </w:rPr>
      </w:pPr>
      <w:hyperlink w:anchor="_Toc216217310" w:history="1">
        <w:r w:rsidR="005D69D3" w:rsidRPr="00CF00EE">
          <w:rPr>
            <w:rStyle w:val="Hyperlink"/>
          </w:rPr>
          <w:t>Figure 2.8</w:t>
        </w:r>
        <w:r w:rsidR="005D69D3">
          <w:rPr>
            <w:rFonts w:asciiTheme="minorHAnsi" w:hAnsiTheme="minorHAnsi" w:cstheme="minorBidi"/>
            <w:bCs w:val="0"/>
            <w:sz w:val="22"/>
            <w:szCs w:val="22"/>
            <w:lang w:val="en-MY" w:eastAsia="zh-CN"/>
          </w:rPr>
          <w:tab/>
        </w:r>
        <w:r w:rsidR="005D69D3" w:rsidRPr="00CF00EE">
          <w:rPr>
            <w:rStyle w:val="Hyperlink"/>
          </w:rPr>
          <w:t>Overview of Investment Growth</w:t>
        </w:r>
        <w:r w:rsidR="005D69D3">
          <w:rPr>
            <w:webHidden/>
          </w:rPr>
          <w:tab/>
        </w:r>
        <w:r w:rsidR="005D69D3">
          <w:rPr>
            <w:webHidden/>
          </w:rPr>
          <w:fldChar w:fldCharType="begin"/>
        </w:r>
        <w:r w:rsidR="005D69D3">
          <w:rPr>
            <w:webHidden/>
          </w:rPr>
          <w:instrText xml:space="preserve"> PAGEREF _Toc216217310 \h </w:instrText>
        </w:r>
        <w:r w:rsidR="005D69D3">
          <w:rPr>
            <w:webHidden/>
          </w:rPr>
        </w:r>
        <w:r w:rsidR="005D69D3">
          <w:rPr>
            <w:webHidden/>
          </w:rPr>
          <w:fldChar w:fldCharType="separate"/>
        </w:r>
        <w:r w:rsidR="005D69D3">
          <w:rPr>
            <w:webHidden/>
          </w:rPr>
          <w:t>25</w:t>
        </w:r>
        <w:r w:rsidR="005D69D3">
          <w:rPr>
            <w:webHidden/>
          </w:rPr>
          <w:fldChar w:fldCharType="end"/>
        </w:r>
      </w:hyperlink>
    </w:p>
    <w:p w14:paraId="1273807C" w14:textId="7E2688F7" w:rsidR="005D69D3" w:rsidRDefault="00C44B14">
      <w:pPr>
        <w:pStyle w:val="TableofFigures"/>
        <w:rPr>
          <w:rFonts w:asciiTheme="minorHAnsi" w:hAnsiTheme="minorHAnsi" w:cstheme="minorBidi"/>
          <w:bCs w:val="0"/>
          <w:sz w:val="22"/>
          <w:szCs w:val="22"/>
          <w:lang w:val="en-MY" w:eastAsia="zh-CN"/>
        </w:rPr>
      </w:pPr>
      <w:hyperlink w:anchor="_Toc216217311" w:history="1">
        <w:r w:rsidR="005D69D3" w:rsidRPr="00CF00EE">
          <w:rPr>
            <w:rStyle w:val="Hyperlink"/>
          </w:rPr>
          <w:t>Figure 2.9</w:t>
        </w:r>
        <w:r w:rsidR="005D69D3">
          <w:rPr>
            <w:rFonts w:asciiTheme="minorHAnsi" w:hAnsiTheme="minorHAnsi" w:cstheme="minorBidi"/>
            <w:bCs w:val="0"/>
            <w:sz w:val="22"/>
            <w:szCs w:val="22"/>
            <w:lang w:val="en-MY" w:eastAsia="zh-CN"/>
          </w:rPr>
          <w:tab/>
        </w:r>
        <w:r w:rsidR="005D69D3" w:rsidRPr="00CF00EE">
          <w:rPr>
            <w:rStyle w:val="Hyperlink"/>
          </w:rPr>
          <w:t>Overview of Insurans</w:t>
        </w:r>
        <w:r w:rsidR="005D69D3">
          <w:rPr>
            <w:webHidden/>
          </w:rPr>
          <w:tab/>
        </w:r>
        <w:r w:rsidR="005D69D3">
          <w:rPr>
            <w:webHidden/>
          </w:rPr>
          <w:fldChar w:fldCharType="begin"/>
        </w:r>
        <w:r w:rsidR="005D69D3">
          <w:rPr>
            <w:webHidden/>
          </w:rPr>
          <w:instrText xml:space="preserve"> PAGEREF _Toc216217311 \h </w:instrText>
        </w:r>
        <w:r w:rsidR="005D69D3">
          <w:rPr>
            <w:webHidden/>
          </w:rPr>
        </w:r>
        <w:r w:rsidR="005D69D3">
          <w:rPr>
            <w:webHidden/>
          </w:rPr>
          <w:fldChar w:fldCharType="separate"/>
        </w:r>
        <w:r w:rsidR="005D69D3">
          <w:rPr>
            <w:webHidden/>
          </w:rPr>
          <w:t>25</w:t>
        </w:r>
        <w:r w:rsidR="005D69D3">
          <w:rPr>
            <w:webHidden/>
          </w:rPr>
          <w:fldChar w:fldCharType="end"/>
        </w:r>
      </w:hyperlink>
    </w:p>
    <w:p w14:paraId="7414D050" w14:textId="2CBF6FA0" w:rsidR="005D69D3" w:rsidRDefault="00C44B14">
      <w:pPr>
        <w:pStyle w:val="TableofFigures"/>
        <w:rPr>
          <w:rFonts w:asciiTheme="minorHAnsi" w:hAnsiTheme="minorHAnsi" w:cstheme="minorBidi"/>
          <w:bCs w:val="0"/>
          <w:sz w:val="22"/>
          <w:szCs w:val="22"/>
          <w:lang w:val="en-MY" w:eastAsia="zh-CN"/>
        </w:rPr>
      </w:pPr>
      <w:hyperlink w:anchor="_Toc216217312" w:history="1">
        <w:r w:rsidR="005D69D3" w:rsidRPr="00CF00EE">
          <w:rPr>
            <w:rStyle w:val="Hyperlink"/>
          </w:rPr>
          <w:t>Figure 2.10</w:t>
        </w:r>
        <w:r w:rsidR="005D69D3">
          <w:rPr>
            <w:rFonts w:asciiTheme="minorHAnsi" w:hAnsiTheme="minorHAnsi" w:cstheme="minorBidi"/>
            <w:bCs w:val="0"/>
            <w:sz w:val="22"/>
            <w:szCs w:val="22"/>
            <w:lang w:val="en-MY" w:eastAsia="zh-CN"/>
          </w:rPr>
          <w:tab/>
        </w:r>
        <w:r w:rsidR="005D69D3" w:rsidRPr="00CF00EE">
          <w:rPr>
            <w:rStyle w:val="Hyperlink"/>
          </w:rPr>
          <w:t>Transaction History</w:t>
        </w:r>
        <w:r w:rsidR="005D69D3">
          <w:rPr>
            <w:webHidden/>
          </w:rPr>
          <w:tab/>
        </w:r>
        <w:r w:rsidR="005D69D3">
          <w:rPr>
            <w:webHidden/>
          </w:rPr>
          <w:fldChar w:fldCharType="begin"/>
        </w:r>
        <w:r w:rsidR="005D69D3">
          <w:rPr>
            <w:webHidden/>
          </w:rPr>
          <w:instrText xml:space="preserve"> PAGEREF _Toc216217312 \h </w:instrText>
        </w:r>
        <w:r w:rsidR="005D69D3">
          <w:rPr>
            <w:webHidden/>
          </w:rPr>
        </w:r>
        <w:r w:rsidR="005D69D3">
          <w:rPr>
            <w:webHidden/>
          </w:rPr>
          <w:fldChar w:fldCharType="separate"/>
        </w:r>
        <w:r w:rsidR="005D69D3">
          <w:rPr>
            <w:webHidden/>
          </w:rPr>
          <w:t>26</w:t>
        </w:r>
        <w:r w:rsidR="005D69D3">
          <w:rPr>
            <w:webHidden/>
          </w:rPr>
          <w:fldChar w:fldCharType="end"/>
        </w:r>
      </w:hyperlink>
    </w:p>
    <w:p w14:paraId="5D8880E6" w14:textId="4FFE1967" w:rsidR="005D69D3" w:rsidRDefault="00C44B14">
      <w:pPr>
        <w:pStyle w:val="TableofFigures"/>
        <w:rPr>
          <w:rFonts w:asciiTheme="minorHAnsi" w:hAnsiTheme="minorHAnsi" w:cstheme="minorBidi"/>
          <w:bCs w:val="0"/>
          <w:sz w:val="22"/>
          <w:szCs w:val="22"/>
          <w:lang w:val="en-MY" w:eastAsia="zh-CN"/>
        </w:rPr>
      </w:pPr>
      <w:hyperlink w:anchor="_Toc216217313" w:history="1">
        <w:r w:rsidR="005D69D3" w:rsidRPr="00CF00EE">
          <w:rPr>
            <w:rStyle w:val="Hyperlink"/>
          </w:rPr>
          <w:t>Figure 2.11</w:t>
        </w:r>
        <w:r w:rsidR="005D69D3">
          <w:rPr>
            <w:rFonts w:asciiTheme="minorHAnsi" w:hAnsiTheme="minorHAnsi" w:cstheme="minorBidi"/>
            <w:bCs w:val="0"/>
            <w:sz w:val="22"/>
            <w:szCs w:val="22"/>
            <w:lang w:val="en-MY" w:eastAsia="zh-CN"/>
          </w:rPr>
          <w:tab/>
        </w:r>
        <w:r w:rsidR="005D69D3" w:rsidRPr="00CF00EE">
          <w:rPr>
            <w:rStyle w:val="Hyperlink"/>
          </w:rPr>
          <w:t>Main Page of Fortune City</w:t>
        </w:r>
        <w:r w:rsidR="005D69D3">
          <w:rPr>
            <w:webHidden/>
          </w:rPr>
          <w:tab/>
        </w:r>
        <w:r w:rsidR="005D69D3">
          <w:rPr>
            <w:webHidden/>
          </w:rPr>
          <w:fldChar w:fldCharType="begin"/>
        </w:r>
        <w:r w:rsidR="005D69D3">
          <w:rPr>
            <w:webHidden/>
          </w:rPr>
          <w:instrText xml:space="preserve"> PAGEREF _Toc216217313 \h </w:instrText>
        </w:r>
        <w:r w:rsidR="005D69D3">
          <w:rPr>
            <w:webHidden/>
          </w:rPr>
        </w:r>
        <w:r w:rsidR="005D69D3">
          <w:rPr>
            <w:webHidden/>
          </w:rPr>
          <w:fldChar w:fldCharType="separate"/>
        </w:r>
        <w:r w:rsidR="005D69D3">
          <w:rPr>
            <w:webHidden/>
          </w:rPr>
          <w:t>27</w:t>
        </w:r>
        <w:r w:rsidR="005D69D3">
          <w:rPr>
            <w:webHidden/>
          </w:rPr>
          <w:fldChar w:fldCharType="end"/>
        </w:r>
      </w:hyperlink>
    </w:p>
    <w:p w14:paraId="58C5F0DD" w14:textId="76B5878A" w:rsidR="005D69D3" w:rsidRDefault="00C44B14">
      <w:pPr>
        <w:pStyle w:val="TableofFigures"/>
        <w:rPr>
          <w:rFonts w:asciiTheme="minorHAnsi" w:hAnsiTheme="minorHAnsi" w:cstheme="minorBidi"/>
          <w:bCs w:val="0"/>
          <w:sz w:val="22"/>
          <w:szCs w:val="22"/>
          <w:lang w:val="en-MY" w:eastAsia="zh-CN"/>
        </w:rPr>
      </w:pPr>
      <w:hyperlink w:anchor="_Toc216217314" w:history="1">
        <w:r w:rsidR="005D69D3" w:rsidRPr="00CF00EE">
          <w:rPr>
            <w:rStyle w:val="Hyperlink"/>
          </w:rPr>
          <w:t>Figure 2.12</w:t>
        </w:r>
        <w:r w:rsidR="005D69D3">
          <w:rPr>
            <w:rFonts w:asciiTheme="minorHAnsi" w:hAnsiTheme="minorHAnsi" w:cstheme="minorBidi"/>
            <w:bCs w:val="0"/>
            <w:sz w:val="22"/>
            <w:szCs w:val="22"/>
            <w:lang w:val="en-MY" w:eastAsia="zh-CN"/>
          </w:rPr>
          <w:tab/>
        </w:r>
        <w:r w:rsidR="005D69D3" w:rsidRPr="00CF00EE">
          <w:rPr>
            <w:rStyle w:val="Hyperlink"/>
          </w:rPr>
          <w:t>Catrgory Lists of Expense and Income</w:t>
        </w:r>
        <w:r w:rsidR="005D69D3">
          <w:rPr>
            <w:webHidden/>
          </w:rPr>
          <w:tab/>
        </w:r>
        <w:r w:rsidR="005D69D3">
          <w:rPr>
            <w:webHidden/>
          </w:rPr>
          <w:fldChar w:fldCharType="begin"/>
        </w:r>
        <w:r w:rsidR="005D69D3">
          <w:rPr>
            <w:webHidden/>
          </w:rPr>
          <w:instrText xml:space="preserve"> PAGEREF _Toc216217314 \h </w:instrText>
        </w:r>
        <w:r w:rsidR="005D69D3">
          <w:rPr>
            <w:webHidden/>
          </w:rPr>
        </w:r>
        <w:r w:rsidR="005D69D3">
          <w:rPr>
            <w:webHidden/>
          </w:rPr>
          <w:fldChar w:fldCharType="separate"/>
        </w:r>
        <w:r w:rsidR="005D69D3">
          <w:rPr>
            <w:webHidden/>
          </w:rPr>
          <w:t>28</w:t>
        </w:r>
        <w:r w:rsidR="005D69D3">
          <w:rPr>
            <w:webHidden/>
          </w:rPr>
          <w:fldChar w:fldCharType="end"/>
        </w:r>
      </w:hyperlink>
    </w:p>
    <w:p w14:paraId="3CB62B0C" w14:textId="31731AAE" w:rsidR="005D69D3" w:rsidRDefault="00C44B14">
      <w:pPr>
        <w:pStyle w:val="TableofFigures"/>
        <w:rPr>
          <w:rFonts w:asciiTheme="minorHAnsi" w:hAnsiTheme="minorHAnsi" w:cstheme="minorBidi"/>
          <w:bCs w:val="0"/>
          <w:sz w:val="22"/>
          <w:szCs w:val="22"/>
          <w:lang w:val="en-MY" w:eastAsia="zh-CN"/>
        </w:rPr>
      </w:pPr>
      <w:hyperlink w:anchor="_Toc216217315" w:history="1">
        <w:r w:rsidR="005D69D3" w:rsidRPr="00CF00EE">
          <w:rPr>
            <w:rStyle w:val="Hyperlink"/>
          </w:rPr>
          <w:t>Figure 2.13</w:t>
        </w:r>
        <w:r w:rsidR="005D69D3">
          <w:rPr>
            <w:rFonts w:asciiTheme="minorHAnsi" w:hAnsiTheme="minorHAnsi" w:cstheme="minorBidi"/>
            <w:bCs w:val="0"/>
            <w:sz w:val="22"/>
            <w:szCs w:val="22"/>
            <w:lang w:val="en-MY" w:eastAsia="zh-CN"/>
          </w:rPr>
          <w:tab/>
        </w:r>
        <w:r w:rsidR="005D69D3" w:rsidRPr="00CF00EE">
          <w:rPr>
            <w:rStyle w:val="Hyperlink"/>
          </w:rPr>
          <w:t>Manual Recorder Page</w:t>
        </w:r>
        <w:r w:rsidR="005D69D3">
          <w:rPr>
            <w:webHidden/>
          </w:rPr>
          <w:tab/>
        </w:r>
        <w:r w:rsidR="005D69D3">
          <w:rPr>
            <w:webHidden/>
          </w:rPr>
          <w:fldChar w:fldCharType="begin"/>
        </w:r>
        <w:r w:rsidR="005D69D3">
          <w:rPr>
            <w:webHidden/>
          </w:rPr>
          <w:instrText xml:space="preserve"> PAGEREF _Toc216217315 \h </w:instrText>
        </w:r>
        <w:r w:rsidR="005D69D3">
          <w:rPr>
            <w:webHidden/>
          </w:rPr>
        </w:r>
        <w:r w:rsidR="005D69D3">
          <w:rPr>
            <w:webHidden/>
          </w:rPr>
          <w:fldChar w:fldCharType="separate"/>
        </w:r>
        <w:r w:rsidR="005D69D3">
          <w:rPr>
            <w:webHidden/>
          </w:rPr>
          <w:t>28</w:t>
        </w:r>
        <w:r w:rsidR="005D69D3">
          <w:rPr>
            <w:webHidden/>
          </w:rPr>
          <w:fldChar w:fldCharType="end"/>
        </w:r>
      </w:hyperlink>
    </w:p>
    <w:p w14:paraId="339E4041" w14:textId="27102B91" w:rsidR="005D69D3" w:rsidRDefault="00C44B14">
      <w:pPr>
        <w:pStyle w:val="TableofFigures"/>
        <w:rPr>
          <w:rFonts w:asciiTheme="minorHAnsi" w:hAnsiTheme="minorHAnsi" w:cstheme="minorBidi"/>
          <w:bCs w:val="0"/>
          <w:sz w:val="22"/>
          <w:szCs w:val="22"/>
          <w:lang w:val="en-MY" w:eastAsia="zh-CN"/>
        </w:rPr>
      </w:pPr>
      <w:hyperlink w:anchor="_Toc216217316" w:history="1">
        <w:r w:rsidR="005D69D3" w:rsidRPr="00CF00EE">
          <w:rPr>
            <w:rStyle w:val="Hyperlink"/>
          </w:rPr>
          <w:t>Figure 2.14</w:t>
        </w:r>
        <w:r w:rsidR="005D69D3">
          <w:rPr>
            <w:rFonts w:asciiTheme="minorHAnsi" w:hAnsiTheme="minorHAnsi" w:cstheme="minorBidi"/>
            <w:bCs w:val="0"/>
            <w:sz w:val="22"/>
            <w:szCs w:val="22"/>
            <w:lang w:val="en-MY" w:eastAsia="zh-CN"/>
          </w:rPr>
          <w:tab/>
        </w:r>
        <w:r w:rsidR="005D69D3" w:rsidRPr="00CF00EE">
          <w:rPr>
            <w:rStyle w:val="Hyperlink"/>
          </w:rPr>
          <w:t xml:space="preserve"> Report Trends Page</w:t>
        </w:r>
        <w:r w:rsidR="005D69D3">
          <w:rPr>
            <w:webHidden/>
          </w:rPr>
          <w:tab/>
        </w:r>
        <w:r w:rsidR="005D69D3">
          <w:rPr>
            <w:webHidden/>
          </w:rPr>
          <w:fldChar w:fldCharType="begin"/>
        </w:r>
        <w:r w:rsidR="005D69D3">
          <w:rPr>
            <w:webHidden/>
          </w:rPr>
          <w:instrText xml:space="preserve"> PAGEREF _Toc216217316 \h </w:instrText>
        </w:r>
        <w:r w:rsidR="005D69D3">
          <w:rPr>
            <w:webHidden/>
          </w:rPr>
        </w:r>
        <w:r w:rsidR="005D69D3">
          <w:rPr>
            <w:webHidden/>
          </w:rPr>
          <w:fldChar w:fldCharType="separate"/>
        </w:r>
        <w:r w:rsidR="005D69D3">
          <w:rPr>
            <w:webHidden/>
          </w:rPr>
          <w:t>29</w:t>
        </w:r>
        <w:r w:rsidR="005D69D3">
          <w:rPr>
            <w:webHidden/>
          </w:rPr>
          <w:fldChar w:fldCharType="end"/>
        </w:r>
      </w:hyperlink>
    </w:p>
    <w:p w14:paraId="5913CFBC" w14:textId="693417C0" w:rsidR="005D69D3" w:rsidRDefault="00C44B14">
      <w:pPr>
        <w:pStyle w:val="TableofFigures"/>
        <w:rPr>
          <w:rFonts w:asciiTheme="minorHAnsi" w:hAnsiTheme="minorHAnsi" w:cstheme="minorBidi"/>
          <w:bCs w:val="0"/>
          <w:sz w:val="22"/>
          <w:szCs w:val="22"/>
          <w:lang w:val="en-MY" w:eastAsia="zh-CN"/>
        </w:rPr>
      </w:pPr>
      <w:hyperlink w:anchor="_Toc216217317" w:history="1">
        <w:r w:rsidR="005D69D3" w:rsidRPr="00CF00EE">
          <w:rPr>
            <w:rStyle w:val="Hyperlink"/>
          </w:rPr>
          <w:t>Figure 3.1</w:t>
        </w:r>
        <w:r w:rsidR="005D69D3">
          <w:rPr>
            <w:rFonts w:asciiTheme="minorHAnsi" w:hAnsiTheme="minorHAnsi" w:cstheme="minorBidi"/>
            <w:bCs w:val="0"/>
            <w:sz w:val="22"/>
            <w:szCs w:val="22"/>
            <w:lang w:val="en-MY" w:eastAsia="zh-CN"/>
          </w:rPr>
          <w:tab/>
        </w:r>
        <w:r w:rsidR="005D69D3" w:rsidRPr="00CF00EE">
          <w:rPr>
            <w:rStyle w:val="Hyperlink"/>
          </w:rPr>
          <w:t>Gantt Chart</w:t>
        </w:r>
        <w:r w:rsidR="005D69D3">
          <w:rPr>
            <w:webHidden/>
          </w:rPr>
          <w:tab/>
        </w:r>
        <w:r w:rsidR="005D69D3">
          <w:rPr>
            <w:webHidden/>
          </w:rPr>
          <w:fldChar w:fldCharType="begin"/>
        </w:r>
        <w:r w:rsidR="005D69D3">
          <w:rPr>
            <w:webHidden/>
          </w:rPr>
          <w:instrText xml:space="preserve"> PAGEREF _Toc216217317 \h </w:instrText>
        </w:r>
        <w:r w:rsidR="005D69D3">
          <w:rPr>
            <w:webHidden/>
          </w:rPr>
        </w:r>
        <w:r w:rsidR="005D69D3">
          <w:rPr>
            <w:webHidden/>
          </w:rPr>
          <w:fldChar w:fldCharType="separate"/>
        </w:r>
        <w:r w:rsidR="005D69D3">
          <w:rPr>
            <w:webHidden/>
          </w:rPr>
          <w:t>38</w:t>
        </w:r>
        <w:r w:rsidR="005D69D3">
          <w:rPr>
            <w:webHidden/>
          </w:rPr>
          <w:fldChar w:fldCharType="end"/>
        </w:r>
      </w:hyperlink>
    </w:p>
    <w:p w14:paraId="68153C22" w14:textId="4C17854F" w:rsidR="005D69D3" w:rsidRDefault="00C44B14">
      <w:pPr>
        <w:pStyle w:val="TableofFigures"/>
        <w:rPr>
          <w:rFonts w:asciiTheme="minorHAnsi" w:hAnsiTheme="minorHAnsi" w:cstheme="minorBidi"/>
          <w:bCs w:val="0"/>
          <w:sz w:val="22"/>
          <w:szCs w:val="22"/>
          <w:lang w:val="en-MY" w:eastAsia="zh-CN"/>
        </w:rPr>
      </w:pPr>
      <w:hyperlink w:anchor="_Toc216217318" w:history="1">
        <w:r w:rsidR="005D69D3" w:rsidRPr="00CF00EE">
          <w:rPr>
            <w:rStyle w:val="Hyperlink"/>
          </w:rPr>
          <w:t>Figure 3.4</w:t>
        </w:r>
        <w:r w:rsidR="005D69D3">
          <w:rPr>
            <w:rFonts w:asciiTheme="minorHAnsi" w:hAnsiTheme="minorHAnsi" w:cstheme="minorBidi"/>
            <w:bCs w:val="0"/>
            <w:sz w:val="22"/>
            <w:szCs w:val="22"/>
            <w:lang w:val="en-MY" w:eastAsia="zh-CN"/>
          </w:rPr>
          <w:tab/>
        </w:r>
        <w:r w:rsidR="005D69D3" w:rsidRPr="00CF00EE">
          <w:rPr>
            <w:rStyle w:val="Hyperlink"/>
          </w:rPr>
          <w:t>Use case diagram of Authenticate User</w:t>
        </w:r>
        <w:r w:rsidR="005D69D3">
          <w:rPr>
            <w:webHidden/>
          </w:rPr>
          <w:tab/>
        </w:r>
        <w:r w:rsidR="005D69D3">
          <w:rPr>
            <w:webHidden/>
          </w:rPr>
          <w:fldChar w:fldCharType="begin"/>
        </w:r>
        <w:r w:rsidR="005D69D3">
          <w:rPr>
            <w:webHidden/>
          </w:rPr>
          <w:instrText xml:space="preserve"> PAGEREF _Toc216217318 \h </w:instrText>
        </w:r>
        <w:r w:rsidR="005D69D3">
          <w:rPr>
            <w:webHidden/>
          </w:rPr>
        </w:r>
        <w:r w:rsidR="005D69D3">
          <w:rPr>
            <w:webHidden/>
          </w:rPr>
          <w:fldChar w:fldCharType="separate"/>
        </w:r>
        <w:r w:rsidR="005D69D3">
          <w:rPr>
            <w:webHidden/>
          </w:rPr>
          <w:t>45</w:t>
        </w:r>
        <w:r w:rsidR="005D69D3">
          <w:rPr>
            <w:webHidden/>
          </w:rPr>
          <w:fldChar w:fldCharType="end"/>
        </w:r>
      </w:hyperlink>
    </w:p>
    <w:p w14:paraId="11B0C038" w14:textId="3EFFA13B" w:rsidR="005D69D3" w:rsidRDefault="00C44B14">
      <w:pPr>
        <w:pStyle w:val="TableofFigures"/>
        <w:rPr>
          <w:rFonts w:asciiTheme="minorHAnsi" w:hAnsiTheme="minorHAnsi" w:cstheme="minorBidi"/>
          <w:bCs w:val="0"/>
          <w:sz w:val="22"/>
          <w:szCs w:val="22"/>
          <w:lang w:val="en-MY" w:eastAsia="zh-CN"/>
        </w:rPr>
      </w:pPr>
      <w:hyperlink w:anchor="_Toc216217319" w:history="1">
        <w:r w:rsidR="005D69D3" w:rsidRPr="00CF00EE">
          <w:rPr>
            <w:rStyle w:val="Hyperlink"/>
          </w:rPr>
          <w:t>Figure 3.5</w:t>
        </w:r>
        <w:r w:rsidR="005D69D3">
          <w:rPr>
            <w:rFonts w:asciiTheme="minorHAnsi" w:hAnsiTheme="minorHAnsi" w:cstheme="minorBidi"/>
            <w:bCs w:val="0"/>
            <w:sz w:val="22"/>
            <w:szCs w:val="22"/>
            <w:lang w:val="en-MY" w:eastAsia="zh-CN"/>
          </w:rPr>
          <w:tab/>
        </w:r>
        <w:r w:rsidR="005D69D3" w:rsidRPr="00CF00EE">
          <w:rPr>
            <w:rStyle w:val="Hyperlink"/>
          </w:rPr>
          <w:t>Use case diagram of Manage Budget</w:t>
        </w:r>
        <w:r w:rsidR="005D69D3">
          <w:rPr>
            <w:webHidden/>
          </w:rPr>
          <w:tab/>
        </w:r>
        <w:r w:rsidR="005D69D3">
          <w:rPr>
            <w:webHidden/>
          </w:rPr>
          <w:fldChar w:fldCharType="begin"/>
        </w:r>
        <w:r w:rsidR="005D69D3">
          <w:rPr>
            <w:webHidden/>
          </w:rPr>
          <w:instrText xml:space="preserve"> PAGEREF _Toc216217319 \h </w:instrText>
        </w:r>
        <w:r w:rsidR="005D69D3">
          <w:rPr>
            <w:webHidden/>
          </w:rPr>
        </w:r>
        <w:r w:rsidR="005D69D3">
          <w:rPr>
            <w:webHidden/>
          </w:rPr>
          <w:fldChar w:fldCharType="separate"/>
        </w:r>
        <w:r w:rsidR="005D69D3">
          <w:rPr>
            <w:webHidden/>
          </w:rPr>
          <w:t>45</w:t>
        </w:r>
        <w:r w:rsidR="005D69D3">
          <w:rPr>
            <w:webHidden/>
          </w:rPr>
          <w:fldChar w:fldCharType="end"/>
        </w:r>
      </w:hyperlink>
    </w:p>
    <w:p w14:paraId="44CACBFB" w14:textId="661490CC" w:rsidR="005D69D3" w:rsidRDefault="00C44B14">
      <w:pPr>
        <w:pStyle w:val="TableofFigures"/>
        <w:rPr>
          <w:rFonts w:asciiTheme="minorHAnsi" w:hAnsiTheme="minorHAnsi" w:cstheme="minorBidi"/>
          <w:bCs w:val="0"/>
          <w:sz w:val="22"/>
          <w:szCs w:val="22"/>
          <w:lang w:val="en-MY" w:eastAsia="zh-CN"/>
        </w:rPr>
      </w:pPr>
      <w:hyperlink w:anchor="_Toc216217320" w:history="1">
        <w:r w:rsidR="005D69D3" w:rsidRPr="00CF00EE">
          <w:rPr>
            <w:rStyle w:val="Hyperlink"/>
          </w:rPr>
          <w:t>Figure 3.6</w:t>
        </w:r>
        <w:r w:rsidR="005D69D3">
          <w:rPr>
            <w:rFonts w:asciiTheme="minorHAnsi" w:hAnsiTheme="minorHAnsi" w:cstheme="minorBidi"/>
            <w:bCs w:val="0"/>
            <w:sz w:val="22"/>
            <w:szCs w:val="22"/>
            <w:lang w:val="en-MY" w:eastAsia="zh-CN"/>
          </w:rPr>
          <w:tab/>
        </w:r>
        <w:r w:rsidR="005D69D3" w:rsidRPr="00CF00EE">
          <w:rPr>
            <w:rStyle w:val="Hyperlink"/>
          </w:rPr>
          <w:t>Use case diagram of Manage Accounts</w:t>
        </w:r>
        <w:r w:rsidR="005D69D3">
          <w:rPr>
            <w:webHidden/>
          </w:rPr>
          <w:tab/>
        </w:r>
        <w:r w:rsidR="005D69D3">
          <w:rPr>
            <w:webHidden/>
          </w:rPr>
          <w:fldChar w:fldCharType="begin"/>
        </w:r>
        <w:r w:rsidR="005D69D3">
          <w:rPr>
            <w:webHidden/>
          </w:rPr>
          <w:instrText xml:space="preserve"> PAGEREF _Toc216217320 \h </w:instrText>
        </w:r>
        <w:r w:rsidR="005D69D3">
          <w:rPr>
            <w:webHidden/>
          </w:rPr>
        </w:r>
        <w:r w:rsidR="005D69D3">
          <w:rPr>
            <w:webHidden/>
          </w:rPr>
          <w:fldChar w:fldCharType="separate"/>
        </w:r>
        <w:r w:rsidR="005D69D3">
          <w:rPr>
            <w:webHidden/>
          </w:rPr>
          <w:t>45</w:t>
        </w:r>
        <w:r w:rsidR="005D69D3">
          <w:rPr>
            <w:webHidden/>
          </w:rPr>
          <w:fldChar w:fldCharType="end"/>
        </w:r>
      </w:hyperlink>
    </w:p>
    <w:p w14:paraId="33003965" w14:textId="11C5F83C" w:rsidR="005D69D3" w:rsidRDefault="00C44B14">
      <w:pPr>
        <w:pStyle w:val="TableofFigures"/>
        <w:rPr>
          <w:rFonts w:asciiTheme="minorHAnsi" w:hAnsiTheme="minorHAnsi" w:cstheme="minorBidi"/>
          <w:bCs w:val="0"/>
          <w:sz w:val="22"/>
          <w:szCs w:val="22"/>
          <w:lang w:val="en-MY" w:eastAsia="zh-CN"/>
        </w:rPr>
      </w:pPr>
      <w:hyperlink w:anchor="_Toc216217321" w:history="1">
        <w:r w:rsidR="005D69D3" w:rsidRPr="00CF00EE">
          <w:rPr>
            <w:rStyle w:val="Hyperlink"/>
          </w:rPr>
          <w:t>Figure 3.7</w:t>
        </w:r>
        <w:r w:rsidR="005D69D3">
          <w:rPr>
            <w:rFonts w:asciiTheme="minorHAnsi" w:hAnsiTheme="minorHAnsi" w:cstheme="minorBidi"/>
            <w:bCs w:val="0"/>
            <w:sz w:val="22"/>
            <w:szCs w:val="22"/>
            <w:lang w:val="en-MY" w:eastAsia="zh-CN"/>
          </w:rPr>
          <w:tab/>
        </w:r>
        <w:r w:rsidR="005D69D3" w:rsidRPr="00CF00EE">
          <w:rPr>
            <w:rStyle w:val="Hyperlink"/>
          </w:rPr>
          <w:t>Use case diagram of Manage Transactions</w:t>
        </w:r>
        <w:r w:rsidR="005D69D3">
          <w:rPr>
            <w:webHidden/>
          </w:rPr>
          <w:tab/>
        </w:r>
        <w:r w:rsidR="005D69D3">
          <w:rPr>
            <w:webHidden/>
          </w:rPr>
          <w:fldChar w:fldCharType="begin"/>
        </w:r>
        <w:r w:rsidR="005D69D3">
          <w:rPr>
            <w:webHidden/>
          </w:rPr>
          <w:instrText xml:space="preserve"> PAGEREF _Toc216217321 \h </w:instrText>
        </w:r>
        <w:r w:rsidR="005D69D3">
          <w:rPr>
            <w:webHidden/>
          </w:rPr>
        </w:r>
        <w:r w:rsidR="005D69D3">
          <w:rPr>
            <w:webHidden/>
          </w:rPr>
          <w:fldChar w:fldCharType="separate"/>
        </w:r>
        <w:r w:rsidR="005D69D3">
          <w:rPr>
            <w:webHidden/>
          </w:rPr>
          <w:t>45</w:t>
        </w:r>
        <w:r w:rsidR="005D69D3">
          <w:rPr>
            <w:webHidden/>
          </w:rPr>
          <w:fldChar w:fldCharType="end"/>
        </w:r>
      </w:hyperlink>
    </w:p>
    <w:p w14:paraId="2AA6B009" w14:textId="47025A9D" w:rsidR="005D69D3" w:rsidRDefault="00C44B14">
      <w:pPr>
        <w:pStyle w:val="TableofFigures"/>
        <w:rPr>
          <w:rFonts w:asciiTheme="minorHAnsi" w:hAnsiTheme="minorHAnsi" w:cstheme="minorBidi"/>
          <w:bCs w:val="0"/>
          <w:sz w:val="22"/>
          <w:szCs w:val="22"/>
          <w:lang w:val="en-MY" w:eastAsia="zh-CN"/>
        </w:rPr>
      </w:pPr>
      <w:hyperlink w:anchor="_Toc216217322" w:history="1">
        <w:r w:rsidR="005D69D3" w:rsidRPr="00CF00EE">
          <w:rPr>
            <w:rStyle w:val="Hyperlink"/>
          </w:rPr>
          <w:t>Figure 3.8</w:t>
        </w:r>
        <w:r w:rsidR="005D69D3">
          <w:rPr>
            <w:rFonts w:asciiTheme="minorHAnsi" w:hAnsiTheme="minorHAnsi" w:cstheme="minorBidi"/>
            <w:bCs w:val="0"/>
            <w:sz w:val="22"/>
            <w:szCs w:val="22"/>
            <w:lang w:val="en-MY" w:eastAsia="zh-CN"/>
          </w:rPr>
          <w:tab/>
        </w:r>
        <w:r w:rsidR="005D69D3" w:rsidRPr="00CF00EE">
          <w:rPr>
            <w:rStyle w:val="Hyperlink"/>
          </w:rPr>
          <w:t>Use case diagram of Manage Shortcuts</w:t>
        </w:r>
        <w:r w:rsidR="005D69D3">
          <w:rPr>
            <w:webHidden/>
          </w:rPr>
          <w:tab/>
        </w:r>
        <w:r w:rsidR="005D69D3">
          <w:rPr>
            <w:webHidden/>
          </w:rPr>
          <w:fldChar w:fldCharType="begin"/>
        </w:r>
        <w:r w:rsidR="005D69D3">
          <w:rPr>
            <w:webHidden/>
          </w:rPr>
          <w:instrText xml:space="preserve"> PAGEREF _Toc216217322 \h </w:instrText>
        </w:r>
        <w:r w:rsidR="005D69D3">
          <w:rPr>
            <w:webHidden/>
          </w:rPr>
        </w:r>
        <w:r w:rsidR="005D69D3">
          <w:rPr>
            <w:webHidden/>
          </w:rPr>
          <w:fldChar w:fldCharType="separate"/>
        </w:r>
        <w:r w:rsidR="005D69D3">
          <w:rPr>
            <w:webHidden/>
          </w:rPr>
          <w:t>45</w:t>
        </w:r>
        <w:r w:rsidR="005D69D3">
          <w:rPr>
            <w:webHidden/>
          </w:rPr>
          <w:fldChar w:fldCharType="end"/>
        </w:r>
      </w:hyperlink>
    </w:p>
    <w:p w14:paraId="57BC02AA" w14:textId="561292E8" w:rsidR="005D69D3" w:rsidRDefault="00C44B14">
      <w:pPr>
        <w:pStyle w:val="TableofFigures"/>
        <w:rPr>
          <w:rFonts w:asciiTheme="minorHAnsi" w:hAnsiTheme="minorHAnsi" w:cstheme="minorBidi"/>
          <w:bCs w:val="0"/>
          <w:sz w:val="22"/>
          <w:szCs w:val="22"/>
          <w:lang w:val="en-MY" w:eastAsia="zh-CN"/>
        </w:rPr>
      </w:pPr>
      <w:hyperlink w:anchor="_Toc216217323" w:history="1">
        <w:r w:rsidR="005D69D3" w:rsidRPr="00CF00EE">
          <w:rPr>
            <w:rStyle w:val="Hyperlink"/>
          </w:rPr>
          <w:t>Figure 3.9</w:t>
        </w:r>
        <w:r w:rsidR="005D69D3">
          <w:rPr>
            <w:rFonts w:asciiTheme="minorHAnsi" w:hAnsiTheme="minorHAnsi" w:cstheme="minorBidi"/>
            <w:bCs w:val="0"/>
            <w:sz w:val="22"/>
            <w:szCs w:val="22"/>
            <w:lang w:val="en-MY" w:eastAsia="zh-CN"/>
          </w:rPr>
          <w:tab/>
        </w:r>
        <w:r w:rsidR="005D69D3" w:rsidRPr="00CF00EE">
          <w:rPr>
            <w:rStyle w:val="Hyperlink"/>
          </w:rPr>
          <w:t>Use case diagram of Manage Recurring Transactions</w:t>
        </w:r>
        <w:r w:rsidR="005D69D3">
          <w:rPr>
            <w:webHidden/>
          </w:rPr>
          <w:tab/>
        </w:r>
        <w:r w:rsidR="005D69D3">
          <w:rPr>
            <w:webHidden/>
          </w:rPr>
          <w:fldChar w:fldCharType="begin"/>
        </w:r>
        <w:r w:rsidR="005D69D3">
          <w:rPr>
            <w:webHidden/>
          </w:rPr>
          <w:instrText xml:space="preserve"> PAGEREF _Toc216217323 \h </w:instrText>
        </w:r>
        <w:r w:rsidR="005D69D3">
          <w:rPr>
            <w:webHidden/>
          </w:rPr>
        </w:r>
        <w:r w:rsidR="005D69D3">
          <w:rPr>
            <w:webHidden/>
          </w:rPr>
          <w:fldChar w:fldCharType="separate"/>
        </w:r>
        <w:r w:rsidR="005D69D3">
          <w:rPr>
            <w:webHidden/>
          </w:rPr>
          <w:t>45</w:t>
        </w:r>
        <w:r w:rsidR="005D69D3">
          <w:rPr>
            <w:webHidden/>
          </w:rPr>
          <w:fldChar w:fldCharType="end"/>
        </w:r>
      </w:hyperlink>
    </w:p>
    <w:p w14:paraId="62BF12D7" w14:textId="4DBDAFC4" w:rsidR="005D69D3" w:rsidRDefault="00C44B14">
      <w:pPr>
        <w:pStyle w:val="TableofFigures"/>
        <w:rPr>
          <w:rFonts w:asciiTheme="minorHAnsi" w:hAnsiTheme="minorHAnsi" w:cstheme="minorBidi"/>
          <w:bCs w:val="0"/>
          <w:sz w:val="22"/>
          <w:szCs w:val="22"/>
          <w:lang w:val="en-MY" w:eastAsia="zh-CN"/>
        </w:rPr>
      </w:pPr>
      <w:hyperlink w:anchor="_Toc216217324" w:history="1">
        <w:r w:rsidR="005D69D3" w:rsidRPr="00CF00EE">
          <w:rPr>
            <w:rStyle w:val="Hyperlink"/>
          </w:rPr>
          <w:t>Figure 3.10</w:t>
        </w:r>
        <w:r w:rsidR="005D69D3">
          <w:rPr>
            <w:rFonts w:asciiTheme="minorHAnsi" w:hAnsiTheme="minorHAnsi" w:cstheme="minorBidi"/>
            <w:bCs w:val="0"/>
            <w:sz w:val="22"/>
            <w:szCs w:val="22"/>
            <w:lang w:val="en-MY" w:eastAsia="zh-CN"/>
          </w:rPr>
          <w:tab/>
        </w:r>
        <w:r w:rsidR="005D69D3" w:rsidRPr="00CF00EE">
          <w:rPr>
            <w:rStyle w:val="Hyperlink"/>
          </w:rPr>
          <w:t>Use case diagram of Manage Analytics &amp; Visualization</w:t>
        </w:r>
        <w:r w:rsidR="005D69D3">
          <w:rPr>
            <w:webHidden/>
          </w:rPr>
          <w:tab/>
        </w:r>
        <w:r w:rsidR="005D69D3">
          <w:rPr>
            <w:webHidden/>
          </w:rPr>
          <w:fldChar w:fldCharType="begin"/>
        </w:r>
        <w:r w:rsidR="005D69D3">
          <w:rPr>
            <w:webHidden/>
          </w:rPr>
          <w:instrText xml:space="preserve"> PAGEREF _Toc216217324 \h </w:instrText>
        </w:r>
        <w:r w:rsidR="005D69D3">
          <w:rPr>
            <w:webHidden/>
          </w:rPr>
        </w:r>
        <w:r w:rsidR="005D69D3">
          <w:rPr>
            <w:webHidden/>
          </w:rPr>
          <w:fldChar w:fldCharType="separate"/>
        </w:r>
        <w:r w:rsidR="005D69D3">
          <w:rPr>
            <w:webHidden/>
          </w:rPr>
          <w:t>45</w:t>
        </w:r>
        <w:r w:rsidR="005D69D3">
          <w:rPr>
            <w:webHidden/>
          </w:rPr>
          <w:fldChar w:fldCharType="end"/>
        </w:r>
      </w:hyperlink>
    </w:p>
    <w:p w14:paraId="5742AF33" w14:textId="3E19930B" w:rsidR="005D69D3" w:rsidRDefault="00C44B14">
      <w:pPr>
        <w:pStyle w:val="TableofFigures"/>
        <w:rPr>
          <w:rFonts w:asciiTheme="minorHAnsi" w:hAnsiTheme="minorHAnsi" w:cstheme="minorBidi"/>
          <w:bCs w:val="0"/>
          <w:sz w:val="22"/>
          <w:szCs w:val="22"/>
          <w:lang w:val="en-MY" w:eastAsia="zh-CN"/>
        </w:rPr>
      </w:pPr>
      <w:hyperlink w:anchor="_Toc216217325" w:history="1">
        <w:r w:rsidR="005D69D3" w:rsidRPr="00CF00EE">
          <w:rPr>
            <w:rStyle w:val="Hyperlink"/>
          </w:rPr>
          <w:t>Figure 3.11</w:t>
        </w:r>
        <w:r w:rsidR="005D69D3">
          <w:rPr>
            <w:rFonts w:asciiTheme="minorHAnsi" w:hAnsiTheme="minorHAnsi" w:cstheme="minorBidi"/>
            <w:bCs w:val="0"/>
            <w:sz w:val="22"/>
            <w:szCs w:val="22"/>
            <w:lang w:val="en-MY" w:eastAsia="zh-CN"/>
          </w:rPr>
          <w:tab/>
        </w:r>
        <w:r w:rsidR="005D69D3" w:rsidRPr="00CF00EE">
          <w:rPr>
            <w:rStyle w:val="Hyperlink"/>
          </w:rPr>
          <w:t>Use case diagram of Manage User Settings &amp; Mode Management</w:t>
        </w:r>
        <w:r w:rsidR="005D69D3">
          <w:rPr>
            <w:webHidden/>
          </w:rPr>
          <w:tab/>
        </w:r>
        <w:r w:rsidR="005D69D3">
          <w:rPr>
            <w:webHidden/>
          </w:rPr>
          <w:fldChar w:fldCharType="begin"/>
        </w:r>
        <w:r w:rsidR="005D69D3">
          <w:rPr>
            <w:webHidden/>
          </w:rPr>
          <w:instrText xml:space="preserve"> PAGEREF _Toc216217325 \h </w:instrText>
        </w:r>
        <w:r w:rsidR="005D69D3">
          <w:rPr>
            <w:webHidden/>
          </w:rPr>
        </w:r>
        <w:r w:rsidR="005D69D3">
          <w:rPr>
            <w:webHidden/>
          </w:rPr>
          <w:fldChar w:fldCharType="separate"/>
        </w:r>
        <w:r w:rsidR="005D69D3">
          <w:rPr>
            <w:webHidden/>
          </w:rPr>
          <w:t>45</w:t>
        </w:r>
        <w:r w:rsidR="005D69D3">
          <w:rPr>
            <w:webHidden/>
          </w:rPr>
          <w:fldChar w:fldCharType="end"/>
        </w:r>
      </w:hyperlink>
    </w:p>
    <w:p w14:paraId="3448235A" w14:textId="18BED921" w:rsidR="005D69D3" w:rsidRDefault="00C44B14">
      <w:pPr>
        <w:pStyle w:val="TableofFigures"/>
        <w:rPr>
          <w:rFonts w:asciiTheme="minorHAnsi" w:hAnsiTheme="minorHAnsi" w:cstheme="minorBidi"/>
          <w:bCs w:val="0"/>
          <w:sz w:val="22"/>
          <w:szCs w:val="22"/>
          <w:lang w:val="en-MY" w:eastAsia="zh-CN"/>
        </w:rPr>
      </w:pPr>
      <w:hyperlink w:anchor="_Toc216217326" w:history="1">
        <w:r w:rsidR="005D69D3" w:rsidRPr="00CF00EE">
          <w:rPr>
            <w:rStyle w:val="Hyperlink"/>
          </w:rPr>
          <w:t>Figure 3.12</w:t>
        </w:r>
        <w:r w:rsidR="005D69D3">
          <w:rPr>
            <w:rFonts w:asciiTheme="minorHAnsi" w:hAnsiTheme="minorHAnsi" w:cstheme="minorBidi"/>
            <w:bCs w:val="0"/>
            <w:sz w:val="22"/>
            <w:szCs w:val="22"/>
            <w:lang w:val="en-MY" w:eastAsia="zh-CN"/>
          </w:rPr>
          <w:tab/>
        </w:r>
        <w:r w:rsidR="005D69D3" w:rsidRPr="00CF00EE">
          <w:rPr>
            <w:rStyle w:val="Hyperlink"/>
          </w:rPr>
          <w:t>Use case diagram of Generate Report</w:t>
        </w:r>
        <w:r w:rsidR="005D69D3">
          <w:rPr>
            <w:webHidden/>
          </w:rPr>
          <w:tab/>
        </w:r>
        <w:r w:rsidR="005D69D3">
          <w:rPr>
            <w:webHidden/>
          </w:rPr>
          <w:fldChar w:fldCharType="begin"/>
        </w:r>
        <w:r w:rsidR="005D69D3">
          <w:rPr>
            <w:webHidden/>
          </w:rPr>
          <w:instrText xml:space="preserve"> PAGEREF _Toc216217326 \h </w:instrText>
        </w:r>
        <w:r w:rsidR="005D69D3">
          <w:rPr>
            <w:webHidden/>
          </w:rPr>
        </w:r>
        <w:r w:rsidR="005D69D3">
          <w:rPr>
            <w:webHidden/>
          </w:rPr>
          <w:fldChar w:fldCharType="separate"/>
        </w:r>
        <w:r w:rsidR="005D69D3">
          <w:rPr>
            <w:webHidden/>
          </w:rPr>
          <w:t>45</w:t>
        </w:r>
        <w:r w:rsidR="005D69D3">
          <w:rPr>
            <w:webHidden/>
          </w:rPr>
          <w:fldChar w:fldCharType="end"/>
        </w:r>
      </w:hyperlink>
    </w:p>
    <w:p w14:paraId="4E80F5C8" w14:textId="569AFF9E" w:rsidR="005D69D3" w:rsidRDefault="00C44B14">
      <w:pPr>
        <w:pStyle w:val="TableofFigures"/>
        <w:rPr>
          <w:rFonts w:asciiTheme="minorHAnsi" w:hAnsiTheme="minorHAnsi" w:cstheme="minorBidi"/>
          <w:bCs w:val="0"/>
          <w:sz w:val="22"/>
          <w:szCs w:val="22"/>
          <w:lang w:val="en-MY" w:eastAsia="zh-CN"/>
        </w:rPr>
      </w:pPr>
      <w:hyperlink w:anchor="_Toc216217327" w:history="1">
        <w:r w:rsidR="005D69D3" w:rsidRPr="00CF00EE">
          <w:rPr>
            <w:rStyle w:val="Hyperlink"/>
          </w:rPr>
          <w:t>Figure 3.14</w:t>
        </w:r>
        <w:r w:rsidR="005D69D3">
          <w:rPr>
            <w:rFonts w:asciiTheme="minorHAnsi" w:hAnsiTheme="minorHAnsi" w:cstheme="minorBidi"/>
            <w:bCs w:val="0"/>
            <w:sz w:val="22"/>
            <w:szCs w:val="22"/>
            <w:lang w:val="en-MY" w:eastAsia="zh-CN"/>
          </w:rPr>
          <w:tab/>
        </w:r>
        <w:r w:rsidR="005D69D3" w:rsidRPr="00CF00EE">
          <w:rPr>
            <w:rStyle w:val="Hyperlink"/>
          </w:rPr>
          <w:t>Use case diagram of Manage Categories</w:t>
        </w:r>
        <w:r w:rsidR="005D69D3">
          <w:rPr>
            <w:webHidden/>
          </w:rPr>
          <w:tab/>
        </w:r>
        <w:r w:rsidR="005D69D3">
          <w:rPr>
            <w:webHidden/>
          </w:rPr>
          <w:fldChar w:fldCharType="begin"/>
        </w:r>
        <w:r w:rsidR="005D69D3">
          <w:rPr>
            <w:webHidden/>
          </w:rPr>
          <w:instrText xml:space="preserve"> PAGEREF _Toc216217327 \h </w:instrText>
        </w:r>
        <w:r w:rsidR="005D69D3">
          <w:rPr>
            <w:webHidden/>
          </w:rPr>
        </w:r>
        <w:r w:rsidR="005D69D3">
          <w:rPr>
            <w:webHidden/>
          </w:rPr>
          <w:fldChar w:fldCharType="separate"/>
        </w:r>
        <w:r w:rsidR="005D69D3">
          <w:rPr>
            <w:webHidden/>
          </w:rPr>
          <w:t>45</w:t>
        </w:r>
        <w:r w:rsidR="005D69D3">
          <w:rPr>
            <w:webHidden/>
          </w:rPr>
          <w:fldChar w:fldCharType="end"/>
        </w:r>
      </w:hyperlink>
    </w:p>
    <w:p w14:paraId="4461DB70" w14:textId="23B741CD" w:rsidR="005D69D3" w:rsidRDefault="00C44B14">
      <w:pPr>
        <w:pStyle w:val="TableofFigures"/>
        <w:rPr>
          <w:rFonts w:asciiTheme="minorHAnsi" w:hAnsiTheme="minorHAnsi" w:cstheme="minorBidi"/>
          <w:bCs w:val="0"/>
          <w:sz w:val="22"/>
          <w:szCs w:val="22"/>
          <w:lang w:val="en-MY" w:eastAsia="zh-CN"/>
        </w:rPr>
      </w:pPr>
      <w:hyperlink w:anchor="_Toc216217328" w:history="1">
        <w:r w:rsidR="005D69D3" w:rsidRPr="00CF00EE">
          <w:rPr>
            <w:rStyle w:val="Hyperlink"/>
          </w:rPr>
          <w:t>Figure 3.15</w:t>
        </w:r>
        <w:r w:rsidR="005D69D3">
          <w:rPr>
            <w:rFonts w:asciiTheme="minorHAnsi" w:hAnsiTheme="minorHAnsi" w:cstheme="minorBidi"/>
            <w:bCs w:val="0"/>
            <w:sz w:val="22"/>
            <w:szCs w:val="22"/>
            <w:lang w:val="en-MY" w:eastAsia="zh-CN"/>
          </w:rPr>
          <w:tab/>
        </w:r>
        <w:r w:rsidR="005D69D3" w:rsidRPr="00CF00EE">
          <w:rPr>
            <w:rStyle w:val="Hyperlink"/>
          </w:rPr>
          <w:t>Use case diagram of Backup &amp; Restore Data</w:t>
        </w:r>
        <w:r w:rsidR="005D69D3">
          <w:rPr>
            <w:webHidden/>
          </w:rPr>
          <w:tab/>
        </w:r>
        <w:r w:rsidR="005D69D3">
          <w:rPr>
            <w:webHidden/>
          </w:rPr>
          <w:fldChar w:fldCharType="begin"/>
        </w:r>
        <w:r w:rsidR="005D69D3">
          <w:rPr>
            <w:webHidden/>
          </w:rPr>
          <w:instrText xml:space="preserve"> PAGEREF _Toc216217328 \h </w:instrText>
        </w:r>
        <w:r w:rsidR="005D69D3">
          <w:rPr>
            <w:webHidden/>
          </w:rPr>
        </w:r>
        <w:r w:rsidR="005D69D3">
          <w:rPr>
            <w:webHidden/>
          </w:rPr>
          <w:fldChar w:fldCharType="separate"/>
        </w:r>
        <w:r w:rsidR="005D69D3">
          <w:rPr>
            <w:webHidden/>
          </w:rPr>
          <w:t>45</w:t>
        </w:r>
        <w:r w:rsidR="005D69D3">
          <w:rPr>
            <w:webHidden/>
          </w:rPr>
          <w:fldChar w:fldCharType="end"/>
        </w:r>
      </w:hyperlink>
    </w:p>
    <w:p w14:paraId="10823E39" w14:textId="792C3319" w:rsidR="008559A1" w:rsidRPr="008559A1" w:rsidRDefault="0004058E" w:rsidP="008559A1">
      <w:pPr>
        <w:rPr>
          <w:lang w:val="en-US"/>
        </w:rPr>
      </w:pPr>
      <w:r>
        <w:rPr>
          <w:lang w:val="en-US"/>
        </w:rPr>
        <w:fldChar w:fldCharType="end"/>
      </w:r>
    </w:p>
    <w:p w14:paraId="173BF954" w14:textId="77777777" w:rsidR="008559A1" w:rsidRDefault="008559A1" w:rsidP="008559A1">
      <w:pPr>
        <w:rPr>
          <w:lang w:val="en-US"/>
        </w:rPr>
      </w:pPr>
    </w:p>
    <w:p w14:paraId="0376C1AB" w14:textId="77777777" w:rsidR="008559A1" w:rsidRPr="008559A1" w:rsidRDefault="008559A1" w:rsidP="008559A1">
      <w:pPr>
        <w:rPr>
          <w:lang w:val="en-US"/>
        </w:rPr>
      </w:pPr>
    </w:p>
    <w:p w14:paraId="6CBA6FEB" w14:textId="11E6234A" w:rsidR="00003FC1" w:rsidRPr="00003FC1" w:rsidRDefault="00003FC1" w:rsidP="00BA44AE">
      <w:pPr>
        <w:pStyle w:val="TableofFigures"/>
        <w:rPr>
          <w:lang w:val="en-US"/>
        </w:rPr>
      </w:pPr>
    </w:p>
    <w:p w14:paraId="476470DF" w14:textId="77777777" w:rsidR="00093825" w:rsidRDefault="00093825" w:rsidP="008215B0">
      <w:pPr>
        <w:pStyle w:val="TITLEATROMANPAGES"/>
      </w:pPr>
      <w:bookmarkStart w:id="6" w:name="_Toc215752653"/>
      <w:r w:rsidRPr="000A4CBB">
        <w:lastRenderedPageBreak/>
        <w:t>LIST OF SYMBOLS</w:t>
      </w:r>
      <w:bookmarkEnd w:id="6"/>
    </w:p>
    <w:tbl>
      <w:tblPr>
        <w:tblStyle w:val="TableGrid"/>
        <w:tblW w:w="4889" w:type="pct"/>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94"/>
        <w:gridCol w:w="6700"/>
      </w:tblGrid>
      <w:tr w:rsidR="000A4CBB" w14:paraId="77505312" w14:textId="77777777" w:rsidTr="00246261">
        <w:tc>
          <w:tcPr>
            <w:tcW w:w="961" w:type="pct"/>
          </w:tcPr>
          <w:p w14:paraId="734B076E" w14:textId="77777777" w:rsidR="000A4CBB" w:rsidRDefault="000A4CBB" w:rsidP="00A67904">
            <w:pPr>
              <w:pStyle w:val="AbbrandSymbols"/>
            </w:pPr>
          </w:p>
        </w:tc>
        <w:tc>
          <w:tcPr>
            <w:tcW w:w="4039" w:type="pct"/>
          </w:tcPr>
          <w:p w14:paraId="206900CC" w14:textId="77777777" w:rsidR="000A4CBB" w:rsidRDefault="000A4CBB" w:rsidP="00A67904">
            <w:pPr>
              <w:pStyle w:val="AbbrandSymbols"/>
            </w:pPr>
          </w:p>
        </w:tc>
      </w:tr>
      <w:tr w:rsidR="000A4CBB" w14:paraId="156BEBC6" w14:textId="77777777" w:rsidTr="00246261">
        <w:tc>
          <w:tcPr>
            <w:tcW w:w="961" w:type="pct"/>
          </w:tcPr>
          <w:p w14:paraId="5F8FC5E2" w14:textId="77777777" w:rsidR="000A4CBB" w:rsidRDefault="000A4CBB" w:rsidP="00A67904">
            <w:pPr>
              <w:pStyle w:val="AbbrandSymbols"/>
            </w:pPr>
          </w:p>
        </w:tc>
        <w:tc>
          <w:tcPr>
            <w:tcW w:w="4039" w:type="pct"/>
          </w:tcPr>
          <w:p w14:paraId="29A7621E" w14:textId="77777777" w:rsidR="000A4CBB" w:rsidRDefault="000A4CBB" w:rsidP="00A67904">
            <w:pPr>
              <w:pStyle w:val="AbbrandSymbols"/>
            </w:pPr>
          </w:p>
        </w:tc>
      </w:tr>
      <w:tr w:rsidR="000A4CBB" w14:paraId="51FA7E6F" w14:textId="77777777" w:rsidTr="00246261">
        <w:tc>
          <w:tcPr>
            <w:tcW w:w="961" w:type="pct"/>
          </w:tcPr>
          <w:p w14:paraId="6840BA5B" w14:textId="77777777" w:rsidR="000A4CBB" w:rsidRDefault="000A4CBB" w:rsidP="00A67904">
            <w:pPr>
              <w:pStyle w:val="AbbrandSymbols"/>
            </w:pPr>
          </w:p>
        </w:tc>
        <w:tc>
          <w:tcPr>
            <w:tcW w:w="4039" w:type="pct"/>
          </w:tcPr>
          <w:p w14:paraId="163A3471" w14:textId="77777777" w:rsidR="000A4CBB" w:rsidRDefault="000A4CBB" w:rsidP="00A67904">
            <w:pPr>
              <w:pStyle w:val="AbbrandSymbols"/>
            </w:pPr>
          </w:p>
        </w:tc>
      </w:tr>
      <w:tr w:rsidR="00E64B74" w14:paraId="7A3E7E56" w14:textId="77777777" w:rsidTr="00246261">
        <w:tc>
          <w:tcPr>
            <w:tcW w:w="961" w:type="pct"/>
          </w:tcPr>
          <w:p w14:paraId="11D148AF" w14:textId="77777777" w:rsidR="00E64B74" w:rsidRDefault="00E64B74" w:rsidP="00A67904">
            <w:pPr>
              <w:pStyle w:val="AbbrandSymbols"/>
            </w:pPr>
          </w:p>
        </w:tc>
        <w:tc>
          <w:tcPr>
            <w:tcW w:w="4039" w:type="pct"/>
          </w:tcPr>
          <w:p w14:paraId="24DE2BAE" w14:textId="77777777" w:rsidR="00E64B74" w:rsidRDefault="00E64B74" w:rsidP="00A67904">
            <w:pPr>
              <w:pStyle w:val="AbbrandSymbols"/>
            </w:pPr>
          </w:p>
        </w:tc>
      </w:tr>
      <w:tr w:rsidR="00E64B74" w14:paraId="45FCAA9E" w14:textId="77777777" w:rsidTr="00246261">
        <w:tc>
          <w:tcPr>
            <w:tcW w:w="961" w:type="pct"/>
          </w:tcPr>
          <w:p w14:paraId="4A819810" w14:textId="77777777" w:rsidR="00E64B74" w:rsidRDefault="00E64B74" w:rsidP="00A67904">
            <w:pPr>
              <w:pStyle w:val="AbbrandSymbols"/>
            </w:pPr>
          </w:p>
        </w:tc>
        <w:tc>
          <w:tcPr>
            <w:tcW w:w="4039" w:type="pct"/>
          </w:tcPr>
          <w:p w14:paraId="68B36A2A" w14:textId="77777777" w:rsidR="00E64B74" w:rsidRDefault="00E64B74" w:rsidP="00A67904">
            <w:pPr>
              <w:pStyle w:val="AbbrandSymbols"/>
            </w:pPr>
          </w:p>
        </w:tc>
      </w:tr>
      <w:tr w:rsidR="00E64B74" w14:paraId="1745C09F" w14:textId="77777777" w:rsidTr="00246261">
        <w:tc>
          <w:tcPr>
            <w:tcW w:w="961" w:type="pct"/>
          </w:tcPr>
          <w:p w14:paraId="092A55AE" w14:textId="77777777" w:rsidR="00E64B74" w:rsidRDefault="00E64B74" w:rsidP="00A67904">
            <w:pPr>
              <w:pStyle w:val="AbbrandSymbols"/>
            </w:pPr>
          </w:p>
        </w:tc>
        <w:tc>
          <w:tcPr>
            <w:tcW w:w="4039" w:type="pct"/>
          </w:tcPr>
          <w:p w14:paraId="3825A55D" w14:textId="77777777" w:rsidR="00E64B74" w:rsidRDefault="00E64B74" w:rsidP="00A67904">
            <w:pPr>
              <w:pStyle w:val="AbbrandSymbols"/>
            </w:pPr>
          </w:p>
        </w:tc>
      </w:tr>
      <w:tr w:rsidR="00E64B74" w14:paraId="1E0FF0F3" w14:textId="77777777" w:rsidTr="00246261">
        <w:tc>
          <w:tcPr>
            <w:tcW w:w="961" w:type="pct"/>
          </w:tcPr>
          <w:p w14:paraId="69FB5373" w14:textId="77777777" w:rsidR="00E64B74" w:rsidRDefault="00E64B74" w:rsidP="00A67904">
            <w:pPr>
              <w:pStyle w:val="AbbrandSymbols"/>
            </w:pPr>
          </w:p>
        </w:tc>
        <w:tc>
          <w:tcPr>
            <w:tcW w:w="4039" w:type="pct"/>
          </w:tcPr>
          <w:p w14:paraId="69BD4BC0" w14:textId="77777777" w:rsidR="00E64B74" w:rsidRDefault="00E64B74" w:rsidP="00A67904">
            <w:pPr>
              <w:pStyle w:val="AbbrandSymbols"/>
            </w:pPr>
          </w:p>
        </w:tc>
      </w:tr>
      <w:tr w:rsidR="00E64B74" w14:paraId="04E04E3B" w14:textId="77777777" w:rsidTr="00246261">
        <w:tc>
          <w:tcPr>
            <w:tcW w:w="961" w:type="pct"/>
          </w:tcPr>
          <w:p w14:paraId="649B58D7" w14:textId="77777777" w:rsidR="00E64B74" w:rsidRDefault="00E64B74" w:rsidP="00A67904">
            <w:pPr>
              <w:pStyle w:val="AbbrandSymbols"/>
            </w:pPr>
          </w:p>
        </w:tc>
        <w:tc>
          <w:tcPr>
            <w:tcW w:w="4039" w:type="pct"/>
          </w:tcPr>
          <w:p w14:paraId="36AC23A5" w14:textId="77777777" w:rsidR="00E64B74" w:rsidRDefault="00E64B74" w:rsidP="00A67904">
            <w:pPr>
              <w:pStyle w:val="AbbrandSymbols"/>
            </w:pPr>
          </w:p>
        </w:tc>
      </w:tr>
      <w:tr w:rsidR="00E64B74" w14:paraId="43895AD5" w14:textId="77777777" w:rsidTr="00246261">
        <w:tc>
          <w:tcPr>
            <w:tcW w:w="961" w:type="pct"/>
          </w:tcPr>
          <w:p w14:paraId="2C25E661" w14:textId="77777777" w:rsidR="00E64B74" w:rsidRDefault="00E64B74" w:rsidP="00A67904">
            <w:pPr>
              <w:pStyle w:val="AbbrandSymbols"/>
            </w:pPr>
          </w:p>
        </w:tc>
        <w:tc>
          <w:tcPr>
            <w:tcW w:w="4039" w:type="pct"/>
          </w:tcPr>
          <w:p w14:paraId="4503F2E0" w14:textId="77777777" w:rsidR="00E64B74" w:rsidRDefault="00E64B74" w:rsidP="00A67904">
            <w:pPr>
              <w:pStyle w:val="AbbrandSymbols"/>
            </w:pPr>
          </w:p>
        </w:tc>
      </w:tr>
      <w:tr w:rsidR="000A4CBB" w14:paraId="3A1F5CE2" w14:textId="77777777" w:rsidTr="00246261">
        <w:tc>
          <w:tcPr>
            <w:tcW w:w="961" w:type="pct"/>
          </w:tcPr>
          <w:p w14:paraId="076E86F5" w14:textId="77777777" w:rsidR="000A4CBB" w:rsidRDefault="000A4CBB" w:rsidP="00A67904">
            <w:pPr>
              <w:pStyle w:val="AbbrandSymbols"/>
            </w:pPr>
          </w:p>
        </w:tc>
        <w:tc>
          <w:tcPr>
            <w:tcW w:w="4039" w:type="pct"/>
          </w:tcPr>
          <w:p w14:paraId="363C15DC" w14:textId="77777777" w:rsidR="000A4CBB" w:rsidRDefault="000A4CBB" w:rsidP="00A67904">
            <w:pPr>
              <w:pStyle w:val="AbbrandSymbols"/>
            </w:pPr>
          </w:p>
        </w:tc>
      </w:tr>
      <w:tr w:rsidR="000A4CBB" w14:paraId="02205634" w14:textId="77777777" w:rsidTr="00246261">
        <w:tc>
          <w:tcPr>
            <w:tcW w:w="961" w:type="pct"/>
          </w:tcPr>
          <w:p w14:paraId="603B1A46" w14:textId="77777777" w:rsidR="000A4CBB" w:rsidRDefault="000A4CBB" w:rsidP="00A67904">
            <w:pPr>
              <w:pStyle w:val="AbbrandSymbols"/>
            </w:pPr>
          </w:p>
        </w:tc>
        <w:tc>
          <w:tcPr>
            <w:tcW w:w="4039" w:type="pct"/>
          </w:tcPr>
          <w:p w14:paraId="566BD6E8" w14:textId="77777777" w:rsidR="000A4CBB" w:rsidRDefault="000A4CBB" w:rsidP="00A67904">
            <w:pPr>
              <w:pStyle w:val="AbbrandSymbols"/>
            </w:pPr>
          </w:p>
        </w:tc>
      </w:tr>
      <w:tr w:rsidR="000A4CBB" w14:paraId="05C79732" w14:textId="77777777" w:rsidTr="00246261">
        <w:tc>
          <w:tcPr>
            <w:tcW w:w="961" w:type="pct"/>
          </w:tcPr>
          <w:p w14:paraId="2D97CD27" w14:textId="77777777" w:rsidR="000A4CBB" w:rsidRDefault="000A4CBB" w:rsidP="00A67904">
            <w:pPr>
              <w:pStyle w:val="AbbrandSymbols"/>
            </w:pPr>
          </w:p>
        </w:tc>
        <w:tc>
          <w:tcPr>
            <w:tcW w:w="4039" w:type="pct"/>
          </w:tcPr>
          <w:p w14:paraId="33A616DB" w14:textId="77777777" w:rsidR="000A4CBB" w:rsidRDefault="000A4CBB" w:rsidP="00A67904">
            <w:pPr>
              <w:pStyle w:val="AbbrandSymbols"/>
            </w:pPr>
          </w:p>
        </w:tc>
      </w:tr>
    </w:tbl>
    <w:p w14:paraId="54FFFF27" w14:textId="77777777" w:rsidR="00093825" w:rsidRDefault="00093825" w:rsidP="008215B0">
      <w:pPr>
        <w:pStyle w:val="TITLEATROMANPAGES"/>
      </w:pPr>
      <w:bookmarkStart w:id="7" w:name="_Toc215752654"/>
      <w:r w:rsidRPr="000A4CBB">
        <w:lastRenderedPageBreak/>
        <w:t>LIST OF ABBREVIATION</w:t>
      </w:r>
      <w:r w:rsidR="00E33E51" w:rsidRPr="000A4CBB">
        <w:t>S</w:t>
      </w:r>
      <w:bookmarkEnd w:id="7"/>
    </w:p>
    <w:tbl>
      <w:tblPr>
        <w:tblStyle w:val="TableGrid"/>
        <w:tblW w:w="4889" w:type="pct"/>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5"/>
        <w:gridCol w:w="6479"/>
      </w:tblGrid>
      <w:tr w:rsidR="00B53C51" w14:paraId="52913661" w14:textId="77777777" w:rsidTr="00246261">
        <w:tc>
          <w:tcPr>
            <w:tcW w:w="1094" w:type="pct"/>
          </w:tcPr>
          <w:p w14:paraId="7BEC5886" w14:textId="323AE389" w:rsidR="00B53C51" w:rsidRPr="00E64B74" w:rsidRDefault="00B35BF7" w:rsidP="00E64B74">
            <w:pPr>
              <w:pStyle w:val="AbbrandSymbols"/>
            </w:pPr>
            <w:r>
              <w:t>PFM</w:t>
            </w:r>
          </w:p>
        </w:tc>
        <w:tc>
          <w:tcPr>
            <w:tcW w:w="3906" w:type="pct"/>
          </w:tcPr>
          <w:p w14:paraId="350D1952" w14:textId="108CD056" w:rsidR="00B53C51" w:rsidRPr="003B209B" w:rsidRDefault="00B35BF7" w:rsidP="00E64B74">
            <w:pPr>
              <w:pStyle w:val="AbbrandSymbols"/>
            </w:pPr>
            <w:r>
              <w:t>Personal Financial Management</w:t>
            </w:r>
          </w:p>
        </w:tc>
      </w:tr>
      <w:tr w:rsidR="00B53C51" w14:paraId="3D02B8AA" w14:textId="77777777" w:rsidTr="00246261">
        <w:tc>
          <w:tcPr>
            <w:tcW w:w="1094" w:type="pct"/>
          </w:tcPr>
          <w:p w14:paraId="6CB0FF55" w14:textId="77777777" w:rsidR="00B53C51" w:rsidRDefault="00B35BF7" w:rsidP="00E64B74">
            <w:pPr>
              <w:pStyle w:val="AbbrandSymbols"/>
            </w:pPr>
            <w:r>
              <w:t>FYP</w:t>
            </w:r>
          </w:p>
          <w:p w14:paraId="27E00E0B" w14:textId="7475E063" w:rsidR="00B35BF7" w:rsidRPr="00E64B74" w:rsidRDefault="00DD1885" w:rsidP="00E64B74">
            <w:pPr>
              <w:pStyle w:val="AbbrandSymbols"/>
            </w:pPr>
            <w:r>
              <w:t>IOS</w:t>
            </w:r>
          </w:p>
        </w:tc>
        <w:tc>
          <w:tcPr>
            <w:tcW w:w="3906" w:type="pct"/>
          </w:tcPr>
          <w:p w14:paraId="5F5E6BFC" w14:textId="77777777" w:rsidR="00B53C51" w:rsidRDefault="00B35BF7" w:rsidP="00E64B74">
            <w:pPr>
              <w:pStyle w:val="AbbrandSymbols"/>
            </w:pPr>
            <w:r>
              <w:t>Final Year Project</w:t>
            </w:r>
          </w:p>
          <w:p w14:paraId="59877790" w14:textId="58145F3D" w:rsidR="00B35BF7" w:rsidRPr="003B209B" w:rsidRDefault="00C80065" w:rsidP="00E64B74">
            <w:pPr>
              <w:pStyle w:val="AbbrandSymbols"/>
            </w:pPr>
            <w:r>
              <w:t>iP</w:t>
            </w:r>
            <w:r w:rsidR="00181027">
              <w:t>hone Operating System</w:t>
            </w:r>
          </w:p>
        </w:tc>
      </w:tr>
      <w:tr w:rsidR="00E64B74" w14:paraId="053ADB57" w14:textId="77777777" w:rsidTr="00246261">
        <w:tc>
          <w:tcPr>
            <w:tcW w:w="1094" w:type="pct"/>
          </w:tcPr>
          <w:p w14:paraId="2C731412" w14:textId="42A9FDA9" w:rsidR="00E64B74" w:rsidRPr="00E64B74" w:rsidRDefault="00BA03D9" w:rsidP="00E64B74">
            <w:pPr>
              <w:pStyle w:val="AbbrandSymbols"/>
            </w:pPr>
            <w:r>
              <w:t>APP</w:t>
            </w:r>
          </w:p>
        </w:tc>
        <w:tc>
          <w:tcPr>
            <w:tcW w:w="3906" w:type="pct"/>
          </w:tcPr>
          <w:p w14:paraId="55D5C6DC" w14:textId="6646D437" w:rsidR="00E64B74" w:rsidRPr="003B209B" w:rsidRDefault="00BA03D9" w:rsidP="00E64B74">
            <w:pPr>
              <w:pStyle w:val="AbbrandSymbols"/>
            </w:pPr>
            <w:r>
              <w:t>Application</w:t>
            </w:r>
          </w:p>
        </w:tc>
      </w:tr>
      <w:tr w:rsidR="00E64B74" w14:paraId="458F9D07" w14:textId="77777777" w:rsidTr="00246261">
        <w:tc>
          <w:tcPr>
            <w:tcW w:w="1094" w:type="pct"/>
          </w:tcPr>
          <w:p w14:paraId="3DFD3DEC" w14:textId="764A36DF" w:rsidR="00E64B74" w:rsidRPr="00E64B74" w:rsidRDefault="00B76FC7" w:rsidP="00E64B74">
            <w:pPr>
              <w:pStyle w:val="AbbrandSymbols"/>
            </w:pPr>
            <w:r>
              <w:t>UI</w:t>
            </w:r>
          </w:p>
        </w:tc>
        <w:tc>
          <w:tcPr>
            <w:tcW w:w="3906" w:type="pct"/>
          </w:tcPr>
          <w:p w14:paraId="373D4BBF" w14:textId="20CBEDE7" w:rsidR="00E64B74" w:rsidRPr="003B209B" w:rsidRDefault="00B76FC7" w:rsidP="00E64B74">
            <w:pPr>
              <w:pStyle w:val="AbbrandSymbols"/>
            </w:pPr>
            <w:r>
              <w:t>User Interface</w:t>
            </w:r>
          </w:p>
        </w:tc>
      </w:tr>
      <w:tr w:rsidR="00E64B74" w14:paraId="5C816B21" w14:textId="77777777" w:rsidTr="00246261">
        <w:tc>
          <w:tcPr>
            <w:tcW w:w="1094" w:type="pct"/>
          </w:tcPr>
          <w:p w14:paraId="3187E9B0" w14:textId="1F266E47" w:rsidR="00E64B74" w:rsidRPr="00E64B74" w:rsidRDefault="00B76FC7" w:rsidP="00E64B74">
            <w:pPr>
              <w:pStyle w:val="AbbrandSymbols"/>
            </w:pPr>
            <w:r>
              <w:t>UX</w:t>
            </w:r>
          </w:p>
        </w:tc>
        <w:tc>
          <w:tcPr>
            <w:tcW w:w="3906" w:type="pct"/>
          </w:tcPr>
          <w:p w14:paraId="461CDE1A" w14:textId="03207C3C" w:rsidR="00E64B74" w:rsidRPr="003B209B" w:rsidRDefault="00B76FC7" w:rsidP="00E64B74">
            <w:pPr>
              <w:pStyle w:val="AbbrandSymbols"/>
            </w:pPr>
            <w:r>
              <w:t>User Experience</w:t>
            </w:r>
          </w:p>
        </w:tc>
      </w:tr>
      <w:tr w:rsidR="00E64B74" w14:paraId="2440ADEB" w14:textId="77777777" w:rsidTr="00246261">
        <w:tc>
          <w:tcPr>
            <w:tcW w:w="1094" w:type="pct"/>
          </w:tcPr>
          <w:p w14:paraId="6BF7A91A" w14:textId="1170EB54" w:rsidR="00E64B74" w:rsidRPr="00E64B74" w:rsidRDefault="00B76FC7" w:rsidP="00E64B74">
            <w:pPr>
              <w:pStyle w:val="AbbrandSymbols"/>
            </w:pPr>
            <w:r>
              <w:t>GUI</w:t>
            </w:r>
          </w:p>
        </w:tc>
        <w:tc>
          <w:tcPr>
            <w:tcW w:w="3906" w:type="pct"/>
          </w:tcPr>
          <w:p w14:paraId="171F3BAA" w14:textId="2315EAA4" w:rsidR="00E64B74" w:rsidRPr="003B209B" w:rsidRDefault="00B76FC7" w:rsidP="00E64B74">
            <w:pPr>
              <w:pStyle w:val="AbbrandSymbols"/>
            </w:pPr>
            <w:r>
              <w:t>Graphical User Interface</w:t>
            </w:r>
          </w:p>
        </w:tc>
      </w:tr>
      <w:tr w:rsidR="00E64B74" w14:paraId="254D18A0" w14:textId="77777777" w:rsidTr="00246261">
        <w:tc>
          <w:tcPr>
            <w:tcW w:w="1094" w:type="pct"/>
          </w:tcPr>
          <w:p w14:paraId="605CDCF2" w14:textId="16A6977D" w:rsidR="00E64B74" w:rsidRPr="00E64B74" w:rsidRDefault="00BB7017" w:rsidP="00E64B74">
            <w:pPr>
              <w:pStyle w:val="AbbrandSymbols"/>
            </w:pPr>
            <w:r>
              <w:t>TNG</w:t>
            </w:r>
          </w:p>
        </w:tc>
        <w:tc>
          <w:tcPr>
            <w:tcW w:w="3906" w:type="pct"/>
          </w:tcPr>
          <w:p w14:paraId="6595222E" w14:textId="40DA38D0" w:rsidR="00E64B74" w:rsidRPr="003B209B" w:rsidRDefault="00BB7017" w:rsidP="00E64B74">
            <w:pPr>
              <w:pStyle w:val="AbbrandSymbols"/>
            </w:pPr>
            <w:r>
              <w:t>Touch’ n Go</w:t>
            </w:r>
          </w:p>
        </w:tc>
      </w:tr>
      <w:tr w:rsidR="00E64B74" w14:paraId="27602E8F" w14:textId="77777777" w:rsidTr="00246261">
        <w:tc>
          <w:tcPr>
            <w:tcW w:w="1094" w:type="pct"/>
          </w:tcPr>
          <w:p w14:paraId="19B68AC5" w14:textId="2A00A305" w:rsidR="00E64B74" w:rsidRPr="00E64B74" w:rsidRDefault="00F3175E" w:rsidP="00E64B74">
            <w:pPr>
              <w:pStyle w:val="AbbrandSymbols"/>
            </w:pPr>
            <w:r>
              <w:t>QR</w:t>
            </w:r>
          </w:p>
        </w:tc>
        <w:tc>
          <w:tcPr>
            <w:tcW w:w="3906" w:type="pct"/>
          </w:tcPr>
          <w:p w14:paraId="0AF6567A" w14:textId="2A9EC1BA" w:rsidR="00E64B74" w:rsidRPr="003B209B" w:rsidRDefault="00F3175E" w:rsidP="00E64B74">
            <w:pPr>
              <w:pStyle w:val="AbbrandSymbols"/>
            </w:pPr>
            <w:r>
              <w:t>Quick Response</w:t>
            </w:r>
          </w:p>
        </w:tc>
      </w:tr>
      <w:tr w:rsidR="00E64B74" w14:paraId="0CA2BE2C" w14:textId="77777777" w:rsidTr="00246261">
        <w:tc>
          <w:tcPr>
            <w:tcW w:w="1094" w:type="pct"/>
          </w:tcPr>
          <w:p w14:paraId="2FE6EC2E" w14:textId="08FF1192" w:rsidR="00E64B74" w:rsidRPr="00E64B74" w:rsidRDefault="00F3175E" w:rsidP="00E64B74">
            <w:pPr>
              <w:pStyle w:val="AbbrandSymbols"/>
            </w:pPr>
            <w:r>
              <w:t>RFID</w:t>
            </w:r>
          </w:p>
        </w:tc>
        <w:tc>
          <w:tcPr>
            <w:tcW w:w="3906" w:type="pct"/>
          </w:tcPr>
          <w:p w14:paraId="48FF7E72" w14:textId="10873D69" w:rsidR="00E64B74" w:rsidRPr="003B209B" w:rsidRDefault="00BC1BAC" w:rsidP="00E64B74">
            <w:pPr>
              <w:pStyle w:val="AbbrandSymbols"/>
            </w:pPr>
            <w:r>
              <w:t>Radio-Frequency Identification</w:t>
            </w:r>
          </w:p>
        </w:tc>
      </w:tr>
      <w:tr w:rsidR="00E64B74" w14:paraId="2C01D600" w14:textId="77777777" w:rsidTr="00246261">
        <w:tc>
          <w:tcPr>
            <w:tcW w:w="1094" w:type="pct"/>
          </w:tcPr>
          <w:p w14:paraId="3003E9A4" w14:textId="77777777" w:rsidR="00E64B74" w:rsidRDefault="001426FE" w:rsidP="00E64B74">
            <w:pPr>
              <w:pStyle w:val="AbbrandSymbols"/>
            </w:pPr>
            <w:r>
              <w:t>FPX</w:t>
            </w:r>
          </w:p>
          <w:p w14:paraId="79AD8CFC" w14:textId="77777777" w:rsidR="00E61AB3" w:rsidRDefault="00EA23EF" w:rsidP="00E64B74">
            <w:pPr>
              <w:pStyle w:val="AbbrandSymbols"/>
            </w:pPr>
            <w:r>
              <w:t>ASNB</w:t>
            </w:r>
          </w:p>
          <w:p w14:paraId="764900C5" w14:textId="77777777" w:rsidR="00251EC7" w:rsidRDefault="00251EC7" w:rsidP="00E64B74">
            <w:pPr>
              <w:pStyle w:val="AbbrandSymbols"/>
            </w:pPr>
            <w:r>
              <w:t>SDK</w:t>
            </w:r>
          </w:p>
          <w:p w14:paraId="355F577E" w14:textId="77777777" w:rsidR="00251EC7" w:rsidRDefault="00251EC7" w:rsidP="00E64B74">
            <w:pPr>
              <w:pStyle w:val="AbbrandSymbols"/>
            </w:pPr>
            <w:r>
              <w:t>SQL</w:t>
            </w:r>
          </w:p>
          <w:p w14:paraId="5A6660E5" w14:textId="3B7F60D5" w:rsidR="00074C43" w:rsidRPr="00E64B74" w:rsidRDefault="00074C43" w:rsidP="00E64B74">
            <w:pPr>
              <w:pStyle w:val="AbbrandSymbols"/>
            </w:pPr>
            <w:r>
              <w:t>SDLC</w:t>
            </w:r>
          </w:p>
        </w:tc>
        <w:tc>
          <w:tcPr>
            <w:tcW w:w="3906" w:type="pct"/>
          </w:tcPr>
          <w:p w14:paraId="6F1CFBCD" w14:textId="77777777" w:rsidR="00E64B74" w:rsidRDefault="001426FE" w:rsidP="00E64B74">
            <w:pPr>
              <w:pStyle w:val="AbbrandSymbols"/>
            </w:pPr>
            <w:r>
              <w:t>Financial Process Exchange</w:t>
            </w:r>
          </w:p>
          <w:p w14:paraId="5F9F4736" w14:textId="02FB7672" w:rsidR="001426FE" w:rsidRDefault="00E61AB3" w:rsidP="00E64B74">
            <w:pPr>
              <w:pStyle w:val="AbbrandSymbols"/>
            </w:pPr>
            <w:r>
              <w:t>Amanah Saham National Berhad</w:t>
            </w:r>
          </w:p>
          <w:p w14:paraId="738B5D19" w14:textId="77777777" w:rsidR="001426FE" w:rsidRDefault="00251EC7" w:rsidP="00E64B74">
            <w:pPr>
              <w:pStyle w:val="AbbrandSymbols"/>
            </w:pPr>
            <w:r>
              <w:t>Software development Kit</w:t>
            </w:r>
          </w:p>
          <w:p w14:paraId="01311EBE" w14:textId="77777777" w:rsidR="00251EC7" w:rsidRDefault="00251EC7" w:rsidP="00E64B74">
            <w:pPr>
              <w:pStyle w:val="AbbrandSymbols"/>
            </w:pPr>
            <w:r>
              <w:t>Structured Query Language</w:t>
            </w:r>
          </w:p>
          <w:p w14:paraId="24A012E6" w14:textId="4198DFA0" w:rsidR="00074C43" w:rsidRPr="003B209B" w:rsidRDefault="00074C43" w:rsidP="00E64B74">
            <w:pPr>
              <w:pStyle w:val="AbbrandSymbols"/>
            </w:pPr>
            <w:r>
              <w:t>Software Development Life Cycle</w:t>
            </w:r>
            <w:r w:rsidR="0085720A">
              <w:t>s</w:t>
            </w:r>
          </w:p>
        </w:tc>
      </w:tr>
      <w:tr w:rsidR="00E61AB3" w14:paraId="56162F3A" w14:textId="77777777" w:rsidTr="00246261">
        <w:tc>
          <w:tcPr>
            <w:tcW w:w="1094" w:type="pct"/>
          </w:tcPr>
          <w:p w14:paraId="22F00E81" w14:textId="77777777" w:rsidR="00E61AB3" w:rsidRDefault="00E61AB3" w:rsidP="00E64B74">
            <w:pPr>
              <w:pStyle w:val="AbbrandSymbols"/>
            </w:pPr>
          </w:p>
        </w:tc>
        <w:tc>
          <w:tcPr>
            <w:tcW w:w="3906" w:type="pct"/>
          </w:tcPr>
          <w:p w14:paraId="6E693B55" w14:textId="77777777" w:rsidR="00E61AB3" w:rsidRDefault="00E61AB3" w:rsidP="00E64B74">
            <w:pPr>
              <w:pStyle w:val="AbbrandSymbols"/>
            </w:pPr>
          </w:p>
        </w:tc>
      </w:tr>
      <w:tr w:rsidR="00B53C51" w14:paraId="4865DDF9" w14:textId="77777777" w:rsidTr="00246261">
        <w:tc>
          <w:tcPr>
            <w:tcW w:w="1094" w:type="pct"/>
          </w:tcPr>
          <w:p w14:paraId="5D7B8CAC" w14:textId="77777777" w:rsidR="00B53C51" w:rsidRPr="00E64B74" w:rsidRDefault="00B53C51" w:rsidP="00E64B74">
            <w:pPr>
              <w:pStyle w:val="AbbrandSymbols"/>
            </w:pPr>
          </w:p>
        </w:tc>
        <w:tc>
          <w:tcPr>
            <w:tcW w:w="3906" w:type="pct"/>
          </w:tcPr>
          <w:p w14:paraId="67D0980B" w14:textId="77777777" w:rsidR="00B53C51" w:rsidRDefault="00B53C51" w:rsidP="00A67904">
            <w:pPr>
              <w:pStyle w:val="AbbrandSymbols"/>
            </w:pPr>
          </w:p>
        </w:tc>
      </w:tr>
    </w:tbl>
    <w:p w14:paraId="07017C97" w14:textId="77777777" w:rsidR="001124CD" w:rsidRDefault="001124CD" w:rsidP="00093825">
      <w:pPr>
        <w:rPr>
          <w:lang w:val="en-US"/>
        </w:rPr>
      </w:pPr>
    </w:p>
    <w:p w14:paraId="5F156C3E" w14:textId="5CF10669" w:rsidR="00F22C10" w:rsidRDefault="0035762F" w:rsidP="00F22C10">
      <w:pPr>
        <w:pStyle w:val="TITLEATROMANPAGES"/>
        <w:rPr>
          <w:rFonts w:eastAsiaTheme="minorEastAsia"/>
          <w:b w:val="0"/>
          <w:caps w:val="0"/>
          <w:noProof/>
          <w:szCs w:val="18"/>
          <w:lang w:eastAsia="en-MY"/>
        </w:rPr>
      </w:pPr>
      <w:bookmarkStart w:id="8" w:name="_Toc215752655"/>
      <w:r>
        <w:lastRenderedPageBreak/>
        <w:t>LIST OF APPENDICES</w:t>
      </w:r>
      <w:bookmarkEnd w:id="8"/>
    </w:p>
    <w:p w14:paraId="21BEAD52" w14:textId="5007A986" w:rsidR="00A2329A" w:rsidRDefault="00F22C10">
      <w:pPr>
        <w:pStyle w:val="TableofFigures"/>
        <w:rPr>
          <w:rFonts w:asciiTheme="minorHAnsi" w:hAnsiTheme="minorHAnsi" w:cstheme="minorBidi"/>
          <w:bCs w:val="0"/>
          <w:sz w:val="22"/>
          <w:szCs w:val="22"/>
          <w:lang w:val="en-MY" w:eastAsia="zh-CN"/>
        </w:rPr>
      </w:pPr>
      <w:r>
        <w:rPr>
          <w:lang w:val="en-US"/>
        </w:rPr>
        <w:fldChar w:fldCharType="begin"/>
      </w:r>
      <w:r>
        <w:rPr>
          <w:lang w:val="en-US"/>
        </w:rPr>
        <w:instrText xml:space="preserve"> TOC \h \z \t "Caption Appendix" \c </w:instrText>
      </w:r>
      <w:r>
        <w:rPr>
          <w:lang w:val="en-US"/>
        </w:rPr>
        <w:fldChar w:fldCharType="separate"/>
      </w:r>
      <w:hyperlink w:anchor="_Toc214816455" w:history="1">
        <w:r w:rsidR="00A2329A" w:rsidRPr="00017FF3">
          <w:rPr>
            <w:rStyle w:val="Hyperlink"/>
          </w:rPr>
          <w:t>Appendix A:</w:t>
        </w:r>
        <w:r w:rsidR="00A2329A">
          <w:rPr>
            <w:rFonts w:asciiTheme="minorHAnsi" w:hAnsiTheme="minorHAnsi" w:cstheme="minorBidi"/>
            <w:bCs w:val="0"/>
            <w:sz w:val="22"/>
            <w:szCs w:val="22"/>
            <w:lang w:val="en-MY" w:eastAsia="zh-CN"/>
          </w:rPr>
          <w:tab/>
        </w:r>
        <w:r w:rsidR="00A2329A" w:rsidRPr="00017FF3">
          <w:rPr>
            <w:rStyle w:val="Hyperlink"/>
          </w:rPr>
          <w:t>Google Form- Analysis of Smart Pocket in young adults</w:t>
        </w:r>
        <w:r w:rsidR="00A2329A">
          <w:rPr>
            <w:webHidden/>
          </w:rPr>
          <w:tab/>
        </w:r>
        <w:r w:rsidR="00A2329A">
          <w:rPr>
            <w:webHidden/>
          </w:rPr>
          <w:fldChar w:fldCharType="begin"/>
        </w:r>
        <w:r w:rsidR="00A2329A">
          <w:rPr>
            <w:webHidden/>
          </w:rPr>
          <w:instrText xml:space="preserve"> PAGEREF _Toc214816455 \h </w:instrText>
        </w:r>
        <w:r w:rsidR="00A2329A">
          <w:rPr>
            <w:webHidden/>
          </w:rPr>
        </w:r>
        <w:r w:rsidR="00A2329A">
          <w:rPr>
            <w:webHidden/>
          </w:rPr>
          <w:fldChar w:fldCharType="separate"/>
        </w:r>
        <w:r w:rsidR="00A2329A">
          <w:rPr>
            <w:webHidden/>
          </w:rPr>
          <w:t>41</w:t>
        </w:r>
        <w:r w:rsidR="00A2329A">
          <w:rPr>
            <w:webHidden/>
          </w:rPr>
          <w:fldChar w:fldCharType="end"/>
        </w:r>
      </w:hyperlink>
    </w:p>
    <w:p w14:paraId="2B0BD96A" w14:textId="2AC5FE48" w:rsidR="00A2329A" w:rsidRDefault="00C44B14">
      <w:pPr>
        <w:pStyle w:val="TableofFigures"/>
        <w:rPr>
          <w:rFonts w:asciiTheme="minorHAnsi" w:hAnsiTheme="minorHAnsi" w:cstheme="minorBidi"/>
          <w:bCs w:val="0"/>
          <w:sz w:val="22"/>
          <w:szCs w:val="22"/>
          <w:lang w:val="en-MY" w:eastAsia="zh-CN"/>
        </w:rPr>
      </w:pPr>
      <w:hyperlink w:anchor="_Toc214816456" w:history="1">
        <w:r w:rsidR="00A2329A" w:rsidRPr="00017FF3">
          <w:rPr>
            <w:rStyle w:val="Hyperlink"/>
          </w:rPr>
          <w:t>Appendix B:</w:t>
        </w:r>
        <w:r w:rsidR="00A2329A">
          <w:rPr>
            <w:rFonts w:asciiTheme="minorHAnsi" w:hAnsiTheme="minorHAnsi" w:cstheme="minorBidi"/>
            <w:bCs w:val="0"/>
            <w:sz w:val="22"/>
            <w:szCs w:val="22"/>
            <w:lang w:val="en-MY" w:eastAsia="zh-CN"/>
          </w:rPr>
          <w:tab/>
        </w:r>
        <w:r w:rsidR="00A2329A" w:rsidRPr="00017FF3">
          <w:rPr>
            <w:rStyle w:val="Hyperlink"/>
          </w:rPr>
          <w:t>Title</w:t>
        </w:r>
        <w:r w:rsidR="00A2329A">
          <w:rPr>
            <w:webHidden/>
          </w:rPr>
          <w:tab/>
        </w:r>
        <w:r w:rsidR="00A2329A">
          <w:rPr>
            <w:webHidden/>
          </w:rPr>
          <w:fldChar w:fldCharType="begin"/>
        </w:r>
        <w:r w:rsidR="00A2329A">
          <w:rPr>
            <w:webHidden/>
          </w:rPr>
          <w:instrText xml:space="preserve"> PAGEREF _Toc214816456 \h </w:instrText>
        </w:r>
        <w:r w:rsidR="00A2329A">
          <w:rPr>
            <w:webHidden/>
          </w:rPr>
        </w:r>
        <w:r w:rsidR="00A2329A">
          <w:rPr>
            <w:webHidden/>
          </w:rPr>
          <w:fldChar w:fldCharType="separate"/>
        </w:r>
        <w:r w:rsidR="00A2329A">
          <w:rPr>
            <w:webHidden/>
          </w:rPr>
          <w:t>47</w:t>
        </w:r>
        <w:r w:rsidR="00A2329A">
          <w:rPr>
            <w:webHidden/>
          </w:rPr>
          <w:fldChar w:fldCharType="end"/>
        </w:r>
      </w:hyperlink>
    </w:p>
    <w:p w14:paraId="1C32749C" w14:textId="00A07AF3" w:rsidR="00F22C10" w:rsidRPr="00F22C10" w:rsidRDefault="00F22C10" w:rsidP="00F22C10">
      <w:pPr>
        <w:rPr>
          <w:lang w:val="en-US" w:eastAsia="en-MY"/>
        </w:rPr>
      </w:pPr>
      <w:r>
        <w:rPr>
          <w:lang w:val="en-US" w:eastAsia="en-MY"/>
        </w:rPr>
        <w:fldChar w:fldCharType="end"/>
      </w:r>
    </w:p>
    <w:p w14:paraId="1DBA4323" w14:textId="2EE800F1" w:rsidR="009F54EF" w:rsidRPr="009F54EF" w:rsidRDefault="009F54EF" w:rsidP="009F54EF">
      <w:pPr>
        <w:rPr>
          <w:lang w:val="en-US" w:eastAsia="en-MY"/>
        </w:rPr>
      </w:pPr>
    </w:p>
    <w:p w14:paraId="534F5580" w14:textId="501DEAB1" w:rsidR="0035762F" w:rsidRPr="0035762F" w:rsidRDefault="0035762F" w:rsidP="0035762F">
      <w:pPr>
        <w:rPr>
          <w:lang w:val="en-US"/>
        </w:rPr>
      </w:pPr>
    </w:p>
    <w:p w14:paraId="258FEAC4" w14:textId="77777777" w:rsidR="00E64B74" w:rsidRDefault="00E64B74" w:rsidP="00093825">
      <w:pPr>
        <w:rPr>
          <w:lang w:val="en-US"/>
        </w:rPr>
      </w:pPr>
    </w:p>
    <w:p w14:paraId="1D2E1DD3" w14:textId="77777777" w:rsidR="00E64B74" w:rsidRPr="00793C06" w:rsidRDefault="00E64B74" w:rsidP="00793C06">
      <w:pPr>
        <w:sectPr w:rsidR="00E64B74" w:rsidRPr="00793C06" w:rsidSect="009C1282">
          <w:footerReference w:type="default" r:id="rId11"/>
          <w:pgSz w:w="11907" w:h="16839" w:code="9"/>
          <w:pgMar w:top="1440" w:right="1440" w:bottom="1440" w:left="1985" w:header="706" w:footer="567" w:gutter="0"/>
          <w:pgNumType w:fmt="lowerRoman" w:start="2"/>
          <w:cols w:space="708"/>
          <w:docGrid w:linePitch="360"/>
        </w:sectPr>
      </w:pPr>
    </w:p>
    <w:p w14:paraId="0D3AD91C" w14:textId="77777777" w:rsidR="00093825" w:rsidRDefault="00E47F1C" w:rsidP="00AD1C5E">
      <w:pPr>
        <w:pStyle w:val="Heading1"/>
      </w:pPr>
      <w:r>
        <w:lastRenderedPageBreak/>
        <w:br/>
      </w:r>
      <w:r>
        <w:br/>
      </w:r>
      <w:r>
        <w:br/>
      </w:r>
      <w:bookmarkStart w:id="9" w:name="_Toc215752656"/>
      <w:r w:rsidR="00352AA0">
        <w:t>INTRODUCTION</w:t>
      </w:r>
      <w:bookmarkEnd w:id="9"/>
    </w:p>
    <w:p w14:paraId="25A7B627" w14:textId="7E9F632A" w:rsidR="00952372" w:rsidRDefault="00E71786" w:rsidP="00B50411">
      <w:pPr>
        <w:pStyle w:val="Heading2"/>
      </w:pPr>
      <w:bookmarkStart w:id="10" w:name="_Toc215752657"/>
      <w:r>
        <w:t>BACKGROUND OF STUDY</w:t>
      </w:r>
      <w:bookmarkEnd w:id="10"/>
    </w:p>
    <w:p w14:paraId="62ABD5C5" w14:textId="16F6C122" w:rsidR="00CC0594" w:rsidRDefault="007F2D8A" w:rsidP="00376E49">
      <w:pPr>
        <w:pStyle w:val="UMPParagraph"/>
      </w:pPr>
      <w:r>
        <w:t xml:space="preserve">In the contemporary digital economy, financial literacy has emerged as an increasingly critical life skill for young adults, who are navigating an economic landscape that is becoming ever more intricate. This </w:t>
      </w:r>
      <w:r w:rsidR="00C41799">
        <w:t xml:space="preserve">phenomenon is primarily attributed to </w:t>
      </w:r>
      <w:r w:rsidR="00E558AF">
        <w:t>the</w:t>
      </w:r>
      <w:r w:rsidR="00A11E59">
        <w:t xml:space="preserve"> proliferation of</w:t>
      </w:r>
      <w:r w:rsidR="00292EE2">
        <w:t xml:space="preserve"> </w:t>
      </w:r>
      <w:r w:rsidR="00890F4E">
        <w:t xml:space="preserve">multiple trending </w:t>
      </w:r>
      <w:r w:rsidR="001338C4">
        <w:t>online</w:t>
      </w:r>
      <w:r w:rsidR="003574AA">
        <w:t xml:space="preserve"> </w:t>
      </w:r>
      <w:r w:rsidR="00890F4E">
        <w:t>payment method</w:t>
      </w:r>
      <w:r w:rsidR="001338C4">
        <w:t>s</w:t>
      </w:r>
      <w:r w:rsidR="00292EE2">
        <w:t>,</w:t>
      </w:r>
      <w:r w:rsidR="00890F4E">
        <w:t xml:space="preserve"> </w:t>
      </w:r>
      <w:r w:rsidR="00E32C32">
        <w:t>mak</w:t>
      </w:r>
      <w:r w:rsidR="00292EE2">
        <w:t>ing</w:t>
      </w:r>
      <w:r w:rsidR="00E32C32">
        <w:t xml:space="preserve"> the </w:t>
      </w:r>
      <w:r w:rsidR="00EE1659">
        <w:t xml:space="preserve">payment too </w:t>
      </w:r>
      <w:r w:rsidR="00292EE2">
        <w:t>convenience but simple</w:t>
      </w:r>
      <w:r w:rsidR="00890F4E">
        <w:t xml:space="preserve"> such as </w:t>
      </w:r>
      <w:r>
        <w:t>buy-now-pay-later (BNPL) services</w:t>
      </w:r>
      <w:r w:rsidR="001338C4">
        <w:t xml:space="preserve"> and </w:t>
      </w:r>
      <w:r w:rsidR="00822449">
        <w:t>digital wall</w:t>
      </w:r>
      <w:r w:rsidR="00F107FB">
        <w:t>et</w:t>
      </w:r>
      <w:r w:rsidR="00822449">
        <w:t>s.</w:t>
      </w:r>
      <w:r>
        <w:t xml:space="preserve"> </w:t>
      </w:r>
      <w:r w:rsidR="00F236F4">
        <w:t>Consequently</w:t>
      </w:r>
      <w:r>
        <w:t xml:space="preserve">, </w:t>
      </w:r>
      <w:r w:rsidR="00EE1659">
        <w:t>th</w:t>
      </w:r>
      <w:r w:rsidR="008A2294">
        <w:t>ese</w:t>
      </w:r>
      <w:r w:rsidR="00EE1659">
        <w:t xml:space="preserve"> kind</w:t>
      </w:r>
      <w:r w:rsidR="008A2294">
        <w:t>s</w:t>
      </w:r>
      <w:r w:rsidR="00EE1659">
        <w:t xml:space="preserve"> of </w:t>
      </w:r>
      <w:r>
        <w:t>services lead to impulsive spending among young adults and impacting their spending habits negatively (</w:t>
      </w:r>
      <w:proofErr w:type="spellStart"/>
      <w:r>
        <w:t>Ajouz</w:t>
      </w:r>
      <w:proofErr w:type="spellEnd"/>
      <w:r>
        <w:t xml:space="preserve"> et al. 2024).</w:t>
      </w:r>
    </w:p>
    <w:p w14:paraId="28F9FCCA" w14:textId="278C25A1" w:rsidR="00532BA5" w:rsidRDefault="001423BB" w:rsidP="00376E49">
      <w:pPr>
        <w:pStyle w:val="PictureLocationUMP"/>
      </w:pPr>
      <w:r>
        <w:drawing>
          <wp:inline distT="0" distB="0" distL="0" distR="0" wp14:anchorId="05A5A2C6" wp14:editId="43CCEC25">
            <wp:extent cx="5385435" cy="2752725"/>
            <wp:effectExtent l="0" t="0" r="5715" b="9525"/>
            <wp:docPr id="2" name="Picture 2" descr="Chart showing the Top online payment methods worldw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hart showing the Top online payment methods worldwid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385435" cy="2752725"/>
                    </a:xfrm>
                    <a:prstGeom prst="rect">
                      <a:avLst/>
                    </a:prstGeom>
                    <a:noFill/>
                    <a:ln>
                      <a:noFill/>
                    </a:ln>
                  </pic:spPr>
                </pic:pic>
              </a:graphicData>
            </a:graphic>
          </wp:inline>
        </w:drawing>
      </w:r>
    </w:p>
    <w:p w14:paraId="1A23D0EF" w14:textId="17F9A524" w:rsidR="007368F7" w:rsidRPr="00AC0B1F" w:rsidRDefault="007368F7" w:rsidP="00AC0B1F">
      <w:pPr>
        <w:pStyle w:val="CaptionforFigurePlatesUMP"/>
      </w:pPr>
      <w:bookmarkStart w:id="11" w:name="_Toc214814976"/>
      <w:bookmarkStart w:id="12" w:name="_Toc214815612"/>
      <w:bookmarkStart w:id="13" w:name="_Toc216217300"/>
      <w:r w:rsidRPr="00AC0B1F">
        <w:t xml:space="preserve">Figure </w:t>
      </w:r>
      <w:r w:rsidRPr="00AC0B1F">
        <w:fldChar w:fldCharType="begin"/>
      </w:r>
      <w:r w:rsidRPr="00AC0B1F">
        <w:instrText xml:space="preserve"> STYLEREF 1 \s </w:instrText>
      </w:r>
      <w:r w:rsidRPr="00AC0B1F">
        <w:fldChar w:fldCharType="separate"/>
      </w:r>
      <w:r w:rsidRPr="00AC0B1F">
        <w:t>1</w:t>
      </w:r>
      <w:r w:rsidRPr="00AC0B1F">
        <w:fldChar w:fldCharType="end"/>
      </w:r>
      <w:r w:rsidRPr="00AC0B1F">
        <w:t>.</w:t>
      </w:r>
      <w:r w:rsidR="009D0732">
        <w:t>1</w:t>
      </w:r>
      <w:r w:rsidRPr="00AC0B1F">
        <w:tab/>
      </w:r>
      <w:r w:rsidR="001423BB" w:rsidRPr="00AC0B1F">
        <w:t>Most Popular Online Payment Methods</w:t>
      </w:r>
      <w:bookmarkEnd w:id="11"/>
      <w:bookmarkEnd w:id="12"/>
      <w:bookmarkEnd w:id="13"/>
    </w:p>
    <w:p w14:paraId="7A56BCEC" w14:textId="77777777" w:rsidR="00532BA5" w:rsidRDefault="00532BA5" w:rsidP="00376E49">
      <w:pPr>
        <w:pStyle w:val="UMPParagraph"/>
      </w:pPr>
    </w:p>
    <w:p w14:paraId="4A05763A" w14:textId="3A168A20" w:rsidR="00AA4FDA" w:rsidRPr="00EC6C88" w:rsidRDefault="007931C3" w:rsidP="00376E49">
      <w:pPr>
        <w:pStyle w:val="UMPParagraph"/>
        <w:rPr>
          <w:rFonts w:eastAsia="Times New Roman"/>
          <w:szCs w:val="24"/>
          <w:lang w:val="en-MY" w:eastAsia="zh-CN"/>
        </w:rPr>
      </w:pPr>
      <w:r>
        <w:t xml:space="preserve">Hence, Personal Financial Management (PFM) mobile </w:t>
      </w:r>
      <w:r w:rsidR="00EB0190">
        <w:t>apps</w:t>
      </w:r>
      <w:r>
        <w:t xml:space="preserve"> were developed to bridge this gap</w:t>
      </w:r>
      <w:r w:rsidR="003D5AA6">
        <w:t xml:space="preserve"> </w:t>
      </w:r>
      <w:r w:rsidR="00925A42">
        <w:t xml:space="preserve">by </w:t>
      </w:r>
      <w:r w:rsidR="00902024">
        <w:t xml:space="preserve">offering tools for budgeting, expense tracking, and financial </w:t>
      </w:r>
      <w:r w:rsidR="00902024">
        <w:lastRenderedPageBreak/>
        <w:t>planning (</w:t>
      </w:r>
      <w:r w:rsidR="004011FF" w:rsidRPr="004011FF">
        <w:t>Cederberg, J.</w:t>
      </w:r>
      <w:r w:rsidR="004011FF">
        <w:t xml:space="preserve"> 2013</w:t>
      </w:r>
      <w:r w:rsidR="00902024">
        <w:t>)</w:t>
      </w:r>
      <w:r w:rsidR="004011FF">
        <w:t xml:space="preserve">. The goals of </w:t>
      </w:r>
      <w:r w:rsidR="006E78B0">
        <w:t>these app</w:t>
      </w:r>
      <w:r w:rsidR="00EB0190">
        <w:t>s</w:t>
      </w:r>
      <w:r w:rsidR="006E78B0">
        <w:t xml:space="preserve"> normally aim to empower their respective target users by providing accessible data on their spending habits.</w:t>
      </w:r>
      <w:r w:rsidR="00594CAF" w:rsidRPr="00594CAF">
        <w:t xml:space="preserve"> </w:t>
      </w:r>
      <w:r w:rsidR="00594CAF">
        <w:t xml:space="preserve"> However, the “one-size-fits-all” philosophy of most existing PFM</w:t>
      </w:r>
      <w:r w:rsidR="006A21B6">
        <w:t xml:space="preserve"> mobile</w:t>
      </w:r>
      <w:r w:rsidR="00594CAF">
        <w:t xml:space="preserve"> apps presents a crucial barrier to user adoption and long-term engagement.</w:t>
      </w:r>
      <w:r w:rsidR="003D1886">
        <w:t xml:space="preserve"> </w:t>
      </w:r>
      <w:r w:rsidR="009F385C">
        <w:t xml:space="preserve">According to the research </w:t>
      </w:r>
      <w:r w:rsidR="009F385C" w:rsidRPr="009F385C">
        <w:rPr>
          <w:rFonts w:eastAsia="Times New Roman"/>
          <w:szCs w:val="24"/>
          <w:lang w:val="en-MY" w:eastAsia="zh-CN"/>
        </w:rPr>
        <w:t>(El Zarif et al., 2020)</w:t>
      </w:r>
      <w:r w:rsidR="00CC056A">
        <w:t xml:space="preserve">, </w:t>
      </w:r>
      <w:r w:rsidR="00571234">
        <w:t xml:space="preserve">this leads to a high </w:t>
      </w:r>
      <w:r w:rsidR="006B7138">
        <w:t xml:space="preserve">user </w:t>
      </w:r>
      <w:r w:rsidR="009960C7">
        <w:t>abandonment rate (</w:t>
      </w:r>
      <w:r w:rsidR="002730FE">
        <w:t>churn</w:t>
      </w:r>
      <w:r w:rsidR="009960C7">
        <w:t>)</w:t>
      </w:r>
      <w:r w:rsidR="00CD7B06">
        <w:t xml:space="preserve">, </w:t>
      </w:r>
      <w:r w:rsidR="00790663">
        <w:t xml:space="preserve">used to show users changes from </w:t>
      </w:r>
      <w:r w:rsidR="00171D8A">
        <w:t>a</w:t>
      </w:r>
      <w:r w:rsidR="00174C3C">
        <w:t>n</w:t>
      </w:r>
      <w:r w:rsidR="00790663">
        <w:t xml:space="preserve"> app</w:t>
      </w:r>
      <w:r w:rsidR="00171D8A">
        <w:t xml:space="preserve"> to the one offered by the </w:t>
      </w:r>
      <w:r w:rsidR="00174C3C">
        <w:t xml:space="preserve">strong </w:t>
      </w:r>
      <w:r w:rsidR="00171D8A">
        <w:t>competitio</w:t>
      </w:r>
      <w:r w:rsidR="002323CD">
        <w:t>n.</w:t>
      </w:r>
      <w:r w:rsidR="00903CD2">
        <w:t xml:space="preserve"> </w:t>
      </w:r>
      <w:r w:rsidR="002323CD">
        <w:t>This is due to</w:t>
      </w:r>
      <w:r w:rsidR="00790663">
        <w:t xml:space="preserve"> </w:t>
      </w:r>
      <w:r w:rsidR="00C04038">
        <w:t>there are various</w:t>
      </w:r>
      <w:r w:rsidR="00174C3C">
        <w:t xml:space="preserve"> types</w:t>
      </w:r>
      <w:r w:rsidR="00C04038">
        <w:t xml:space="preserve"> of </w:t>
      </w:r>
      <w:r w:rsidR="006E7B1A">
        <w:t xml:space="preserve">PFM </w:t>
      </w:r>
      <w:r w:rsidR="006A21B6">
        <w:t xml:space="preserve">mobile </w:t>
      </w:r>
      <w:r w:rsidR="006E7B1A">
        <w:t xml:space="preserve">apps </w:t>
      </w:r>
      <w:r w:rsidR="00344A4B">
        <w:t>with similar features</w:t>
      </w:r>
      <w:r w:rsidR="004E26E9">
        <w:t xml:space="preserve"> exists in the market</w:t>
      </w:r>
      <w:r w:rsidR="00344A4B">
        <w:t>.</w:t>
      </w:r>
    </w:p>
    <w:p w14:paraId="16F30FBA" w14:textId="6E1BFFD8" w:rsidR="00CC056A" w:rsidRDefault="00965183" w:rsidP="00376E49">
      <w:pPr>
        <w:pStyle w:val="PictureLocationUMP"/>
        <w:rPr>
          <w:rStyle w:val="CaptionforFigurePlatesUMPChar"/>
        </w:rPr>
      </w:pPr>
      <w:r>
        <w:drawing>
          <wp:inline distT="0" distB="0" distL="0" distR="0" wp14:anchorId="527FC6BD" wp14:editId="7F8C3355">
            <wp:extent cx="5133258" cy="31927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37094" cy="3195166"/>
                    </a:xfrm>
                    <a:prstGeom prst="rect">
                      <a:avLst/>
                    </a:prstGeom>
                    <a:noFill/>
                    <a:ln>
                      <a:noFill/>
                    </a:ln>
                  </pic:spPr>
                </pic:pic>
              </a:graphicData>
            </a:graphic>
          </wp:inline>
        </w:drawing>
      </w:r>
    </w:p>
    <w:p w14:paraId="0286FD2C" w14:textId="1E53BA49" w:rsidR="00422921" w:rsidRPr="00167D87" w:rsidRDefault="00422921" w:rsidP="00167D87">
      <w:pPr>
        <w:pStyle w:val="CaptionforFigurePlatesUMP"/>
      </w:pPr>
      <w:bookmarkStart w:id="14" w:name="_Toc216217301"/>
      <w:r w:rsidRPr="00167D87">
        <w:t xml:space="preserve">Figure 1.2 </w:t>
      </w:r>
      <w:r w:rsidR="00167D87" w:rsidRPr="00167D87">
        <w:t>Average User Churn in Mobile App</w:t>
      </w:r>
      <w:bookmarkEnd w:id="14"/>
    </w:p>
    <w:p w14:paraId="32FC3D04" w14:textId="77777777" w:rsidR="009075E5" w:rsidRPr="009075E5" w:rsidRDefault="009075E5" w:rsidP="009075E5">
      <w:pPr>
        <w:pStyle w:val="CaptionforFigurePlatesUMP"/>
      </w:pPr>
    </w:p>
    <w:p w14:paraId="65BF5AFF" w14:textId="6DD96E4A" w:rsidR="00F30DB2" w:rsidRDefault="00CE043B" w:rsidP="00376E49">
      <w:pPr>
        <w:pStyle w:val="UMPParagraph"/>
      </w:pPr>
      <w:r>
        <w:t>Furthermore, m</w:t>
      </w:r>
      <w:r w:rsidR="003D1886">
        <w:t xml:space="preserve">ost of the </w:t>
      </w:r>
      <w:r w:rsidR="005A2E20">
        <w:t>existing PFM mobile apps operate as passive financial recording system</w:t>
      </w:r>
      <w:r w:rsidR="003A5393">
        <w:t xml:space="preserve"> which is only like a calculator.</w:t>
      </w:r>
      <w:r w:rsidR="00656FF6">
        <w:t xml:space="preserve"> </w:t>
      </w:r>
      <w:r w:rsidR="00A70262">
        <w:t xml:space="preserve">This would miss the golden opportunity to train </w:t>
      </w:r>
      <w:r w:rsidR="00B902C6">
        <w:t xml:space="preserve">them a good financial management habit in this </w:t>
      </w:r>
      <w:r w:rsidR="00F65587">
        <w:t>era of digital economy</w:t>
      </w:r>
      <w:r w:rsidR="003D10AD">
        <w:t xml:space="preserve"> </w:t>
      </w:r>
      <w:r w:rsidR="002B2BB8">
        <w:t xml:space="preserve">as </w:t>
      </w:r>
      <w:r w:rsidR="0073346B">
        <w:t xml:space="preserve">not </w:t>
      </w:r>
      <w:r w:rsidR="00082A1C">
        <w:t>all</w:t>
      </w:r>
      <w:r w:rsidR="0073346B">
        <w:t xml:space="preserve"> individuals have </w:t>
      </w:r>
      <w:r w:rsidR="00854108">
        <w:t>perfect financial knowledge</w:t>
      </w:r>
      <w:r w:rsidR="00F15B2F">
        <w:t xml:space="preserve"> </w:t>
      </w:r>
      <w:r w:rsidR="00756831">
        <w:t>especially those young adults</w:t>
      </w:r>
      <w:r w:rsidR="00F15B2F">
        <w:t>.</w:t>
      </w:r>
      <w:r w:rsidR="006167FA">
        <w:t xml:space="preserve"> </w:t>
      </w:r>
      <w:r w:rsidR="00100D59">
        <w:t>Wang et</w:t>
      </w:r>
      <w:r w:rsidR="00366181">
        <w:t xml:space="preserve"> al. (2025)</w:t>
      </w:r>
      <w:r w:rsidR="004D7F8C">
        <w:t xml:space="preserve"> stated that </w:t>
      </w:r>
      <w:r w:rsidR="002F6037">
        <w:t xml:space="preserve">a significant portion of young adults </w:t>
      </w:r>
      <w:r w:rsidR="004D3788">
        <w:t xml:space="preserve">are facing considerable challenges in financial literacy, with key issues being an inability to set their financial goals </w:t>
      </w:r>
      <w:r w:rsidR="008F47A5">
        <w:t xml:space="preserve">and they found difficult to translate </w:t>
      </w:r>
      <w:r w:rsidR="006167FA">
        <w:t>theoretical knowledge into practical effectively.</w:t>
      </w:r>
      <w:r w:rsidR="00363767">
        <w:t xml:space="preserve"> For example, </w:t>
      </w:r>
      <w:r w:rsidR="00206179">
        <w:t>t</w:t>
      </w:r>
      <w:r w:rsidR="00206179" w:rsidRPr="00206179">
        <w:t xml:space="preserve">he 50/30/20 budget rule offers a simple and balanced framework that helps individuals manage their finances </w:t>
      </w:r>
      <w:r w:rsidR="00206179" w:rsidRPr="00206179">
        <w:lastRenderedPageBreak/>
        <w:t>effectively by covering essential needs, allowing for discretionary spending, and consistently building savings for both emergencies and long-term goals</w:t>
      </w:r>
      <w:r w:rsidR="00206179">
        <w:t xml:space="preserve"> (</w:t>
      </w:r>
      <w:r w:rsidR="00FE58FD">
        <w:t>Whiteside, 2024</w:t>
      </w:r>
      <w:r w:rsidR="00206179">
        <w:t>)</w:t>
      </w:r>
      <w:r w:rsidR="00FE58FD">
        <w:t>.</w:t>
      </w:r>
    </w:p>
    <w:p w14:paraId="778243D0" w14:textId="4656E13C" w:rsidR="009F571E" w:rsidRDefault="00F30DB2" w:rsidP="00376E49">
      <w:pPr>
        <w:pStyle w:val="UMPParagraph"/>
      </w:pPr>
      <w:r>
        <w:t xml:space="preserve">This proposal is structured as follows: Chapter 1 provides an overview of the </w:t>
      </w:r>
      <w:r w:rsidR="00A628F5">
        <w:t>development</w:t>
      </w:r>
      <w:r>
        <w:t xml:space="preserve"> background </w:t>
      </w:r>
      <w:r w:rsidR="00A628F5">
        <w:t xml:space="preserve">and objectives. Chapter 2 </w:t>
      </w:r>
      <w:r w:rsidR="000A2837">
        <w:t>reviews the relevant literature on existing PFM apps. Chapter 3 outline</w:t>
      </w:r>
      <w:r w:rsidR="00CF56F1">
        <w:t>s the methodology used in this study. Chapter 4 present</w:t>
      </w:r>
      <w:r w:rsidR="00E72ACF">
        <w:t xml:space="preserve">s the finding and analysis. Finally, </w:t>
      </w:r>
      <w:r w:rsidR="004D02E5">
        <w:t>Chapter 5 discuss the implication of the results and offer recommendations for future research</w:t>
      </w:r>
      <w:r w:rsidR="003C5CED">
        <w:t xml:space="preserve"> </w:t>
      </w:r>
    </w:p>
    <w:p w14:paraId="2AB03161" w14:textId="3D0D82B8" w:rsidR="00EC6C88" w:rsidRDefault="00691F1D" w:rsidP="00376E49">
      <w:pPr>
        <w:pStyle w:val="UMPParagraph"/>
      </w:pPr>
      <w:r>
        <w:t>Therefore, the thesis statement of t</w:t>
      </w:r>
      <w:r w:rsidR="00AF6902">
        <w:t>his project will provide a better solution by integrating flexible tracking modes with passive financial educations</w:t>
      </w:r>
      <w:r w:rsidR="00BC2F3E">
        <w:t>, creating a multi modal PFM mobile application</w:t>
      </w:r>
      <w:r w:rsidR="005E1C60">
        <w:t xml:space="preserve"> that adapts to the user</w:t>
      </w:r>
      <w:r w:rsidR="00E732BF">
        <w:t xml:space="preserve"> to decrease the churn rate</w:t>
      </w:r>
      <w:r w:rsidR="00900635">
        <w:t>.</w:t>
      </w:r>
    </w:p>
    <w:p w14:paraId="5D03954F" w14:textId="77777777" w:rsidR="00EC6C88" w:rsidRDefault="00EC6C88" w:rsidP="00376E49">
      <w:pPr>
        <w:pStyle w:val="UMPParagraph"/>
      </w:pPr>
    </w:p>
    <w:p w14:paraId="223593B8" w14:textId="6E267278" w:rsidR="00C20143" w:rsidRDefault="00FB3912" w:rsidP="00B50411">
      <w:pPr>
        <w:pStyle w:val="Heading2"/>
      </w:pPr>
      <w:bookmarkStart w:id="15" w:name="_Toc215752658"/>
      <w:r>
        <w:t>PROBLEM STATEMENT</w:t>
      </w:r>
      <w:bookmarkEnd w:id="15"/>
    </w:p>
    <w:p w14:paraId="637E7229" w14:textId="0308DB68" w:rsidR="00724340" w:rsidRDefault="007C034C" w:rsidP="00376E49">
      <w:pPr>
        <w:pStyle w:val="UMPParagraph"/>
      </w:pPr>
      <w:r>
        <w:t xml:space="preserve">In </w:t>
      </w:r>
      <w:r w:rsidR="007B0975">
        <w:t xml:space="preserve">recent years, the </w:t>
      </w:r>
      <w:r w:rsidR="00AE5962">
        <w:t xml:space="preserve">decline in students’ spending habits is one of the </w:t>
      </w:r>
      <w:r w:rsidR="00040DF3">
        <w:t>rises</w:t>
      </w:r>
      <w:r w:rsidR="00AE5962">
        <w:t>.</w:t>
      </w:r>
      <w:r w:rsidR="00040DF3">
        <w:t xml:space="preserve"> According to the research </w:t>
      </w:r>
      <w:r w:rsidR="00C607C4">
        <w:t>(</w:t>
      </w:r>
      <w:proofErr w:type="spellStart"/>
      <w:r w:rsidR="00040DF3">
        <w:t>Andriani</w:t>
      </w:r>
      <w:proofErr w:type="spellEnd"/>
      <w:r w:rsidR="00040DF3">
        <w:t xml:space="preserve"> and Nugraha</w:t>
      </w:r>
      <w:r w:rsidR="00C607C4">
        <w:t xml:space="preserve">, </w:t>
      </w:r>
      <w:r w:rsidR="00040DF3">
        <w:t>2021)</w:t>
      </w:r>
      <w:r w:rsidR="00C607C4">
        <w:t xml:space="preserve">, </w:t>
      </w:r>
      <w:r w:rsidR="00E91BB1">
        <w:t>good</w:t>
      </w:r>
      <w:r w:rsidR="00C60E34">
        <w:t xml:space="preserve"> spending habits is vital as </w:t>
      </w:r>
      <w:r w:rsidR="00EF0ECC">
        <w:t xml:space="preserve">a </w:t>
      </w:r>
      <w:r w:rsidR="00F35C92">
        <w:rPr>
          <w:rFonts w:hint="eastAsia"/>
          <w:lang w:eastAsia="zh-CN"/>
        </w:rPr>
        <w:t>bad</w:t>
      </w:r>
      <w:r w:rsidR="00F35C92">
        <w:t xml:space="preserve"> </w:t>
      </w:r>
      <w:r w:rsidR="00EF0ECC">
        <w:t>good spending habits will be creating consumptive behaviour in financial management.</w:t>
      </w:r>
      <w:r w:rsidR="009C7033">
        <w:t xml:space="preserve"> Many peoples</w:t>
      </w:r>
      <w:r w:rsidR="00DA1C85">
        <w:t xml:space="preserve"> are spending their money without any recording</w:t>
      </w:r>
      <w:r w:rsidR="00D90F8F">
        <w:t xml:space="preserve"> as they </w:t>
      </w:r>
      <w:r w:rsidR="000F49FC">
        <w:t>normally</w:t>
      </w:r>
      <w:r w:rsidR="00D90F8F">
        <w:t xml:space="preserve"> focus on </w:t>
      </w:r>
      <w:r w:rsidR="000F49FC">
        <w:t>“</w:t>
      </w:r>
      <w:r w:rsidR="00D90F8F">
        <w:t>how much they still can spend</w:t>
      </w:r>
      <w:r w:rsidR="000F49FC">
        <w:t>”</w:t>
      </w:r>
      <w:r w:rsidR="00D90F8F">
        <w:t xml:space="preserve"> instead of</w:t>
      </w:r>
      <w:r w:rsidR="000F49FC">
        <w:t xml:space="preserve"> “</w:t>
      </w:r>
      <w:r w:rsidR="00D90F8F">
        <w:t xml:space="preserve">how much </w:t>
      </w:r>
      <w:r w:rsidR="000F49FC">
        <w:t>saving they still have”</w:t>
      </w:r>
      <w:r w:rsidR="001F4D03">
        <w:t xml:space="preserve">. </w:t>
      </w:r>
      <w:r w:rsidR="00663E16">
        <w:t>Consequently, t</w:t>
      </w:r>
      <w:r w:rsidR="001F4D03">
        <w:t>his kind of bad habit generate a high number of u</w:t>
      </w:r>
      <w:r w:rsidR="004E347A">
        <w:t>nne</w:t>
      </w:r>
      <w:r w:rsidR="00680EE0">
        <w:t>ce</w:t>
      </w:r>
      <w:r w:rsidR="004E347A">
        <w:t>ssary</w:t>
      </w:r>
      <w:r w:rsidR="00680EE0">
        <w:t xml:space="preserve"> </w:t>
      </w:r>
      <w:r w:rsidR="000F49FC">
        <w:t>losses</w:t>
      </w:r>
      <w:r w:rsidR="00680EE0">
        <w:t xml:space="preserve"> of their property.</w:t>
      </w:r>
      <w:r w:rsidR="000F49FC">
        <w:t xml:space="preserve"> </w:t>
      </w:r>
      <w:r w:rsidR="0013085A">
        <w:t xml:space="preserve">The motivation of Smart Pocket </w:t>
      </w:r>
      <w:r w:rsidR="00CC702E">
        <w:t>and other existing PFM mobile app</w:t>
      </w:r>
      <w:r w:rsidR="000E23C6">
        <w:t xml:space="preserve"> are developed to address this problem</w:t>
      </w:r>
      <w:r w:rsidR="00560738">
        <w:t>.</w:t>
      </w:r>
      <w:r w:rsidR="00DC0D5B">
        <w:t xml:space="preserve"> If the problem is solved, </w:t>
      </w:r>
      <w:r w:rsidR="004C13B3">
        <w:t xml:space="preserve">personal saving will </w:t>
      </w:r>
      <w:r w:rsidR="00AA4FDA">
        <w:t xml:space="preserve">be </w:t>
      </w:r>
      <w:r w:rsidR="004C13B3">
        <w:t>increas</w:t>
      </w:r>
      <w:r w:rsidR="00AA4FDA">
        <w:t>ed</w:t>
      </w:r>
      <w:r w:rsidR="004C13B3">
        <w:t xml:space="preserve"> </w:t>
      </w:r>
      <w:r w:rsidR="00680E07">
        <w:t xml:space="preserve">when </w:t>
      </w:r>
      <w:r w:rsidR="00BC1D0B">
        <w:t>the real personal consumption expenditure is being controlled</w:t>
      </w:r>
      <w:r w:rsidR="004B51D1">
        <w:t xml:space="preserve"> </w:t>
      </w:r>
      <w:r w:rsidR="004B51D1">
        <w:rPr>
          <w:rFonts w:hint="eastAsia"/>
          <w:lang w:eastAsia="zh-CN"/>
        </w:rPr>
        <w:t>(</w:t>
      </w:r>
      <w:r w:rsidR="004B51D1">
        <w:rPr>
          <w:lang w:eastAsia="zh-CN"/>
        </w:rPr>
        <w:t>Ri</w:t>
      </w:r>
      <w:r w:rsidR="0009595E">
        <w:rPr>
          <w:lang w:eastAsia="zh-CN"/>
        </w:rPr>
        <w:t>chter, 2025).</w:t>
      </w:r>
    </w:p>
    <w:p w14:paraId="4F3B1443" w14:textId="09EE3FCA" w:rsidR="00CC5584" w:rsidRPr="00CC5584" w:rsidRDefault="00724340" w:rsidP="00376E49">
      <w:pPr>
        <w:pStyle w:val="PictureLocationUMP"/>
      </w:pPr>
      <w:r>
        <w:lastRenderedPageBreak/>
        <w:drawing>
          <wp:inline distT="0" distB="0" distL="0" distR="0" wp14:anchorId="41B2DD90" wp14:editId="48A6FF19">
            <wp:extent cx="2713099" cy="2331720"/>
            <wp:effectExtent l="0" t="0" r="0" b="0"/>
            <wp:docPr id="3" name="Picture 3" descr="Infographic: Americans Are Spending Less, Saving More as Tariffs Loom | Statis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nfographic: Americans Are Spending Less, Saving More as Tariffs Loom | Statista"/>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721106" cy="2338602"/>
                    </a:xfrm>
                    <a:prstGeom prst="rect">
                      <a:avLst/>
                    </a:prstGeom>
                    <a:noFill/>
                    <a:ln>
                      <a:noFill/>
                    </a:ln>
                  </pic:spPr>
                </pic:pic>
              </a:graphicData>
            </a:graphic>
          </wp:inline>
        </w:drawing>
      </w:r>
    </w:p>
    <w:p w14:paraId="1B864058" w14:textId="3ECF199C" w:rsidR="00AA4FDA" w:rsidRDefault="00824C28" w:rsidP="00C03AD0">
      <w:pPr>
        <w:pStyle w:val="CaptionforFigurePlatesUMP"/>
      </w:pPr>
      <w:bookmarkStart w:id="16" w:name="_Toc214814977"/>
      <w:bookmarkStart w:id="17" w:name="_Toc214815613"/>
      <w:bookmarkStart w:id="18" w:name="_Toc216217302"/>
      <w:r>
        <w:t xml:space="preserve">Figure </w:t>
      </w:r>
      <w:r>
        <w:fldChar w:fldCharType="begin"/>
      </w:r>
      <w:r>
        <w:instrText xml:space="preserve"> STYLEREF 1 \s </w:instrText>
      </w:r>
      <w:r>
        <w:fldChar w:fldCharType="separate"/>
      </w:r>
      <w:r>
        <w:t>1</w:t>
      </w:r>
      <w:r>
        <w:fldChar w:fldCharType="end"/>
      </w:r>
      <w:r>
        <w:t>.3</w:t>
      </w:r>
      <w:r>
        <w:tab/>
      </w:r>
      <w:r w:rsidR="003971A5">
        <w:t>Monthly change in real consumer spending and personal saving</w:t>
      </w:r>
      <w:bookmarkEnd w:id="16"/>
      <w:bookmarkEnd w:id="17"/>
      <w:bookmarkEnd w:id="18"/>
    </w:p>
    <w:p w14:paraId="7EAFA3D1" w14:textId="77777777" w:rsidR="00EC6C88" w:rsidRPr="00EC6C88" w:rsidRDefault="00EC6C88" w:rsidP="00EC6C88">
      <w:pPr>
        <w:pStyle w:val="CaptionforFigurePlatesUMP"/>
      </w:pPr>
    </w:p>
    <w:p w14:paraId="17A3E7D6" w14:textId="77777777" w:rsidR="00BF2EEB" w:rsidRDefault="00217B08" w:rsidP="00376E49">
      <w:pPr>
        <w:pStyle w:val="UMPParagraph"/>
      </w:pPr>
      <w:r>
        <w:t>The second problem is</w:t>
      </w:r>
      <w:r w:rsidR="006A21B6">
        <w:t xml:space="preserve"> </w:t>
      </w:r>
      <w:r w:rsidR="00F02CA5">
        <w:t xml:space="preserve">daily </w:t>
      </w:r>
      <w:r w:rsidR="00173F2F">
        <w:t xml:space="preserve">mobile spending contexts such as cafeterias, transit or </w:t>
      </w:r>
      <w:r w:rsidR="005D3CFD">
        <w:t>micro-purchase lack of portable, immediate way to record their expense</w:t>
      </w:r>
      <w:r w:rsidR="00E77D96">
        <w:t xml:space="preserve">s within manual recording </w:t>
      </w:r>
      <w:r w:rsidR="004B6B69">
        <w:t xml:space="preserve">in phone or </w:t>
      </w:r>
      <w:r w:rsidR="001443ED">
        <w:t xml:space="preserve">immature PFM </w:t>
      </w:r>
      <w:r w:rsidR="00BA03D9">
        <w:t xml:space="preserve">mobile </w:t>
      </w:r>
      <w:r w:rsidR="001443ED">
        <w:t>app</w:t>
      </w:r>
      <w:r w:rsidR="006559A4">
        <w:t>.</w:t>
      </w:r>
      <w:r w:rsidR="002D5BF6">
        <w:t xml:space="preserve"> The problem is these methods rely on delayed, manual, multi</w:t>
      </w:r>
      <w:r w:rsidR="00CE5515">
        <w:t>-step entry or</w:t>
      </w:r>
      <w:r w:rsidR="004F045A">
        <w:t xml:space="preserve"> the data analysis of bank statement</w:t>
      </w:r>
      <w:r w:rsidR="00EC25E6">
        <w:t>.</w:t>
      </w:r>
      <w:r w:rsidR="00E40850">
        <w:t xml:space="preserve"> Therefore</w:t>
      </w:r>
      <w:r w:rsidR="00D03831">
        <w:t xml:space="preserve">, the high capture friction of the moment of spending </w:t>
      </w:r>
      <w:r w:rsidR="00887DAF">
        <w:t xml:space="preserve">cause incomplete data and breaks the personal informatics feedback loop </w:t>
      </w:r>
      <w:r w:rsidR="00553A1A" w:rsidRPr="00553A1A">
        <w:rPr>
          <w:rFonts w:eastAsia="Times New Roman"/>
          <w:szCs w:val="24"/>
          <w:lang w:val="en-MY" w:eastAsia="zh-CN"/>
        </w:rPr>
        <w:t>(Li et al., 2010)</w:t>
      </w:r>
      <w:r w:rsidR="00887DAF">
        <w:t>.</w:t>
      </w:r>
      <w:r w:rsidR="002A1794">
        <w:t xml:space="preserve"> In the long </w:t>
      </w:r>
      <w:r w:rsidR="000C416E">
        <w:t xml:space="preserve">term, </w:t>
      </w:r>
      <w:r w:rsidR="006B4FE6">
        <w:t xml:space="preserve">when the burden of record manually remains high, </w:t>
      </w:r>
      <w:r w:rsidR="007D43A6">
        <w:t>users will eventually stop to record</w:t>
      </w:r>
      <w:r w:rsidR="00F6679A">
        <w:t xml:space="preserve">, preventing the formation of </w:t>
      </w:r>
      <w:r w:rsidR="00680202">
        <w:t xml:space="preserve">financial habits. </w:t>
      </w:r>
      <w:r w:rsidR="00397B87">
        <w:t xml:space="preserve">The reason for this is that </w:t>
      </w:r>
      <w:r w:rsidR="00203DD1">
        <w:t xml:space="preserve">the incomplete and delayed transaction capture </w:t>
      </w:r>
      <w:r w:rsidR="003A63D4">
        <w:t>affect the accuracy of budget tracking</w:t>
      </w:r>
      <w:r w:rsidR="0072303F">
        <w:t>, anomaly detection or subsequent goal</w:t>
      </w:r>
      <w:r w:rsidR="008500EE">
        <w:t xml:space="preserve"> </w:t>
      </w:r>
      <w:r w:rsidR="00E71BAF">
        <w:t xml:space="preserve">are reducing perceived usefulness </w:t>
      </w:r>
      <w:r w:rsidR="00D975CA">
        <w:t>indirectly</w:t>
      </w:r>
      <w:r w:rsidR="007B3735">
        <w:t xml:space="preserve"> </w:t>
      </w:r>
      <w:r w:rsidR="00814FA5" w:rsidRPr="00814FA5">
        <w:rPr>
          <w:rFonts w:eastAsia="Times New Roman"/>
          <w:szCs w:val="24"/>
          <w:lang w:val="en-MY" w:eastAsia="zh-CN"/>
        </w:rPr>
        <w:t>(Eysenbach, 2</w:t>
      </w:r>
      <w:r w:rsidR="00C35BD5">
        <w:rPr>
          <w:rFonts w:eastAsia="Times New Roman"/>
          <w:szCs w:val="24"/>
          <w:lang w:val="en-MY" w:eastAsia="zh-CN"/>
        </w:rPr>
        <w:t>005</w:t>
      </w:r>
      <w:r w:rsidR="00814FA5" w:rsidRPr="00814FA5">
        <w:rPr>
          <w:rFonts w:eastAsia="Times New Roman"/>
          <w:szCs w:val="24"/>
          <w:lang w:val="en-MY" w:eastAsia="zh-CN"/>
        </w:rPr>
        <w:t>)</w:t>
      </w:r>
      <w:r w:rsidR="007B3735">
        <w:rPr>
          <w:rFonts w:eastAsia="Times New Roman"/>
          <w:szCs w:val="24"/>
          <w:lang w:val="en-MY" w:eastAsia="zh-CN"/>
        </w:rPr>
        <w:t>.</w:t>
      </w:r>
      <w:r w:rsidR="002A1794">
        <w:t xml:space="preserve"> </w:t>
      </w:r>
      <w:r w:rsidR="00A06D83">
        <w:t xml:space="preserve">Hence, Smart Pocket aims to reduce </w:t>
      </w:r>
      <w:r w:rsidR="005E2AE9">
        <w:t xml:space="preserve">capture fiction by </w:t>
      </w:r>
      <w:r w:rsidR="00BA5DAA">
        <w:t xml:space="preserve">minimising </w:t>
      </w:r>
      <w:r w:rsidR="00DB32C1">
        <w:t xml:space="preserve">number of input fields and others features to </w:t>
      </w:r>
      <w:r w:rsidR="008214A8">
        <w:t xml:space="preserve">develop an app </w:t>
      </w:r>
      <w:r w:rsidR="00BF2EEB">
        <w:t>that more suitable to users.</w:t>
      </w:r>
    </w:p>
    <w:p w14:paraId="28A7ACEE" w14:textId="204A8BBD" w:rsidR="00724511" w:rsidRDefault="0037644E" w:rsidP="00376E49">
      <w:pPr>
        <w:pStyle w:val="UMPParagraph"/>
        <w:rPr>
          <w:rFonts w:eastAsia="Times New Roman"/>
          <w:szCs w:val="24"/>
          <w:lang w:val="en-MY" w:eastAsia="zh-CN"/>
        </w:rPr>
      </w:pPr>
      <w:r>
        <w:t xml:space="preserve">The third problem is </w:t>
      </w:r>
      <w:r w:rsidR="00C9351A">
        <w:t xml:space="preserve">there are many </w:t>
      </w:r>
      <w:r w:rsidR="00012379">
        <w:t>aggregated transaction histories</w:t>
      </w:r>
      <w:r w:rsidR="00A43334">
        <w:t xml:space="preserve">, </w:t>
      </w:r>
      <w:r w:rsidR="00012379">
        <w:t>subs</w:t>
      </w:r>
      <w:r w:rsidR="00A43334">
        <w:t>cription fee and the most impo</w:t>
      </w:r>
      <w:r w:rsidR="009B2DB9">
        <w:t>rtantly, small high-frequency leak expense</w:t>
      </w:r>
      <w:r w:rsidR="00C201E4">
        <w:t xml:space="preserve"> often difficult to recognize and remember; </w:t>
      </w:r>
      <w:r w:rsidR="00660767">
        <w:t xml:space="preserve">concurrently, long term </w:t>
      </w:r>
      <w:r w:rsidR="005D6628">
        <w:t>financial behaviors which include building emergency funds</w:t>
      </w:r>
      <w:r w:rsidR="00BD5C43">
        <w:t xml:space="preserve"> and systematic saving</w:t>
      </w:r>
      <w:r w:rsidR="00B5558D">
        <w:t xml:space="preserve"> are lacked of efficient </w:t>
      </w:r>
      <w:r w:rsidR="000755A0">
        <w:t>tracking and reinforcing prompts</w:t>
      </w:r>
      <w:r w:rsidR="0003762F">
        <w:t xml:space="preserve">. </w:t>
      </w:r>
      <w:r w:rsidR="00D71C91">
        <w:t xml:space="preserve">A contributing factor is </w:t>
      </w:r>
      <w:r w:rsidR="00034366">
        <w:t xml:space="preserve">the user’s recording method present raw categorical totals without </w:t>
      </w:r>
      <w:r w:rsidR="00A22017">
        <w:t xml:space="preserve">detailed and </w:t>
      </w:r>
      <w:r w:rsidR="002731D2">
        <w:t>targeted analytics</w:t>
      </w:r>
      <w:r w:rsidR="00A22017">
        <w:t xml:space="preserve"> to surface the anomalous and repeat patterns</w:t>
      </w:r>
      <w:r w:rsidR="00F2160A">
        <w:t xml:space="preserve">. </w:t>
      </w:r>
      <w:r w:rsidR="002731D2">
        <w:t xml:space="preserve">According to </w:t>
      </w:r>
      <w:r w:rsidR="002731D2" w:rsidRPr="002731D2">
        <w:rPr>
          <w:rFonts w:eastAsia="Times New Roman"/>
          <w:szCs w:val="24"/>
          <w:lang w:val="en-MY" w:eastAsia="zh-CN"/>
        </w:rPr>
        <w:t>Weinmann et al. (2016)</w:t>
      </w:r>
      <w:r w:rsidR="002731D2">
        <w:rPr>
          <w:rFonts w:eastAsia="Times New Roman"/>
          <w:szCs w:val="24"/>
          <w:lang w:val="en-MY" w:eastAsia="zh-CN"/>
        </w:rPr>
        <w:t xml:space="preserve">, </w:t>
      </w:r>
      <w:r w:rsidR="00DE58D9">
        <w:rPr>
          <w:rFonts w:eastAsia="Times New Roman"/>
          <w:szCs w:val="24"/>
          <w:lang w:val="en-MY" w:eastAsia="zh-CN"/>
        </w:rPr>
        <w:lastRenderedPageBreak/>
        <w:t xml:space="preserve">the structured progress visualization and </w:t>
      </w:r>
      <w:r w:rsidR="00EC6C88">
        <w:rPr>
          <w:rFonts w:eastAsia="Times New Roman"/>
          <w:szCs w:val="24"/>
          <w:lang w:val="en-MY" w:eastAsia="zh-CN"/>
        </w:rPr>
        <w:t>behavioural</w:t>
      </w:r>
      <w:r w:rsidR="00DE58D9">
        <w:rPr>
          <w:rFonts w:eastAsia="Times New Roman"/>
          <w:szCs w:val="24"/>
          <w:lang w:val="en-MY" w:eastAsia="zh-CN"/>
        </w:rPr>
        <w:t xml:space="preserve"> nudges known to support sustained savings actions but </w:t>
      </w:r>
      <w:r w:rsidR="00761EC9">
        <w:rPr>
          <w:rFonts w:eastAsia="Times New Roman"/>
          <w:szCs w:val="24"/>
          <w:lang w:val="en-MY" w:eastAsia="zh-CN"/>
        </w:rPr>
        <w:t xml:space="preserve">the user’s action normally </w:t>
      </w:r>
      <w:r w:rsidR="00BC23BC">
        <w:rPr>
          <w:rFonts w:eastAsia="Times New Roman"/>
          <w:szCs w:val="24"/>
          <w:lang w:val="en-MY" w:eastAsia="zh-CN"/>
        </w:rPr>
        <w:t>not involve this progress.</w:t>
      </w:r>
      <w:r w:rsidR="00E6367C">
        <w:rPr>
          <w:rFonts w:eastAsia="Times New Roman"/>
          <w:szCs w:val="24"/>
          <w:lang w:val="en-MY" w:eastAsia="zh-CN"/>
        </w:rPr>
        <w:t xml:space="preserve"> </w:t>
      </w:r>
      <w:r w:rsidR="002F4BAA">
        <w:rPr>
          <w:rFonts w:eastAsia="Times New Roman"/>
          <w:szCs w:val="24"/>
          <w:lang w:val="en-MY" w:eastAsia="zh-CN"/>
        </w:rPr>
        <w:t xml:space="preserve">Thus, Smart Pocket is here </w:t>
      </w:r>
      <w:r w:rsidR="00B1398A">
        <w:rPr>
          <w:rFonts w:eastAsia="Times New Roman"/>
          <w:szCs w:val="24"/>
          <w:lang w:val="en-MY" w:eastAsia="zh-CN"/>
        </w:rPr>
        <w:t>to enhance user engagement</w:t>
      </w:r>
      <w:r w:rsidR="0019477F">
        <w:rPr>
          <w:rFonts w:eastAsia="Times New Roman"/>
          <w:szCs w:val="24"/>
          <w:lang w:val="en-MY" w:eastAsia="zh-CN"/>
        </w:rPr>
        <w:t xml:space="preserve"> by implementing features</w:t>
      </w:r>
      <w:r w:rsidR="000879E7">
        <w:rPr>
          <w:rFonts w:eastAsia="Times New Roman"/>
          <w:szCs w:val="24"/>
          <w:lang w:val="en-MY" w:eastAsia="zh-CN"/>
        </w:rPr>
        <w:t xml:space="preserve"> such as identify repeat subscription fee, </w:t>
      </w:r>
      <w:r w:rsidR="004422CC">
        <w:rPr>
          <w:rFonts w:eastAsia="Times New Roman"/>
          <w:szCs w:val="24"/>
          <w:lang w:val="en-MY" w:eastAsia="zh-CN"/>
        </w:rPr>
        <w:t>frequent small purchase and others that will be discussed more detailed in the upcoming topic.</w:t>
      </w:r>
    </w:p>
    <w:p w14:paraId="2A39A7E9" w14:textId="77777777" w:rsidR="00EC6C88" w:rsidRPr="00EC6C88" w:rsidRDefault="00EC6C88" w:rsidP="00376E49">
      <w:pPr>
        <w:pStyle w:val="UMPParagraph"/>
        <w:rPr>
          <w:lang w:val="en-MY" w:eastAsia="zh-CN"/>
        </w:rPr>
      </w:pPr>
    </w:p>
    <w:p w14:paraId="51D3DED5" w14:textId="7D7DCBDC" w:rsidR="009D242A" w:rsidRDefault="009D242A" w:rsidP="009D242A">
      <w:pPr>
        <w:pStyle w:val="Heading2"/>
        <w:numPr>
          <w:ilvl w:val="1"/>
          <w:numId w:val="1"/>
        </w:numPr>
      </w:pPr>
      <w:bookmarkStart w:id="19" w:name="_Toc215752659"/>
      <w:r>
        <w:t>OBJECTIVE</w:t>
      </w:r>
      <w:bookmarkEnd w:id="19"/>
    </w:p>
    <w:p w14:paraId="72C0FD02" w14:textId="4DB2BD95" w:rsidR="00EF01DB" w:rsidRDefault="00EF01DB" w:rsidP="00376E49">
      <w:pPr>
        <w:pStyle w:val="UMPParagraph"/>
      </w:pPr>
      <w:r>
        <w:t>Th</w:t>
      </w:r>
      <w:r w:rsidR="00AC0A7C">
        <w:t>ere are 3 objectives are defined in proposed project, Smart Pocket which include:</w:t>
      </w:r>
    </w:p>
    <w:p w14:paraId="2B80A301" w14:textId="37450DE8" w:rsidR="00AC0A7C" w:rsidRDefault="0018366B" w:rsidP="003F6D65">
      <w:pPr>
        <w:pStyle w:val="Heading7"/>
      </w:pPr>
      <w:r>
        <w:t xml:space="preserve">To </w:t>
      </w:r>
      <w:r w:rsidR="002478FA">
        <w:t>design and develop a multi-modal PFM mobile app that minimizes data entry fields and incorp</w:t>
      </w:r>
      <w:r w:rsidR="00F66E1E">
        <w:t>orates behavioural nudges.</w:t>
      </w:r>
    </w:p>
    <w:p w14:paraId="7EDFF694" w14:textId="77777777" w:rsidR="00373DC8" w:rsidRDefault="003F6D65" w:rsidP="003F6D65">
      <w:pPr>
        <w:pStyle w:val="Heading7"/>
      </w:pPr>
      <w:r>
        <w:t xml:space="preserve">To investigate the </w:t>
      </w:r>
      <w:r w:rsidR="003C2A12">
        <w:t xml:space="preserve">factors that lead to high capture friction in manual expense recording and the behavioural barriers that avoid users from maintaining </w:t>
      </w:r>
      <w:r w:rsidR="00373DC8">
        <w:t>consistent financial tracking.</w:t>
      </w:r>
    </w:p>
    <w:p w14:paraId="34D2137E" w14:textId="03757147" w:rsidR="00EC6C88" w:rsidRDefault="00373DC8" w:rsidP="00EC6C88">
      <w:pPr>
        <w:pStyle w:val="Heading7"/>
      </w:pPr>
      <w:r>
        <w:t>To validate and access the usability of Smart Pocket and its effectiveness in improving user engagement and data completeness com</w:t>
      </w:r>
      <w:r w:rsidR="005207AA">
        <w:t>pared to traditional manual recording and tracking ways.</w:t>
      </w:r>
    </w:p>
    <w:p w14:paraId="77B151F2" w14:textId="3371EE5C" w:rsidR="003F6D65" w:rsidRPr="003F6D65" w:rsidRDefault="003C2A12" w:rsidP="00EC6C88">
      <w:pPr>
        <w:pStyle w:val="Heading7"/>
        <w:numPr>
          <w:ilvl w:val="0"/>
          <w:numId w:val="0"/>
        </w:numPr>
        <w:ind w:left="1440" w:hanging="360"/>
      </w:pPr>
      <w:r>
        <w:t xml:space="preserve"> </w:t>
      </w:r>
    </w:p>
    <w:p w14:paraId="392307C4" w14:textId="5C659874" w:rsidR="00CA7963" w:rsidRDefault="00CA7963" w:rsidP="00CA7963">
      <w:pPr>
        <w:pStyle w:val="Heading2"/>
        <w:numPr>
          <w:ilvl w:val="1"/>
          <w:numId w:val="1"/>
        </w:numPr>
      </w:pPr>
      <w:bookmarkStart w:id="20" w:name="_Toc215752660"/>
      <w:r>
        <w:t>SCOPE</w:t>
      </w:r>
      <w:bookmarkEnd w:id="20"/>
    </w:p>
    <w:p w14:paraId="28195FA5" w14:textId="181BEB71" w:rsidR="005207AA" w:rsidRDefault="005207AA" w:rsidP="00376E49">
      <w:pPr>
        <w:pStyle w:val="UMPParagraph"/>
      </w:pPr>
      <w:r>
        <w:t>F</w:t>
      </w:r>
      <w:r w:rsidR="00C93CD0" w:rsidRPr="0091441B">
        <w:t xml:space="preserve">rom a scope-definition perspective for this FYP, the study will more focus on the context of Malaysian young adults (university students and young professionals) as the primary target users, and the mobile app design and financial education concepts will be tailored to this demographic; the </w:t>
      </w:r>
      <w:r w:rsidR="004A7687">
        <w:t>study</w:t>
      </w:r>
      <w:r w:rsidR="00C93CD0" w:rsidRPr="0091441B">
        <w:t xml:space="preserve"> will cover a period of </w:t>
      </w:r>
      <w:r w:rsidR="00940B5F">
        <w:t>eight</w:t>
      </w:r>
      <w:r w:rsidR="00C93CD0" w:rsidRPr="0091441B">
        <w:t xml:space="preserve"> months, from October 2025 to </w:t>
      </w:r>
      <w:r w:rsidR="00817ED9">
        <w:t>June</w:t>
      </w:r>
      <w:r w:rsidR="00C93CD0" w:rsidRPr="0091441B">
        <w:t xml:space="preserve"> 2026; </w:t>
      </w:r>
      <w:r w:rsidR="00F43751">
        <w:t>Smart Pocket</w:t>
      </w:r>
      <w:r w:rsidR="00C93CD0" w:rsidRPr="0091441B">
        <w:t xml:space="preserve"> is strictly focused on mobile app development, with the frontend utilizing the Flutter framework to develop Android base application and the backend utilizing Firebase (BaaS), while excluded technologies are native IOS (Swift) or Android (Kotlin) development, and no web-based platform will be built; </w:t>
      </w:r>
      <w:r w:rsidR="00CC1144">
        <w:t>Smart Pocket</w:t>
      </w:r>
      <w:r w:rsidR="00C93CD0" w:rsidRPr="0091441B">
        <w:t xml:space="preserve"> will rely on user manually entered data, and excluded data sources are automated data </w:t>
      </w:r>
      <w:r w:rsidR="00C93CD0" w:rsidRPr="0091441B">
        <w:lastRenderedPageBreak/>
        <w:t>scraping, API integration with banks, or the use of third-party financial datasets; the functional scope is designed to directly achieve the objectives</w:t>
      </w:r>
      <w:r w:rsidR="000E7D2F">
        <w:t xml:space="preserve">. </w:t>
      </w:r>
      <w:r w:rsidR="0036389C">
        <w:t>The f</w:t>
      </w:r>
      <w:r w:rsidR="00C93CD0" w:rsidRPr="0091441B">
        <w:t xml:space="preserve">eatures </w:t>
      </w:r>
      <w:r w:rsidR="0036389C">
        <w:t>include</w:t>
      </w:r>
      <w:r w:rsidR="00C93CD0" w:rsidRPr="0091441B">
        <w:t xml:space="preserve"> recurring expenses, rollover budgeting, and a calendar view, and it will also implement </w:t>
      </w:r>
      <w:r w:rsidR="0036389C">
        <w:t>another mode</w:t>
      </w:r>
      <w:r w:rsidR="00C93CD0" w:rsidRPr="0091441B">
        <w:t xml:space="preserve"> with guided asset allocation like emergency funding and separated reporting (Spending vs Investment Growth), while the project will include core functions such as secure user login, seamless mode switching, and report generation module, and a usability testing plan (detailed in Chapter 3) will be executed</w:t>
      </w:r>
      <w:r w:rsidR="0001729A">
        <w:t>.</w:t>
      </w:r>
      <w:r w:rsidR="00D12D9A">
        <w:t xml:space="preserve"> Then, the</w:t>
      </w:r>
      <w:r w:rsidR="00311480">
        <w:t xml:space="preserve"> </w:t>
      </w:r>
      <w:r w:rsidR="00C93CD0" w:rsidRPr="0091441B">
        <w:t xml:space="preserve">limitations include </w:t>
      </w:r>
      <w:r w:rsidR="00D12D9A">
        <w:t>s</w:t>
      </w:r>
      <w:r w:rsidR="00C93CD0" w:rsidRPr="0091441B">
        <w:t>ingle-</w:t>
      </w:r>
      <w:r w:rsidR="00D12D9A">
        <w:t>c</w:t>
      </w:r>
      <w:r w:rsidR="00C93CD0" w:rsidRPr="0091441B">
        <w:t xml:space="preserve">urrency </w:t>
      </w:r>
      <w:r w:rsidR="00D12D9A">
        <w:t>o</w:t>
      </w:r>
      <w:r w:rsidR="00C93CD0" w:rsidRPr="0091441B">
        <w:t xml:space="preserve">peration where the project will not support multi-currency tracking due to high complexity, </w:t>
      </w:r>
      <w:r w:rsidR="00D12D9A">
        <w:t>n</w:t>
      </w:r>
      <w:r w:rsidR="00C93CD0" w:rsidRPr="0091441B">
        <w:t xml:space="preserve">o </w:t>
      </w:r>
      <w:r w:rsidR="00D12D9A">
        <w:t>h</w:t>
      </w:r>
      <w:r w:rsidR="00C93CD0" w:rsidRPr="0091441B">
        <w:t xml:space="preserve">ome </w:t>
      </w:r>
      <w:r w:rsidR="00D12D9A">
        <w:t>s</w:t>
      </w:r>
      <w:r w:rsidR="00C93CD0" w:rsidRPr="0091441B">
        <w:t xml:space="preserve">creen </w:t>
      </w:r>
      <w:r w:rsidR="00D12D9A">
        <w:t>w</w:t>
      </w:r>
      <w:r w:rsidR="00C93CD0" w:rsidRPr="0091441B">
        <w:t xml:space="preserve">idget as their high complexity that involve native-code integration, </w:t>
      </w:r>
      <w:r w:rsidR="00D12D9A">
        <w:t>w</w:t>
      </w:r>
      <w:r w:rsidR="00C93CD0" w:rsidRPr="0091441B">
        <w:t xml:space="preserve">ithout </w:t>
      </w:r>
      <w:r w:rsidR="00D12D9A">
        <w:t>au</w:t>
      </w:r>
      <w:r w:rsidR="00C93CD0" w:rsidRPr="0091441B">
        <w:t xml:space="preserve">tomated </w:t>
      </w:r>
      <w:r w:rsidR="00D12D9A">
        <w:t>b</w:t>
      </w:r>
      <w:r w:rsidR="00C93CD0" w:rsidRPr="0091441B">
        <w:t xml:space="preserve">ank </w:t>
      </w:r>
      <w:r w:rsidR="00D12D9A">
        <w:t>i</w:t>
      </w:r>
      <w:r w:rsidR="00C93CD0" w:rsidRPr="0091441B">
        <w:t xml:space="preserve">ntegration for mitigating security and complexity risks, and </w:t>
      </w:r>
      <w:r w:rsidR="00D12D9A">
        <w:t>w</w:t>
      </w:r>
      <w:r w:rsidR="00C93CD0" w:rsidRPr="0091441B">
        <w:t xml:space="preserve">ithout any </w:t>
      </w:r>
      <w:r w:rsidR="00D12D9A">
        <w:t>s</w:t>
      </w:r>
      <w:r w:rsidR="00C93CD0" w:rsidRPr="0091441B">
        <w:t xml:space="preserve">uggestion or </w:t>
      </w:r>
      <w:r w:rsidR="00D12D9A">
        <w:t>r</w:t>
      </w:r>
      <w:r w:rsidR="00C93CD0" w:rsidRPr="0091441B">
        <w:t>ecommendations of financial advice as the project will not include machine learning based financial advice.</w:t>
      </w:r>
    </w:p>
    <w:p w14:paraId="2A1AD094" w14:textId="77777777" w:rsidR="00D12D9A" w:rsidRPr="00A03374" w:rsidRDefault="00D12D9A" w:rsidP="00376E49">
      <w:pPr>
        <w:pStyle w:val="UMPParagraph"/>
      </w:pPr>
    </w:p>
    <w:p w14:paraId="68ACA478" w14:textId="654C112B" w:rsidR="007F0DFB" w:rsidRDefault="007F0DFB" w:rsidP="007F0DFB">
      <w:pPr>
        <w:pStyle w:val="Heading2"/>
        <w:numPr>
          <w:ilvl w:val="1"/>
          <w:numId w:val="1"/>
        </w:numPr>
      </w:pPr>
      <w:bookmarkStart w:id="21" w:name="_Toc215752661"/>
      <w:r>
        <w:t>THESIS ORGANIZAITION</w:t>
      </w:r>
      <w:bookmarkEnd w:id="21"/>
    </w:p>
    <w:p w14:paraId="7DDCDD09" w14:textId="7C2C63A3" w:rsidR="007F0DFB" w:rsidRDefault="00273C40" w:rsidP="00376E49">
      <w:pPr>
        <w:pStyle w:val="UMPParagraph"/>
      </w:pPr>
      <w:r>
        <w:t>This thesis will be divided into 5 Chapters</w:t>
      </w:r>
      <w:r w:rsidR="00E05A4E">
        <w:t xml:space="preserve">. </w:t>
      </w:r>
      <w:r w:rsidR="00926E21">
        <w:t xml:space="preserve">Chapter 1 will describe </w:t>
      </w:r>
      <w:r w:rsidR="00DE0D40">
        <w:t xml:space="preserve">and introduce </w:t>
      </w:r>
      <w:r w:rsidR="000C3A24">
        <w:t xml:space="preserve">about this project where include </w:t>
      </w:r>
      <w:r w:rsidR="00CA0A2D">
        <w:t>problem statements, objective, scope and significance of the project.</w:t>
      </w:r>
    </w:p>
    <w:p w14:paraId="3C96AFAF" w14:textId="19789396" w:rsidR="00C43818" w:rsidRDefault="00C43818" w:rsidP="00376E49">
      <w:pPr>
        <w:pStyle w:val="UMPParagraph"/>
      </w:pPr>
      <w:r>
        <w:t xml:space="preserve">Chapter 2 will discuss about the literature review that related of Smart Pocket. </w:t>
      </w:r>
      <w:r w:rsidR="00B73771">
        <w:t xml:space="preserve">It describes the existing system thought a comparation </w:t>
      </w:r>
      <w:r w:rsidR="00E56DAB">
        <w:t xml:space="preserve">analyst </w:t>
      </w:r>
      <w:r w:rsidR="00B73771">
        <w:t xml:space="preserve">list. </w:t>
      </w:r>
      <w:r w:rsidR="00E56DAB">
        <w:t>There are 3 existing system</w:t>
      </w:r>
      <w:r w:rsidR="00094AEB">
        <w:t xml:space="preserve"> that will be compared</w:t>
      </w:r>
      <w:r w:rsidR="00AE3EAF">
        <w:t xml:space="preserve"> which are Money Tracker, TNG e-Wallet and Fortune City.</w:t>
      </w:r>
    </w:p>
    <w:p w14:paraId="42A3CBD0" w14:textId="5C8037EE" w:rsidR="00A91F9D" w:rsidRDefault="00A91F9D" w:rsidP="00376E49">
      <w:pPr>
        <w:pStyle w:val="UMPParagraph"/>
      </w:pPr>
      <w:r>
        <w:t xml:space="preserve">Chapter 3 </w:t>
      </w:r>
      <w:r w:rsidR="00132039">
        <w:t>details the methodology of the proposed project, Smart Pocket, en</w:t>
      </w:r>
      <w:r w:rsidR="00D66F89">
        <w:t>compassing the development process which are</w:t>
      </w:r>
      <w:r w:rsidR="00FF5A71">
        <w:t xml:space="preserve"> use case, storyboard, flowchart, hardware and software specification and </w:t>
      </w:r>
      <w:r w:rsidR="00EC6C88">
        <w:t>Gantt</w:t>
      </w:r>
      <w:r w:rsidR="00FF5A71">
        <w:t xml:space="preserve"> chart. </w:t>
      </w:r>
    </w:p>
    <w:p w14:paraId="7D336FEB" w14:textId="12CC5812" w:rsidR="00FF5A71" w:rsidRDefault="00C721D1" w:rsidP="00376E49">
      <w:pPr>
        <w:pStyle w:val="UMPParagraph"/>
      </w:pPr>
      <w:r>
        <w:t>Chapter 4 d</w:t>
      </w:r>
      <w:r w:rsidR="00C54E33">
        <w:t>escribe</w:t>
      </w:r>
      <w:r>
        <w:t xml:space="preserve"> the implementation of Smart Pocket</w:t>
      </w:r>
      <w:r w:rsidR="00C54E33">
        <w:t>’s result and discussion.</w:t>
      </w:r>
    </w:p>
    <w:p w14:paraId="030F9027" w14:textId="6F14B2F3" w:rsidR="00C54E33" w:rsidRPr="007F0DFB" w:rsidRDefault="00C54E33" w:rsidP="00376E49">
      <w:pPr>
        <w:pStyle w:val="UMPParagraph"/>
      </w:pPr>
      <w:r>
        <w:t xml:space="preserve">Chapter 5 </w:t>
      </w:r>
      <w:r w:rsidR="00841EE1">
        <w:t>discuss the conclusion of Smart Pocket based on the objective, limitations of the project and the future works.</w:t>
      </w:r>
    </w:p>
    <w:p w14:paraId="24EB3007" w14:textId="389265AD" w:rsidR="00986F92" w:rsidRDefault="00986F92" w:rsidP="00AD1C5E">
      <w:pPr>
        <w:pStyle w:val="Heading1"/>
      </w:pPr>
      <w:r>
        <w:lastRenderedPageBreak/>
        <w:br/>
      </w:r>
      <w:r>
        <w:br/>
      </w:r>
      <w:r>
        <w:br/>
      </w:r>
      <w:bookmarkStart w:id="22" w:name="_Toc215752662"/>
      <w:r w:rsidR="005207AA">
        <w:t>LITERATURE REVIEW</w:t>
      </w:r>
      <w:bookmarkEnd w:id="22"/>
    </w:p>
    <w:p w14:paraId="6D9E3230" w14:textId="7779D771" w:rsidR="00824678" w:rsidRDefault="00583629" w:rsidP="00B50411">
      <w:pPr>
        <w:pStyle w:val="Heading2"/>
      </w:pPr>
      <w:bookmarkStart w:id="23" w:name="_Toc215752663"/>
      <w:r>
        <w:t>INTRODUCTION</w:t>
      </w:r>
      <w:bookmarkEnd w:id="23"/>
    </w:p>
    <w:p w14:paraId="3089D800" w14:textId="07A36735" w:rsidR="00986F92" w:rsidRDefault="0097792A" w:rsidP="00376E49">
      <w:pPr>
        <w:pStyle w:val="UMPParagraph"/>
      </w:pPr>
      <w:r>
        <w:t xml:space="preserve">This chapter will </w:t>
      </w:r>
      <w:r w:rsidR="00F84DDE">
        <w:t>consist</w:t>
      </w:r>
      <w:r>
        <w:t xml:space="preserve"> of five (5) sections, which are introduction, comparison of the advantages and disadvantages of the three existing </w:t>
      </w:r>
      <w:r w:rsidR="002F39C6">
        <w:t>system</w:t>
      </w:r>
      <w:r w:rsidR="00F84DDE">
        <w:t xml:space="preserve"> with Smart Pocket</w:t>
      </w:r>
      <w:r>
        <w:t>, and conclusion.</w:t>
      </w:r>
      <w:r w:rsidR="002F39C6">
        <w:t xml:space="preserve"> Section 2.2 show </w:t>
      </w:r>
      <w:r w:rsidR="00F84DDE">
        <w:t>three (</w:t>
      </w:r>
      <w:r w:rsidR="006D67B1">
        <w:t>3) existing PFM mobile app</w:t>
      </w:r>
      <w:r w:rsidR="00F84DDE">
        <w:t>’s</w:t>
      </w:r>
      <w:r w:rsidR="006D67B1">
        <w:t xml:space="preserve"> GUI</w:t>
      </w:r>
      <w:r w:rsidR="00F84DDE">
        <w:t xml:space="preserve"> while section 2.3 discusses the comparation analysis.</w:t>
      </w:r>
      <w:r w:rsidR="00DB2DA9">
        <w:t xml:space="preserve"> Section 2.4 </w:t>
      </w:r>
      <w:r w:rsidR="007F25EE">
        <w:t xml:space="preserve">will discuss about </w:t>
      </w:r>
      <w:r w:rsidR="002731A3">
        <w:t>security and integrity of the mobile app and section 2.5 will conclude the whole key findings of Chapter 2.</w:t>
      </w:r>
    </w:p>
    <w:p w14:paraId="7DA7C6FB" w14:textId="77777777" w:rsidR="00D12D9A" w:rsidRPr="00D12D9A" w:rsidRDefault="00D12D9A" w:rsidP="00376E49">
      <w:pPr>
        <w:pStyle w:val="UMPParagraph"/>
      </w:pPr>
    </w:p>
    <w:p w14:paraId="3F8F0973" w14:textId="246638C5" w:rsidR="00256BEB" w:rsidRDefault="00583629" w:rsidP="00B50411">
      <w:pPr>
        <w:pStyle w:val="Heading2"/>
      </w:pPr>
      <w:bookmarkStart w:id="24" w:name="_Toc215752664"/>
      <w:r>
        <w:t>THREE EXISTING SYSTEM</w:t>
      </w:r>
      <w:bookmarkEnd w:id="24"/>
    </w:p>
    <w:p w14:paraId="3C891CBD" w14:textId="54DAD191" w:rsidR="003D4E2F" w:rsidRDefault="00256BEB" w:rsidP="00376E49">
      <w:pPr>
        <w:pStyle w:val="UMPParagraph"/>
      </w:pPr>
      <w:r w:rsidRPr="002B13C3">
        <w:t xml:space="preserve">The </w:t>
      </w:r>
      <w:r w:rsidR="00CF770E">
        <w:t>three (3) selected existing system are “Money Tracker”</w:t>
      </w:r>
      <w:r w:rsidR="002A1FB2">
        <w:t xml:space="preserve">, </w:t>
      </w:r>
      <w:r w:rsidR="006F42CC">
        <w:t>“</w:t>
      </w:r>
      <w:r w:rsidR="00F277B4">
        <w:t>TNG e-</w:t>
      </w:r>
      <w:r w:rsidR="006D3BC5">
        <w:t>W</w:t>
      </w:r>
      <w:r w:rsidR="00F277B4">
        <w:t>allet</w:t>
      </w:r>
      <w:r w:rsidR="006F42CC">
        <w:t>” and “</w:t>
      </w:r>
      <w:r w:rsidR="00FC6B09">
        <w:t>Fortune City</w:t>
      </w:r>
      <w:r w:rsidR="006F42CC">
        <w:t>”</w:t>
      </w:r>
      <w:r w:rsidR="00DE49B2">
        <w:t xml:space="preserve">. </w:t>
      </w:r>
      <w:r w:rsidR="00BD7893">
        <w:t xml:space="preserve">Three </w:t>
      </w:r>
      <w:r w:rsidR="00056D56">
        <w:t xml:space="preserve">of the systems will be </w:t>
      </w:r>
      <w:r w:rsidR="00667F68">
        <w:t>explained and analysed in details</w:t>
      </w:r>
      <w:r w:rsidR="00A33EA6">
        <w:t xml:space="preserve"> that include pro and cons.</w:t>
      </w:r>
    </w:p>
    <w:p w14:paraId="3697D609" w14:textId="77777777" w:rsidR="00D12D9A" w:rsidRPr="002B13C3" w:rsidRDefault="00D12D9A" w:rsidP="00376E49">
      <w:pPr>
        <w:pStyle w:val="UMPParagraph"/>
      </w:pPr>
    </w:p>
    <w:p w14:paraId="2359FA20" w14:textId="289E7B70" w:rsidR="00256BEB" w:rsidRDefault="00A33EA6" w:rsidP="00071BAC">
      <w:pPr>
        <w:pStyle w:val="Heading3"/>
        <w:spacing w:after="240"/>
      </w:pPr>
      <w:bookmarkStart w:id="25" w:name="_Toc215752665"/>
      <w:r>
        <w:t>M</w:t>
      </w:r>
      <w:r w:rsidR="00D30245">
        <w:t>oney Tracker</w:t>
      </w:r>
      <w:bookmarkEnd w:id="25"/>
    </w:p>
    <w:p w14:paraId="09F47E3E" w14:textId="0663D5DE" w:rsidR="00D30245" w:rsidRDefault="00D30245" w:rsidP="00376E49">
      <w:pPr>
        <w:pStyle w:val="UMPParagraph"/>
      </w:pPr>
      <w:r>
        <w:t xml:space="preserve">Money Tracker is a mobile app </w:t>
      </w:r>
      <w:r w:rsidR="00C8504C">
        <w:t xml:space="preserve">that allow users to record their income and expense manually. </w:t>
      </w:r>
      <w:r w:rsidR="009002A9">
        <w:t>Money Tracker</w:t>
      </w:r>
      <w:r w:rsidR="00203D95">
        <w:t xml:space="preserve"> allow users to choose</w:t>
      </w:r>
      <w:r w:rsidR="009002A9">
        <w:t xml:space="preserve"> </w:t>
      </w:r>
      <w:r w:rsidR="00872700">
        <w:t xml:space="preserve">their expense and income based on category such as shopping, education, </w:t>
      </w:r>
      <w:r w:rsidR="009709C3">
        <w:t>pets, investment, salary and other customized category.</w:t>
      </w:r>
      <w:r w:rsidR="00F85AC4">
        <w:t xml:space="preserve"> Money Tracker also allow user </w:t>
      </w:r>
      <w:r w:rsidR="00E15883">
        <w:t>to add their regular payment that will be charged every month such as loan payment</w:t>
      </w:r>
      <w:r w:rsidR="00260E91">
        <w:t xml:space="preserve"> and subscription fee. The fee will be automatically deducted from the current balance until the</w:t>
      </w:r>
      <w:r w:rsidR="000C31F0">
        <w:t xml:space="preserve"> end of the payments. Apart from that, Money Tracker</w:t>
      </w:r>
      <w:r w:rsidR="00527AB1">
        <w:t xml:space="preserve"> provide a clear data analysis regarding to weekly, monthly and yearly expense</w:t>
      </w:r>
      <w:r w:rsidR="002D117F">
        <w:t xml:space="preserve"> or income in a pie charge with </w:t>
      </w:r>
      <w:r w:rsidR="002D117F">
        <w:lastRenderedPageBreak/>
        <w:t xml:space="preserve">percentage. </w:t>
      </w:r>
      <w:r w:rsidR="00BF1386">
        <w:t xml:space="preserve">Therefore, users can </w:t>
      </w:r>
      <w:r w:rsidR="0024291F">
        <w:t xml:space="preserve">manage their </w:t>
      </w:r>
      <w:r w:rsidR="00362A12">
        <w:t xml:space="preserve">financial based on the data as they can clearly know which category are </w:t>
      </w:r>
      <w:r w:rsidR="00692B85">
        <w:t xml:space="preserve">expensed more in a week. However, all data needs to enter manually include the balance </w:t>
      </w:r>
      <w:r w:rsidR="004C394C">
        <w:t>of last month</w:t>
      </w:r>
      <w:r w:rsidR="00F76BC3">
        <w:t xml:space="preserve">. Consequently, the analysis of data may be error since the data collection method is not accurate. For example, </w:t>
      </w:r>
      <w:r w:rsidR="0038505C">
        <w:t>the profit a</w:t>
      </w:r>
      <w:r w:rsidR="005F3881">
        <w:t>nd</w:t>
      </w:r>
      <w:r w:rsidR="0038505C">
        <w:t xml:space="preserve"> loss of investment may</w:t>
      </w:r>
      <w:r w:rsidR="005F3881">
        <w:t xml:space="preserve"> </w:t>
      </w:r>
      <w:r w:rsidR="0038505C">
        <w:t>be count</w:t>
      </w:r>
      <w:r w:rsidR="007E510C">
        <w:t>ed</w:t>
      </w:r>
      <w:r w:rsidR="0038505C">
        <w:t xml:space="preserve"> as expense or income</w:t>
      </w:r>
      <w:r w:rsidR="00142985">
        <w:t xml:space="preserve"> automatically </w:t>
      </w:r>
      <w:r w:rsidR="007E510C">
        <w:t xml:space="preserve">since all of the expense and income is mix together. </w:t>
      </w:r>
      <w:r w:rsidR="00792910">
        <w:t>A</w:t>
      </w:r>
      <w:r w:rsidR="009E65BD">
        <w:t xml:space="preserve"> further </w:t>
      </w:r>
      <w:r w:rsidR="00BC04B7">
        <w:t>rami</w:t>
      </w:r>
      <w:r w:rsidR="009E65BD">
        <w:t>fication is</w:t>
      </w:r>
      <w:r w:rsidR="00BC04B7">
        <w:t xml:space="preserve"> user just only know </w:t>
      </w:r>
      <w:r w:rsidR="00073965">
        <w:t>the</w:t>
      </w:r>
      <w:r w:rsidR="003B106A">
        <w:t xml:space="preserve"> overall data</w:t>
      </w:r>
      <w:r w:rsidR="00E7332D">
        <w:t xml:space="preserve"> but still need to </w:t>
      </w:r>
      <w:r w:rsidR="00343E52">
        <w:t>provide a large amount of repetitive daily</w:t>
      </w:r>
      <w:r w:rsidR="00ED6F85">
        <w:t xml:space="preserve"> consumption data.</w:t>
      </w:r>
      <w:r w:rsidR="00AE082E">
        <w:t xml:space="preserve"> Taking a </w:t>
      </w:r>
      <w:r w:rsidR="004A09B3">
        <w:t>holistic view, Money Tracker present a good UI and UX based on concept of GUI</w:t>
      </w:r>
      <w:r w:rsidR="00CB6C10">
        <w:t xml:space="preserve"> as the layout is simple and the visualization of report is clearly</w:t>
      </w:r>
      <w:r w:rsidR="00EE22DD">
        <w:t xml:space="preserve"> stated. Also, users can record </w:t>
      </w:r>
      <w:r w:rsidR="00C71F66">
        <w:t>an</w:t>
      </w:r>
      <w:r w:rsidR="00EE22DD">
        <w:t xml:space="preserve"> expense or income less than 10 </w:t>
      </w:r>
      <w:r w:rsidR="000E6082">
        <w:t xml:space="preserve">seconds since the record system is simple but functional. </w:t>
      </w:r>
      <w:r w:rsidR="00096D37">
        <w:t xml:space="preserve">In short, </w:t>
      </w:r>
      <w:r w:rsidR="0015362E">
        <w:t xml:space="preserve">the features of Money Tracker will attract </w:t>
      </w:r>
      <w:r w:rsidR="00C71F66">
        <w:t>its</w:t>
      </w:r>
      <w:r w:rsidR="0015362E">
        <w:t xml:space="preserve"> own </w:t>
      </w:r>
      <w:r w:rsidR="00A674F0">
        <w:t>target users but the</w:t>
      </w:r>
      <w:r w:rsidR="000C1DB3">
        <w:t xml:space="preserve"> position of market is unclear</w:t>
      </w:r>
      <w:r w:rsidR="000653FA">
        <w:t>.</w:t>
      </w:r>
    </w:p>
    <w:p w14:paraId="302BDE8B" w14:textId="4A1130F2" w:rsidR="00E7695E" w:rsidRDefault="00C03AD0" w:rsidP="00376E49">
      <w:pPr>
        <w:pStyle w:val="PictureLocationUMP"/>
      </w:pPr>
      <w:r>
        <w:drawing>
          <wp:inline distT="0" distB="0" distL="0" distR="0" wp14:anchorId="615524D9" wp14:editId="2660F475">
            <wp:extent cx="1511300" cy="3222578"/>
            <wp:effectExtent l="0" t="0" r="190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511300" cy="3222578"/>
                    </a:xfrm>
                    <a:prstGeom prst="rect">
                      <a:avLst/>
                    </a:prstGeom>
                  </pic:spPr>
                </pic:pic>
              </a:graphicData>
            </a:graphic>
          </wp:inline>
        </w:drawing>
      </w:r>
    </w:p>
    <w:p w14:paraId="6C388E10" w14:textId="1B5A818F" w:rsidR="00E7695E" w:rsidRDefault="00E7695E" w:rsidP="00E7695E">
      <w:pPr>
        <w:pStyle w:val="CaptionforFigurePlatesUMP"/>
      </w:pPr>
      <w:bookmarkStart w:id="26" w:name="_Toc214814978"/>
      <w:bookmarkStart w:id="27" w:name="_Toc214815614"/>
      <w:bookmarkStart w:id="28" w:name="_Toc216217303"/>
      <w:r>
        <w:t>Figure 2.1</w:t>
      </w:r>
      <w:r>
        <w:tab/>
        <w:t>Yearly Report of Money Tracker</w:t>
      </w:r>
      <w:bookmarkEnd w:id="26"/>
      <w:bookmarkEnd w:id="27"/>
      <w:bookmarkEnd w:id="28"/>
    </w:p>
    <w:p w14:paraId="3D019874" w14:textId="77777777" w:rsidR="003E1A14" w:rsidRDefault="003E1A14" w:rsidP="003E1A14">
      <w:pPr>
        <w:pStyle w:val="CaptionforFigurePlatesUMP"/>
      </w:pPr>
    </w:p>
    <w:p w14:paraId="72BDB204" w14:textId="77777777" w:rsidR="005F7E82" w:rsidRPr="005F7E82" w:rsidRDefault="005F7E82" w:rsidP="00376E49">
      <w:pPr>
        <w:pStyle w:val="UMPParagraph"/>
        <w:rPr>
          <w:lang w:eastAsia="en-MY"/>
        </w:rPr>
      </w:pPr>
    </w:p>
    <w:p w14:paraId="7C51C839" w14:textId="77777777" w:rsidR="003E1A14" w:rsidRDefault="00393974" w:rsidP="00376E49">
      <w:pPr>
        <w:pStyle w:val="PictureLocationUMP"/>
      </w:pPr>
      <w:r>
        <w:lastRenderedPageBreak/>
        <w:drawing>
          <wp:inline distT="0" distB="0" distL="0" distR="0" wp14:anchorId="78C1A020" wp14:editId="3A547078">
            <wp:extent cx="1778000" cy="357025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780773" cy="3575821"/>
                    </a:xfrm>
                    <a:prstGeom prst="rect">
                      <a:avLst/>
                    </a:prstGeom>
                  </pic:spPr>
                </pic:pic>
              </a:graphicData>
            </a:graphic>
          </wp:inline>
        </w:drawing>
      </w:r>
    </w:p>
    <w:p w14:paraId="6BF92D63" w14:textId="14B41B53" w:rsidR="00DE2160" w:rsidRPr="00DE2160" w:rsidRDefault="00DE2160" w:rsidP="00E7695E">
      <w:pPr>
        <w:pStyle w:val="CaptionforFigurePlatesUMP"/>
      </w:pPr>
      <w:bookmarkStart w:id="29" w:name="_Toc214814979"/>
      <w:bookmarkStart w:id="30" w:name="_Toc214815615"/>
      <w:bookmarkStart w:id="31" w:name="_Toc216217304"/>
      <w:r>
        <w:t>Figure 2.2</w:t>
      </w:r>
      <w:r>
        <w:tab/>
        <w:t>Daily In</w:t>
      </w:r>
      <w:r w:rsidR="003E1A14">
        <w:t>come and Expense</w:t>
      </w:r>
      <w:bookmarkEnd w:id="29"/>
      <w:bookmarkEnd w:id="30"/>
      <w:bookmarkEnd w:id="31"/>
    </w:p>
    <w:p w14:paraId="3CB74DE9" w14:textId="77777777" w:rsidR="00BD5FC2" w:rsidRDefault="00393974" w:rsidP="00376E49">
      <w:pPr>
        <w:pStyle w:val="PictureLocationUMP"/>
      </w:pPr>
      <w:r w:rsidRPr="00BD5FC2">
        <w:drawing>
          <wp:inline distT="0" distB="0" distL="0" distR="0" wp14:anchorId="4BB7C1B3" wp14:editId="0ED6638F">
            <wp:extent cx="1573229" cy="3481705"/>
            <wp:effectExtent l="0" t="0" r="8255" b="44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582337" cy="3501862"/>
                    </a:xfrm>
                    <a:prstGeom prst="rect">
                      <a:avLst/>
                    </a:prstGeom>
                  </pic:spPr>
                </pic:pic>
              </a:graphicData>
            </a:graphic>
          </wp:inline>
        </w:drawing>
      </w:r>
      <w:r w:rsidR="00F82749" w:rsidRPr="00F82749">
        <w:t xml:space="preserve"> </w:t>
      </w:r>
    </w:p>
    <w:p w14:paraId="4A41F9E8" w14:textId="2D038FFC" w:rsidR="00BD5FC2" w:rsidRDefault="00F82749" w:rsidP="00E7695E">
      <w:pPr>
        <w:pStyle w:val="CaptionforFigurePlatesUMP"/>
      </w:pPr>
      <w:bookmarkStart w:id="32" w:name="_Toc214814980"/>
      <w:bookmarkStart w:id="33" w:name="_Toc214815616"/>
      <w:bookmarkStart w:id="34" w:name="_Toc216217305"/>
      <w:r>
        <w:t>Figure 2.3</w:t>
      </w:r>
      <w:r>
        <w:tab/>
      </w:r>
      <w:r w:rsidR="00860EDA">
        <w:t>Annual Financial Summary</w:t>
      </w:r>
      <w:r>
        <w:t xml:space="preserve"> of Money Tracker</w:t>
      </w:r>
      <w:bookmarkEnd w:id="32"/>
      <w:bookmarkEnd w:id="33"/>
      <w:bookmarkEnd w:id="34"/>
    </w:p>
    <w:p w14:paraId="2DF1130A" w14:textId="77777777" w:rsidR="005F7E82" w:rsidRPr="005F7E82" w:rsidRDefault="005F7E82" w:rsidP="00376E49">
      <w:pPr>
        <w:pStyle w:val="UMPParagraph"/>
        <w:rPr>
          <w:lang w:eastAsia="en-MY"/>
        </w:rPr>
      </w:pPr>
    </w:p>
    <w:p w14:paraId="47E1EF3D" w14:textId="77777777" w:rsidR="0065339A" w:rsidRPr="0065339A" w:rsidRDefault="0065339A" w:rsidP="0065339A">
      <w:pPr>
        <w:pStyle w:val="CaptionforFigurePlatesUMP"/>
      </w:pPr>
    </w:p>
    <w:p w14:paraId="20569784" w14:textId="77777777" w:rsidR="0065339A" w:rsidRDefault="004E2BEE" w:rsidP="00376E49">
      <w:pPr>
        <w:pStyle w:val="PictureLocationUMP"/>
      </w:pPr>
      <w:r>
        <w:drawing>
          <wp:inline distT="0" distB="0" distL="0" distR="0" wp14:anchorId="1F861D4B" wp14:editId="48AD4B71">
            <wp:extent cx="1648403" cy="3435350"/>
            <wp:effectExtent l="0" t="0" r="952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650216" cy="3439128"/>
                    </a:xfrm>
                    <a:prstGeom prst="rect">
                      <a:avLst/>
                    </a:prstGeom>
                  </pic:spPr>
                </pic:pic>
              </a:graphicData>
            </a:graphic>
          </wp:inline>
        </w:drawing>
      </w:r>
    </w:p>
    <w:p w14:paraId="59505CF4" w14:textId="7123F328" w:rsidR="00BD5FC2" w:rsidRPr="00BD5FC2" w:rsidRDefault="00BD5FC2" w:rsidP="00E7695E">
      <w:pPr>
        <w:pStyle w:val="CaptionforFigurePlatesUMP"/>
      </w:pPr>
      <w:bookmarkStart w:id="35" w:name="_Toc214814981"/>
      <w:bookmarkStart w:id="36" w:name="_Toc214815617"/>
      <w:bookmarkStart w:id="37" w:name="_Toc216217306"/>
      <w:r>
        <w:t>Figure 2.4</w:t>
      </w:r>
      <w:r>
        <w:tab/>
        <w:t>Category Settings of Money Tracker</w:t>
      </w:r>
      <w:bookmarkEnd w:id="35"/>
      <w:bookmarkEnd w:id="36"/>
      <w:bookmarkEnd w:id="37"/>
    </w:p>
    <w:p w14:paraId="24F75A89" w14:textId="35F609BC" w:rsidR="00393974" w:rsidRDefault="00FD7175" w:rsidP="00376E49">
      <w:pPr>
        <w:pStyle w:val="PictureLocationUMP"/>
      </w:pPr>
      <w:r>
        <w:drawing>
          <wp:inline distT="0" distB="0" distL="0" distR="0" wp14:anchorId="3AE04358" wp14:editId="685830EA">
            <wp:extent cx="1622023" cy="358969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627872" cy="3602639"/>
                    </a:xfrm>
                    <a:prstGeom prst="rect">
                      <a:avLst/>
                    </a:prstGeom>
                  </pic:spPr>
                </pic:pic>
              </a:graphicData>
            </a:graphic>
          </wp:inline>
        </w:drawing>
      </w:r>
    </w:p>
    <w:p w14:paraId="1075CA20" w14:textId="25AB7C22" w:rsidR="00597387" w:rsidRDefault="00597387" w:rsidP="00E7695E">
      <w:pPr>
        <w:pStyle w:val="CaptionforFigurePlatesUMP"/>
      </w:pPr>
      <w:bookmarkStart w:id="38" w:name="_Toc214814982"/>
      <w:bookmarkStart w:id="39" w:name="_Toc214815618"/>
      <w:bookmarkStart w:id="40" w:name="_Toc216217307"/>
      <w:r>
        <w:t>Figure 2.5</w:t>
      </w:r>
      <w:r>
        <w:tab/>
      </w:r>
      <w:r w:rsidR="003D4E2F">
        <w:t>Recording Page</w:t>
      </w:r>
      <w:r>
        <w:t xml:space="preserve"> of Money Tracker</w:t>
      </w:r>
      <w:bookmarkEnd w:id="38"/>
      <w:bookmarkEnd w:id="39"/>
      <w:bookmarkEnd w:id="40"/>
    </w:p>
    <w:p w14:paraId="32B8400E" w14:textId="77777777" w:rsidR="00E7695E" w:rsidRPr="00E7695E" w:rsidRDefault="00E7695E" w:rsidP="00376E49">
      <w:pPr>
        <w:pStyle w:val="UMPParagraph"/>
        <w:rPr>
          <w:lang w:eastAsia="en-MY"/>
        </w:rPr>
      </w:pPr>
    </w:p>
    <w:p w14:paraId="0F9F714B" w14:textId="5E58F2B7" w:rsidR="00D30245" w:rsidRDefault="00405334" w:rsidP="009F23B4">
      <w:pPr>
        <w:pStyle w:val="Heading3"/>
        <w:spacing w:after="240"/>
      </w:pPr>
      <w:bookmarkStart w:id="41" w:name="_Toc215752666"/>
      <w:r>
        <w:lastRenderedPageBreak/>
        <w:t>Touch’ n Go e</w:t>
      </w:r>
      <w:r w:rsidR="00E432F1">
        <w:t>-</w:t>
      </w:r>
      <w:r>
        <w:t>Wallet</w:t>
      </w:r>
      <w:bookmarkEnd w:id="41"/>
    </w:p>
    <w:p w14:paraId="1BC125EE" w14:textId="1C8B0CE1" w:rsidR="00D30245" w:rsidRPr="00712A1E" w:rsidRDefault="00712A1E" w:rsidP="00376E49">
      <w:pPr>
        <w:pStyle w:val="UMPParagraph"/>
        <w:rPr>
          <w:lang w:val="en-MY" w:eastAsia="zh-CN"/>
        </w:rPr>
      </w:pPr>
      <w:r>
        <w:rPr>
          <w:lang w:val="en-MY" w:eastAsia="zh-CN"/>
        </w:rPr>
        <w:t>T</w:t>
      </w:r>
      <w:r w:rsidR="00D274A2">
        <w:t>NG e</w:t>
      </w:r>
      <w:r w:rsidR="00E432F1">
        <w:t>-</w:t>
      </w:r>
      <w:r w:rsidR="00D274A2">
        <w:t xml:space="preserve">Wallet </w:t>
      </w:r>
      <w:r w:rsidR="004C7621">
        <w:t xml:space="preserve">is a primary digital payment platform that </w:t>
      </w:r>
      <w:r w:rsidR="007E0E6F">
        <w:t>ina</w:t>
      </w:r>
      <w:r w:rsidR="002B39CA">
        <w:t>dvertently function as an automated financial recorder</w:t>
      </w:r>
      <w:r w:rsidR="00827DD5">
        <w:t xml:space="preserve">. Unlike manual trackers such as Money Tracker, </w:t>
      </w:r>
      <w:r w:rsidR="00875B6F">
        <w:t xml:space="preserve">TNG will captures transaction details automatically. The transaction details include </w:t>
      </w:r>
      <w:r w:rsidR="00827154">
        <w:t xml:space="preserve">date, time, merchant name and amount. </w:t>
      </w:r>
      <w:r w:rsidR="009F6A89">
        <w:t xml:space="preserve">Whether the payment is made via QR code, RFID or transfer to other account, the transaction </w:t>
      </w:r>
      <w:r w:rsidR="00C57A75">
        <w:t>details</w:t>
      </w:r>
      <w:r w:rsidR="00642DE8">
        <w:t xml:space="preserve"> and spending histories</w:t>
      </w:r>
      <w:r w:rsidR="00CD56D9">
        <w:t xml:space="preserve"> in a linear timeline</w:t>
      </w:r>
      <w:r w:rsidR="00C57A75">
        <w:t xml:space="preserve"> are clearly showed the</w:t>
      </w:r>
      <w:r w:rsidR="00CD56D9">
        <w:t>ir</w:t>
      </w:r>
      <w:r w:rsidR="00C57A75">
        <w:t xml:space="preserve"> expense and income.</w:t>
      </w:r>
      <w:r w:rsidR="00953201">
        <w:t xml:space="preserve"> At the same time</w:t>
      </w:r>
      <w:r w:rsidR="00AE61EB">
        <w:t xml:space="preserve">, TNG e-wallet </w:t>
      </w:r>
      <w:r w:rsidR="00E92DA1">
        <w:t xml:space="preserve">provide a general view </w:t>
      </w:r>
      <w:r w:rsidR="009D34D9">
        <w:t xml:space="preserve">of </w:t>
      </w:r>
      <w:r w:rsidR="00423322">
        <w:t xml:space="preserve">limited </w:t>
      </w:r>
      <w:r w:rsidR="009D34D9">
        <w:t>personal investment</w:t>
      </w:r>
      <w:r w:rsidR="00423322">
        <w:t xml:space="preserve"> growth</w:t>
      </w:r>
      <w:r w:rsidR="00C77A8A">
        <w:t xml:space="preserve"> such as ASNB</w:t>
      </w:r>
      <w:r w:rsidR="00A65BBE">
        <w:t xml:space="preserve"> and </w:t>
      </w:r>
      <w:r w:rsidR="00FC6B09">
        <w:t>Principal</w:t>
      </w:r>
      <w:r w:rsidR="00A65BBE">
        <w:t xml:space="preserve"> Unit Trust</w:t>
      </w:r>
      <w:r w:rsidR="004059E6">
        <w:t>.</w:t>
      </w:r>
      <w:r w:rsidR="000B08C3">
        <w:t xml:space="preserve"> This </w:t>
      </w:r>
      <w:r w:rsidR="00A72437">
        <w:t>automatic</w:t>
      </w:r>
      <w:r w:rsidR="000F0AC3">
        <w:t xml:space="preserve"> structured capture</w:t>
      </w:r>
      <w:r w:rsidR="008852A4">
        <w:t xml:space="preserve"> occurs in a rapidly expanding cashless ecosystem as Malaysia recorded a 24% year on year </w:t>
      </w:r>
      <w:r w:rsidR="004C1B0E">
        <w:t xml:space="preserve">rise to 11.5 billion e-payment </w:t>
      </w:r>
      <w:r w:rsidR="007F318D">
        <w:t>transactions</w:t>
      </w:r>
      <w:r w:rsidR="004C1B0E">
        <w:t xml:space="preserve"> in 2023 while TNG e-Wallet</w:t>
      </w:r>
      <w:r w:rsidR="00532F42">
        <w:t xml:space="preserve"> reported over 21 million verified users, and provides </w:t>
      </w:r>
      <w:r w:rsidR="007F318D">
        <w:t>90 days downloadable histories</w:t>
      </w:r>
      <w:r w:rsidR="005F1C81">
        <w:t xml:space="preserve"> that prevent the problem of manual recording </w:t>
      </w:r>
      <w:r w:rsidR="00F163FE">
        <w:t>expense and income (Mail, 2024</w:t>
      </w:r>
      <w:r w:rsidR="00F163FE" w:rsidRPr="006375F8">
        <w:t xml:space="preserve">; </w:t>
      </w:r>
      <w:r w:rsidR="006375F8" w:rsidRPr="006375F8">
        <w:rPr>
          <w:rFonts w:eastAsia="Times New Roman"/>
          <w:szCs w:val="24"/>
          <w:lang w:val="en-MY" w:eastAsia="zh-CN"/>
        </w:rPr>
        <w:t>TNG Digital Reflects on 2023 Performance and Outlines Vision for 2024, n.d.</w:t>
      </w:r>
      <w:r w:rsidR="00D914CB">
        <w:rPr>
          <w:rFonts w:eastAsia="Times New Roman"/>
          <w:szCs w:val="24"/>
          <w:lang w:val="en-MY" w:eastAsia="zh-CN"/>
        </w:rPr>
        <w:t xml:space="preserve">; </w:t>
      </w:r>
      <w:r w:rsidR="00876E85">
        <w:rPr>
          <w:rFonts w:eastAsia="Times New Roman"/>
          <w:szCs w:val="24"/>
          <w:lang w:val="en-MY" w:eastAsia="zh-CN"/>
        </w:rPr>
        <w:t>TNG Digital Sdn Bhd, 2021</w:t>
      </w:r>
      <w:r w:rsidR="00F163FE" w:rsidRPr="006375F8">
        <w:t>)</w:t>
      </w:r>
      <w:r w:rsidR="00094C3E">
        <w:t>.</w:t>
      </w:r>
      <w:r w:rsidR="001076EB">
        <w:t xml:space="preserve"> </w:t>
      </w:r>
      <w:r w:rsidR="004F27E9">
        <w:t xml:space="preserve">In this case, users also not need to perform any </w:t>
      </w:r>
      <w:r w:rsidR="002F053A">
        <w:t>post-purchase action</w:t>
      </w:r>
      <w:r w:rsidR="0008679F">
        <w:t xml:space="preserve"> to record their expanse and in</w:t>
      </w:r>
      <w:r w:rsidR="004B0337">
        <w:t xml:space="preserve">come (transaction from other banks). </w:t>
      </w:r>
    </w:p>
    <w:p w14:paraId="1D810898" w14:textId="78A83072" w:rsidR="00447735" w:rsidRDefault="00447735" w:rsidP="00376E49">
      <w:pPr>
        <w:pStyle w:val="UMPParagraph"/>
      </w:pPr>
      <w:r>
        <w:t>From UI/UX perspective, TNG e-</w:t>
      </w:r>
      <w:r w:rsidR="0043676F">
        <w:t>W</w:t>
      </w:r>
      <w:r>
        <w:t xml:space="preserve">allet </w:t>
      </w:r>
      <w:r w:rsidR="00F916F1">
        <w:t>more focus</w:t>
      </w:r>
      <w:r w:rsidR="005A2100">
        <w:t>ed</w:t>
      </w:r>
      <w:r w:rsidR="00F916F1">
        <w:t xml:space="preserve"> on speed of transaction and payment rather than financial </w:t>
      </w:r>
      <w:r w:rsidR="00C93778">
        <w:t>analysis</w:t>
      </w:r>
      <w:r w:rsidR="003415B5">
        <w:t xml:space="preserve">. </w:t>
      </w:r>
      <w:r w:rsidR="006B1F72">
        <w:t xml:space="preserve">Nevertheless, </w:t>
      </w:r>
      <w:r w:rsidR="00FA767A">
        <w:t>TNG e-</w:t>
      </w:r>
      <w:r w:rsidR="0043676F">
        <w:t>W</w:t>
      </w:r>
      <w:r w:rsidR="00FA767A">
        <w:t xml:space="preserve">allet only records all the transactions made within </w:t>
      </w:r>
      <w:r w:rsidR="00934693">
        <w:t>the TNG ecosystem, leaving out cash payment or FPX online banking</w:t>
      </w:r>
      <w:r w:rsidR="00746D81">
        <w:t xml:space="preserve"> so that users need to achieve </w:t>
      </w:r>
      <w:proofErr w:type="gramStart"/>
      <w:r w:rsidR="00746D81">
        <w:t>a</w:t>
      </w:r>
      <w:proofErr w:type="gramEnd"/>
      <w:r w:rsidR="00746D81">
        <w:t xml:space="preserve"> </w:t>
      </w:r>
      <w:r w:rsidR="00DD0A49">
        <w:t>unrealistic precondition</w:t>
      </w:r>
      <w:r w:rsidR="00F66F77">
        <w:t xml:space="preserve"> which is managing all their </w:t>
      </w:r>
      <w:r w:rsidR="00D23357">
        <w:t>property via TNG e-</w:t>
      </w:r>
      <w:r w:rsidR="0043676F">
        <w:t>W</w:t>
      </w:r>
      <w:r w:rsidR="00D23357">
        <w:t xml:space="preserve">allet to unlock a most accurate report that reflect the real </w:t>
      </w:r>
      <w:r w:rsidR="001B2FBE">
        <w:t xml:space="preserve">expense and income at the respective month. </w:t>
      </w:r>
      <w:r w:rsidR="00F31DB3">
        <w:t xml:space="preserve">Other than that, expense </w:t>
      </w:r>
      <w:r w:rsidR="007F318D">
        <w:t>is</w:t>
      </w:r>
      <w:r w:rsidR="00F31DB3">
        <w:t xml:space="preserve"> often listed</w:t>
      </w:r>
      <w:r w:rsidR="00645024">
        <w:t xml:space="preserve"> by default category such as food or transport</w:t>
      </w:r>
      <w:r w:rsidR="00BB5876">
        <w:t>. Consequently, TNG e-</w:t>
      </w:r>
      <w:r w:rsidR="00B530A0">
        <w:t>W</w:t>
      </w:r>
      <w:r w:rsidR="00BB5876">
        <w:t xml:space="preserve">allet </w:t>
      </w:r>
      <w:r w:rsidR="00E84987">
        <w:t xml:space="preserve">function merely as a digital receipt repository but also a potential </w:t>
      </w:r>
      <w:r w:rsidR="009959BA">
        <w:t xml:space="preserve">PFM app if it </w:t>
      </w:r>
      <w:r w:rsidR="007F318D">
        <w:t>provides</w:t>
      </w:r>
      <w:r w:rsidR="009959BA">
        <w:t xml:space="preserve"> a </w:t>
      </w:r>
      <w:r w:rsidR="0016468E">
        <w:t xml:space="preserve">complete </w:t>
      </w:r>
      <w:r w:rsidR="007F318D">
        <w:t>ecosystem that</w:t>
      </w:r>
      <w:r w:rsidR="00CE63FF">
        <w:t xml:space="preserve"> </w:t>
      </w:r>
      <w:r w:rsidR="007F318D">
        <w:t>include behavioural insights necessary for users.</w:t>
      </w:r>
    </w:p>
    <w:p w14:paraId="7EF07650" w14:textId="77777777" w:rsidR="00B261C1" w:rsidRDefault="00B261C1" w:rsidP="00376E49">
      <w:pPr>
        <w:pStyle w:val="UMPParagraph"/>
      </w:pPr>
    </w:p>
    <w:p w14:paraId="12B376EB" w14:textId="77777777" w:rsidR="003609C4" w:rsidRDefault="0091111D" w:rsidP="00376E49">
      <w:pPr>
        <w:pStyle w:val="PictureLocationUMP"/>
        <w:rPr>
          <w:lang w:val="en-MY" w:eastAsia="zh-CN"/>
        </w:rPr>
      </w:pPr>
      <w:r>
        <w:lastRenderedPageBreak/>
        <w:drawing>
          <wp:inline distT="0" distB="0" distL="0" distR="0" wp14:anchorId="36D53AA8" wp14:editId="02CF388E">
            <wp:extent cx="1574136" cy="3479853"/>
            <wp:effectExtent l="0" t="0" r="7620"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585248" cy="3504418"/>
                    </a:xfrm>
                    <a:prstGeom prst="rect">
                      <a:avLst/>
                    </a:prstGeom>
                  </pic:spPr>
                </pic:pic>
              </a:graphicData>
            </a:graphic>
          </wp:inline>
        </w:drawing>
      </w:r>
    </w:p>
    <w:p w14:paraId="289E6C3B" w14:textId="2C10E93C" w:rsidR="00391E6F" w:rsidRDefault="00391E6F" w:rsidP="00E7695E">
      <w:pPr>
        <w:pStyle w:val="CaptionforFigurePlatesUMP"/>
      </w:pPr>
      <w:bookmarkStart w:id="42" w:name="_Toc214814983"/>
      <w:bookmarkStart w:id="43" w:name="_Toc214815619"/>
      <w:bookmarkStart w:id="44" w:name="_Toc216217308"/>
      <w:r>
        <w:t>Figure 2.6</w:t>
      </w:r>
      <w:r>
        <w:tab/>
        <w:t xml:space="preserve">Pie Chart of </w:t>
      </w:r>
      <w:r w:rsidR="003609C4">
        <w:t>Money out</w:t>
      </w:r>
      <w:bookmarkEnd w:id="42"/>
      <w:bookmarkEnd w:id="43"/>
      <w:bookmarkEnd w:id="44"/>
    </w:p>
    <w:p w14:paraId="4345104A" w14:textId="77777777" w:rsidR="00576762" w:rsidRPr="00576762" w:rsidRDefault="00576762" w:rsidP="00376E49">
      <w:pPr>
        <w:pStyle w:val="UMPParagraph"/>
        <w:rPr>
          <w:lang w:eastAsia="en-MY"/>
        </w:rPr>
      </w:pPr>
    </w:p>
    <w:p w14:paraId="75888492" w14:textId="0F4840C0" w:rsidR="0091111D" w:rsidRDefault="0091111D" w:rsidP="00376E49">
      <w:pPr>
        <w:pStyle w:val="PictureLocationUMP"/>
        <w:rPr>
          <w:rFonts w:eastAsia="Times New Roman"/>
          <w:szCs w:val="24"/>
          <w:lang w:val="en-MY" w:eastAsia="zh-CN"/>
        </w:rPr>
      </w:pPr>
      <w:r>
        <w:drawing>
          <wp:inline distT="0" distB="0" distL="0" distR="0" wp14:anchorId="61E8B388" wp14:editId="4A794C19">
            <wp:extent cx="1536230" cy="3330892"/>
            <wp:effectExtent l="0" t="0" r="6985" b="317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539200" cy="3337332"/>
                    </a:xfrm>
                    <a:prstGeom prst="rect">
                      <a:avLst/>
                    </a:prstGeom>
                  </pic:spPr>
                </pic:pic>
              </a:graphicData>
            </a:graphic>
          </wp:inline>
        </w:drawing>
      </w:r>
    </w:p>
    <w:p w14:paraId="55DDE047" w14:textId="0401D638" w:rsidR="00A32D79" w:rsidRDefault="00812BF4" w:rsidP="00E7695E">
      <w:pPr>
        <w:pStyle w:val="CaptionforFigurePlatesUMP"/>
      </w:pPr>
      <w:bookmarkStart w:id="45" w:name="_Toc214814984"/>
      <w:bookmarkStart w:id="46" w:name="_Toc214815620"/>
      <w:bookmarkStart w:id="47" w:name="_Toc216217309"/>
      <w:r w:rsidRPr="00E7695E">
        <w:t>Figure 2.7</w:t>
      </w:r>
      <w:r w:rsidRPr="00E7695E">
        <w:tab/>
        <w:t>Pie Chart of Money in</w:t>
      </w:r>
      <w:bookmarkEnd w:id="45"/>
      <w:bookmarkEnd w:id="46"/>
      <w:bookmarkEnd w:id="47"/>
    </w:p>
    <w:p w14:paraId="412D8C3B" w14:textId="77777777" w:rsidR="00576762" w:rsidRPr="00576762" w:rsidRDefault="00576762" w:rsidP="00376E49">
      <w:pPr>
        <w:pStyle w:val="UMPParagraph"/>
        <w:rPr>
          <w:lang w:eastAsia="en-MY"/>
        </w:rPr>
      </w:pPr>
    </w:p>
    <w:p w14:paraId="525F1B96" w14:textId="77777777" w:rsidR="003609C4" w:rsidRPr="003609C4" w:rsidRDefault="003609C4" w:rsidP="00376E49">
      <w:pPr>
        <w:pStyle w:val="UMPParagraph"/>
        <w:rPr>
          <w:lang w:val="en-MY" w:eastAsia="zh-CN"/>
        </w:rPr>
      </w:pPr>
    </w:p>
    <w:p w14:paraId="08392C6C" w14:textId="77777777" w:rsidR="00A32D79" w:rsidRDefault="001814C7" w:rsidP="00376E49">
      <w:pPr>
        <w:pStyle w:val="PictureLocationUMP"/>
        <w:rPr>
          <w:lang w:val="en-MY" w:eastAsia="zh-CN"/>
        </w:rPr>
      </w:pPr>
      <w:r>
        <w:drawing>
          <wp:inline distT="0" distB="0" distL="0" distR="0" wp14:anchorId="2A90D61A" wp14:editId="5733B882">
            <wp:extent cx="1693215" cy="3561446"/>
            <wp:effectExtent l="0" t="0" r="2540" b="127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700592" cy="3576963"/>
                    </a:xfrm>
                    <a:prstGeom prst="rect">
                      <a:avLst/>
                    </a:prstGeom>
                  </pic:spPr>
                </pic:pic>
              </a:graphicData>
            </a:graphic>
          </wp:inline>
        </w:drawing>
      </w:r>
    </w:p>
    <w:p w14:paraId="5573DE18" w14:textId="28A0305D" w:rsidR="00A32D79" w:rsidRDefault="00A32D79" w:rsidP="00E7695E">
      <w:pPr>
        <w:pStyle w:val="CaptionforFigurePlatesUMP"/>
      </w:pPr>
      <w:bookmarkStart w:id="48" w:name="_Toc214814985"/>
      <w:bookmarkStart w:id="49" w:name="_Toc214815621"/>
      <w:bookmarkStart w:id="50" w:name="_Toc216217310"/>
      <w:r>
        <w:t>Figure 2.8</w:t>
      </w:r>
      <w:r>
        <w:tab/>
      </w:r>
      <w:r w:rsidR="00391E6F">
        <w:t>Overview of Investment Growth</w:t>
      </w:r>
      <w:bookmarkEnd w:id="48"/>
      <w:bookmarkEnd w:id="49"/>
      <w:bookmarkEnd w:id="50"/>
    </w:p>
    <w:p w14:paraId="0A887227" w14:textId="77777777" w:rsidR="00576762" w:rsidRPr="00576762" w:rsidRDefault="00576762" w:rsidP="00376E49">
      <w:pPr>
        <w:pStyle w:val="UMPParagraph"/>
        <w:rPr>
          <w:lang w:eastAsia="en-MY"/>
        </w:rPr>
      </w:pPr>
    </w:p>
    <w:p w14:paraId="12B90607" w14:textId="77777777" w:rsidR="00EB2473" w:rsidRDefault="001814C7" w:rsidP="00376E49">
      <w:pPr>
        <w:pStyle w:val="PictureLocationUMP"/>
        <w:rPr>
          <w:lang w:val="en-MY" w:eastAsia="zh-CN"/>
        </w:rPr>
      </w:pPr>
      <w:r>
        <w:drawing>
          <wp:inline distT="0" distB="0" distL="0" distR="0" wp14:anchorId="32A1CCCC" wp14:editId="2CDF6B69">
            <wp:extent cx="1351273" cy="2987183"/>
            <wp:effectExtent l="0" t="0" r="1905" b="381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361001" cy="3008687"/>
                    </a:xfrm>
                    <a:prstGeom prst="rect">
                      <a:avLst/>
                    </a:prstGeom>
                  </pic:spPr>
                </pic:pic>
              </a:graphicData>
            </a:graphic>
          </wp:inline>
        </w:drawing>
      </w:r>
    </w:p>
    <w:p w14:paraId="06519F92" w14:textId="6A718B5E" w:rsidR="00EB2473" w:rsidRDefault="00EB2473" w:rsidP="00E7695E">
      <w:pPr>
        <w:pStyle w:val="CaptionforFigurePlatesUMP"/>
      </w:pPr>
      <w:bookmarkStart w:id="51" w:name="_Toc214814986"/>
      <w:bookmarkStart w:id="52" w:name="_Toc214815622"/>
      <w:bookmarkStart w:id="53" w:name="_Toc216217311"/>
      <w:r>
        <w:t>Figure 2.</w:t>
      </w:r>
      <w:r w:rsidR="005E4064">
        <w:t>9</w:t>
      </w:r>
      <w:r>
        <w:tab/>
        <w:t>Overview of Insurans</w:t>
      </w:r>
      <w:bookmarkEnd w:id="51"/>
      <w:bookmarkEnd w:id="52"/>
      <w:bookmarkEnd w:id="53"/>
    </w:p>
    <w:p w14:paraId="547ADEB3" w14:textId="77777777" w:rsidR="00A65BBE" w:rsidRPr="00A65BBE" w:rsidRDefault="00A65BBE" w:rsidP="00376E49">
      <w:pPr>
        <w:pStyle w:val="UMPParagraph"/>
        <w:rPr>
          <w:lang w:val="en-MY" w:eastAsia="zh-CN"/>
        </w:rPr>
      </w:pPr>
    </w:p>
    <w:p w14:paraId="561EE688" w14:textId="77777777" w:rsidR="00C77EF2" w:rsidRDefault="001814C7" w:rsidP="00376E49">
      <w:pPr>
        <w:pStyle w:val="PictureLocationUMP"/>
        <w:rPr>
          <w:lang w:val="en-MY" w:eastAsia="zh-CN"/>
        </w:rPr>
      </w:pPr>
      <w:r>
        <w:lastRenderedPageBreak/>
        <w:drawing>
          <wp:inline distT="0" distB="0" distL="0" distR="0" wp14:anchorId="1294F525" wp14:editId="41111391">
            <wp:extent cx="1628179" cy="3599324"/>
            <wp:effectExtent l="0" t="0" r="0" b="127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633190" cy="3610401"/>
                    </a:xfrm>
                    <a:prstGeom prst="rect">
                      <a:avLst/>
                    </a:prstGeom>
                  </pic:spPr>
                </pic:pic>
              </a:graphicData>
            </a:graphic>
          </wp:inline>
        </w:drawing>
      </w:r>
    </w:p>
    <w:p w14:paraId="6A9535CE" w14:textId="2374EF99" w:rsidR="00EB2473" w:rsidRDefault="00EB2473" w:rsidP="00E7695E">
      <w:pPr>
        <w:pStyle w:val="CaptionforFigurePlatesUMP"/>
      </w:pPr>
      <w:bookmarkStart w:id="54" w:name="_Toc214814987"/>
      <w:bookmarkStart w:id="55" w:name="_Toc214815623"/>
      <w:bookmarkStart w:id="56" w:name="_Toc216217312"/>
      <w:r>
        <w:t>Figure 2.</w:t>
      </w:r>
      <w:r w:rsidR="005E4064">
        <w:t>10</w:t>
      </w:r>
      <w:r>
        <w:tab/>
      </w:r>
      <w:r w:rsidR="00A65BBE">
        <w:t>Transaction History</w:t>
      </w:r>
      <w:bookmarkEnd w:id="54"/>
      <w:bookmarkEnd w:id="55"/>
      <w:bookmarkEnd w:id="56"/>
    </w:p>
    <w:p w14:paraId="6BEFAFF8" w14:textId="77777777" w:rsidR="00B261C1" w:rsidRPr="00B261C1" w:rsidRDefault="00B261C1" w:rsidP="00B261C1">
      <w:pPr>
        <w:pStyle w:val="CaptionforFigurePlatesUMP"/>
      </w:pPr>
    </w:p>
    <w:p w14:paraId="4D615D09" w14:textId="77777777" w:rsidR="00D30245" w:rsidRDefault="00D30245" w:rsidP="00376E49">
      <w:pPr>
        <w:pStyle w:val="UMPParagraph"/>
      </w:pPr>
    </w:p>
    <w:p w14:paraId="5D1D9854" w14:textId="6982A883" w:rsidR="00D30245" w:rsidRDefault="00E65076" w:rsidP="00EA23EF">
      <w:pPr>
        <w:pStyle w:val="Heading3"/>
        <w:spacing w:after="240"/>
      </w:pPr>
      <w:bookmarkStart w:id="57" w:name="_Toc215752667"/>
      <w:r>
        <w:t>Fortune City</w:t>
      </w:r>
      <w:bookmarkEnd w:id="57"/>
    </w:p>
    <w:p w14:paraId="6FB76265" w14:textId="042B2FAB" w:rsidR="00252D70" w:rsidRPr="00B61F71" w:rsidRDefault="00F233AA" w:rsidP="00376E49">
      <w:pPr>
        <w:pStyle w:val="UMPParagraph"/>
      </w:pPr>
      <w:r>
        <w:t xml:space="preserve">Observation and review of existing literature are selected </w:t>
      </w:r>
      <w:r w:rsidR="00347C1E">
        <w:t>in requirement elicitation</w:t>
      </w:r>
      <w:r>
        <w:t xml:space="preserve"> </w:t>
      </w:r>
      <w:r w:rsidR="00347C1E">
        <w:t xml:space="preserve">of </w:t>
      </w:r>
      <w:r>
        <w:t xml:space="preserve">Fortune City. Though observation of my own experience in using Fortune City and reviewing those existing literatures on gamified finance app, </w:t>
      </w:r>
      <w:r w:rsidR="00252D70" w:rsidRPr="00B61F71">
        <w:t xml:space="preserve">Fortune City </w:t>
      </w:r>
      <w:r w:rsidR="00712A1E">
        <w:t>identified as a</w:t>
      </w:r>
      <w:r w:rsidR="00252D70" w:rsidRPr="00B61F71">
        <w:t xml:space="preserve"> PFM</w:t>
      </w:r>
      <w:r w:rsidR="00DF632D" w:rsidRPr="00B61F71">
        <w:t xml:space="preserve"> and gamified</w:t>
      </w:r>
      <w:r w:rsidR="00252D70" w:rsidRPr="00B61F71">
        <w:t xml:space="preserve"> mobile app that combines expense tracking with a simulation of city-building</w:t>
      </w:r>
      <w:r w:rsidR="00DF632D" w:rsidRPr="00B61F71">
        <w:t>.</w:t>
      </w:r>
      <w:r w:rsidR="00741578" w:rsidRPr="00B61F71">
        <w:t xml:space="preserve"> Its</w:t>
      </w:r>
      <w:r w:rsidR="002C2FF4" w:rsidRPr="00B61F71">
        <w:t xml:space="preserve"> core concept is gamification which involve recording </w:t>
      </w:r>
      <w:r w:rsidR="0084735E" w:rsidRPr="00B61F71">
        <w:t xml:space="preserve">an expense enable the user to construct </w:t>
      </w:r>
      <w:r w:rsidR="006F1202" w:rsidRPr="00B61F71">
        <w:t xml:space="preserve">a building in a virtual city. </w:t>
      </w:r>
      <w:r w:rsidR="00224EC8" w:rsidRPr="00B61F71">
        <w:t xml:space="preserve">To illustrate, </w:t>
      </w:r>
      <w:r w:rsidR="00934A95" w:rsidRPr="00B61F71">
        <w:t xml:space="preserve">recording a food expense can build a food stall. This unique PFM </w:t>
      </w:r>
      <w:r w:rsidR="00123ACA" w:rsidRPr="00B61F71">
        <w:t xml:space="preserve">ways directly addresses the problem of </w:t>
      </w:r>
      <w:r w:rsidR="009A337C" w:rsidRPr="00B61F71">
        <w:t>user’s</w:t>
      </w:r>
      <w:r w:rsidR="00123ACA" w:rsidRPr="00B61F71">
        <w:t xml:space="preserve"> motivation</w:t>
      </w:r>
      <w:r w:rsidR="00C569DB" w:rsidRPr="00B61F71">
        <w:t xml:space="preserve"> in manual recording. </w:t>
      </w:r>
      <w:r w:rsidR="006D2B6D" w:rsidRPr="00B61F71">
        <w:t xml:space="preserve">Meanwhile, </w:t>
      </w:r>
      <w:r w:rsidR="009A337C" w:rsidRPr="00B61F71">
        <w:t xml:space="preserve">the UI design is vibrant </w:t>
      </w:r>
      <w:r w:rsidR="00C52B49" w:rsidRPr="00B61F71">
        <w:t>and playful so that young adults will be attracted easily and start their journey in</w:t>
      </w:r>
      <w:r w:rsidR="00AB5938" w:rsidRPr="00B61F71">
        <w:t xml:space="preserve"> track</w:t>
      </w:r>
      <w:r w:rsidR="00F60F5E" w:rsidRPr="00B61F71">
        <w:t>ing.</w:t>
      </w:r>
      <w:r w:rsidR="006D5C0B" w:rsidRPr="00B61F71">
        <w:t xml:space="preserve"> In contrast, a playful UI design may</w:t>
      </w:r>
      <w:r w:rsidR="004B32B2" w:rsidRPr="00B61F71">
        <w:t xml:space="preserve"> </w:t>
      </w:r>
      <w:r w:rsidR="009E4A46" w:rsidRPr="00B61F71">
        <w:t>reveal</w:t>
      </w:r>
      <w:r w:rsidR="004B32B2" w:rsidRPr="00B61F71">
        <w:t xml:space="preserve"> a significant </w:t>
      </w:r>
      <w:r w:rsidR="00D4244F" w:rsidRPr="00B61F71">
        <w:t>flaw in its long-term effectiveness which is the “Gamification Over Finance”</w:t>
      </w:r>
      <w:r w:rsidR="00CC3984" w:rsidRPr="00B61F71">
        <w:t xml:space="preserve"> paradox.</w:t>
      </w:r>
      <w:r w:rsidR="00B12946" w:rsidRPr="00B61F71">
        <w:t xml:space="preserve"> </w:t>
      </w:r>
      <w:r w:rsidR="00683B8C" w:rsidRPr="00B61F71">
        <w:t>According to the research</w:t>
      </w:r>
      <w:r w:rsidR="00D7707F" w:rsidRPr="00B61F71">
        <w:t xml:space="preserve"> (</w:t>
      </w:r>
      <w:proofErr w:type="spellStart"/>
      <w:r w:rsidR="00D7707F" w:rsidRPr="00B61F71">
        <w:t>Hamari</w:t>
      </w:r>
      <w:proofErr w:type="spellEnd"/>
      <w:r w:rsidR="00D7707F" w:rsidRPr="00B61F71">
        <w:t xml:space="preserve"> et al., 2014)</w:t>
      </w:r>
      <w:r w:rsidR="00936D03" w:rsidRPr="00B61F71">
        <w:t xml:space="preserve">, we can determine that </w:t>
      </w:r>
      <w:r w:rsidR="00C611F3" w:rsidRPr="00B61F71">
        <w:t>the engag</w:t>
      </w:r>
      <w:r w:rsidR="00CD2087" w:rsidRPr="00B61F71">
        <w:t>e</w:t>
      </w:r>
      <w:r w:rsidR="00C611F3" w:rsidRPr="00B61F71">
        <w:t>me</w:t>
      </w:r>
      <w:r w:rsidR="00CD2087" w:rsidRPr="00B61F71">
        <w:t>n</w:t>
      </w:r>
      <w:r w:rsidR="00C611F3" w:rsidRPr="00B61F71">
        <w:t>t gains</w:t>
      </w:r>
      <w:r w:rsidR="00CD2087" w:rsidRPr="00B61F71">
        <w:t xml:space="preserve"> produced by gamified layers </w:t>
      </w:r>
      <w:r w:rsidR="00CD2087" w:rsidRPr="00B61F71">
        <w:lastRenderedPageBreak/>
        <w:t>are not guaran</w:t>
      </w:r>
      <w:r w:rsidR="00B12124" w:rsidRPr="00B61F71">
        <w:t>teed to</w:t>
      </w:r>
      <w:r w:rsidR="00C611F3" w:rsidRPr="00B61F71">
        <w:t xml:space="preserve"> </w:t>
      </w:r>
      <w:r w:rsidR="0018256D" w:rsidRPr="00B61F71">
        <w:t>p</w:t>
      </w:r>
      <w:r w:rsidR="008D0B01" w:rsidRPr="00B61F71">
        <w:t>er</w:t>
      </w:r>
      <w:r w:rsidR="0018256D" w:rsidRPr="00B61F71">
        <w:t>sist</w:t>
      </w:r>
      <w:r w:rsidR="008D0B01" w:rsidRPr="00B61F71">
        <w:t xml:space="preserve"> and it without mechanisms supporting reflection an</w:t>
      </w:r>
      <w:r w:rsidR="00D61CEB" w:rsidRPr="00B61F71">
        <w:t>d goal alignment</w:t>
      </w:r>
      <w:r w:rsidR="008D5329" w:rsidRPr="00B61F71">
        <w:t xml:space="preserve">. As a result, the initial appeal declines. </w:t>
      </w:r>
      <w:r w:rsidR="00464388" w:rsidRPr="00B61F71">
        <w:t>Thus, the city-building concept may cause users only log</w:t>
      </w:r>
      <w:r w:rsidR="00504F7E" w:rsidRPr="00B61F71">
        <w:t xml:space="preserve"> to unlock it instead of </w:t>
      </w:r>
      <w:r w:rsidR="00F963A4" w:rsidRPr="00B61F71">
        <w:t>embed progress toward real financial goals</w:t>
      </w:r>
      <w:r w:rsidR="00211F6E" w:rsidRPr="00B61F71">
        <w:t>.</w:t>
      </w:r>
      <w:r w:rsidR="00A240FF" w:rsidRPr="00B61F71">
        <w:t xml:space="preserve"> In </w:t>
      </w:r>
      <w:r w:rsidR="00CA3029" w:rsidRPr="00B61F71">
        <w:t xml:space="preserve">a worse-case </w:t>
      </w:r>
      <w:r w:rsidR="00665386" w:rsidRPr="00B61F71">
        <w:t>scenario,</w:t>
      </w:r>
      <w:r w:rsidR="00EF7C80" w:rsidRPr="00B61F71">
        <w:t xml:space="preserve"> users will prioritize the game aspect instead of financial accuracy</w:t>
      </w:r>
      <w:r w:rsidR="004F11B6" w:rsidRPr="00B61F71">
        <w:t xml:space="preserve"> since they may record fake transactions in order to </w:t>
      </w:r>
      <w:r w:rsidR="00F33A95" w:rsidRPr="00B61F71">
        <w:t xml:space="preserve">upgrade the building or stop recording </w:t>
      </w:r>
      <w:r w:rsidR="00B261E1" w:rsidRPr="00B61F71">
        <w:t xml:space="preserve">as they are tired to play a game. Additionally, </w:t>
      </w:r>
      <w:r w:rsidR="00EF16DC" w:rsidRPr="00B61F71">
        <w:t xml:space="preserve">while Fortune City is encouraging young adults to </w:t>
      </w:r>
      <w:r w:rsidR="00685071" w:rsidRPr="00B61F71">
        <w:t xml:space="preserve">record in gamification way, it lacks deep </w:t>
      </w:r>
      <w:r w:rsidR="00F940DE" w:rsidRPr="00B61F71">
        <w:t xml:space="preserve">and complex </w:t>
      </w:r>
      <w:r w:rsidR="00685071" w:rsidRPr="00B61F71">
        <w:t>financial functionality</w:t>
      </w:r>
      <w:r w:rsidR="00F940DE" w:rsidRPr="00B61F71">
        <w:t xml:space="preserve"> to educate </w:t>
      </w:r>
      <w:r w:rsidR="003E66FD" w:rsidRPr="00B61F71">
        <w:t>the young adults.</w:t>
      </w:r>
    </w:p>
    <w:p w14:paraId="595E451B" w14:textId="77777777" w:rsidR="009E4A46" w:rsidRDefault="009E4A46" w:rsidP="00376E49">
      <w:pPr>
        <w:pStyle w:val="UMPParagraph"/>
      </w:pPr>
    </w:p>
    <w:p w14:paraId="7AC4D966" w14:textId="77777777" w:rsidR="00D35176" w:rsidRDefault="00DB539E" w:rsidP="00376E49">
      <w:pPr>
        <w:pStyle w:val="PictureLocationUMP"/>
      </w:pPr>
      <w:r>
        <w:drawing>
          <wp:inline distT="0" distB="0" distL="0" distR="0" wp14:anchorId="350A7A25" wp14:editId="4CBE098C">
            <wp:extent cx="1519068" cy="3358116"/>
            <wp:effectExtent l="0" t="0" r="508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522963" cy="3366727"/>
                    </a:xfrm>
                    <a:prstGeom prst="rect">
                      <a:avLst/>
                    </a:prstGeom>
                  </pic:spPr>
                </pic:pic>
              </a:graphicData>
            </a:graphic>
          </wp:inline>
        </w:drawing>
      </w:r>
    </w:p>
    <w:p w14:paraId="300DF004" w14:textId="589731D0" w:rsidR="006F757A" w:rsidRDefault="006F757A" w:rsidP="00E7695E">
      <w:pPr>
        <w:pStyle w:val="CaptionforFigurePlatesUMP"/>
      </w:pPr>
      <w:bookmarkStart w:id="58" w:name="_Toc214814988"/>
      <w:bookmarkStart w:id="59" w:name="_Toc214815624"/>
      <w:bookmarkStart w:id="60" w:name="_Toc216217313"/>
      <w:r>
        <w:t>Figure</w:t>
      </w:r>
      <w:r w:rsidR="00D92B33">
        <w:t xml:space="preserve"> 2.11</w:t>
      </w:r>
      <w:r w:rsidR="00D92B33">
        <w:tab/>
      </w:r>
      <w:r w:rsidR="001D235B">
        <w:t>Main Page of Fortune City</w:t>
      </w:r>
      <w:bookmarkEnd w:id="58"/>
      <w:bookmarkEnd w:id="59"/>
      <w:bookmarkEnd w:id="60"/>
    </w:p>
    <w:p w14:paraId="0929A7AB" w14:textId="77777777" w:rsidR="005E4064" w:rsidRPr="005E4064" w:rsidRDefault="005E4064" w:rsidP="00376E49">
      <w:pPr>
        <w:pStyle w:val="UMPParagraph"/>
        <w:rPr>
          <w:lang w:val="en-MY" w:eastAsia="en-MY"/>
        </w:rPr>
      </w:pPr>
    </w:p>
    <w:p w14:paraId="32942BA2" w14:textId="77777777" w:rsidR="00EE569F" w:rsidRDefault="00DB539E" w:rsidP="00376E49">
      <w:pPr>
        <w:pStyle w:val="PictureLocationUMP"/>
      </w:pPr>
      <w:r>
        <w:lastRenderedPageBreak/>
        <w:drawing>
          <wp:inline distT="0" distB="0" distL="0" distR="0" wp14:anchorId="0E31A6EC" wp14:editId="5110F820">
            <wp:extent cx="1514937" cy="3348987"/>
            <wp:effectExtent l="0" t="0" r="9525" b="444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516884" cy="3353290"/>
                    </a:xfrm>
                    <a:prstGeom prst="rect">
                      <a:avLst/>
                    </a:prstGeom>
                  </pic:spPr>
                </pic:pic>
              </a:graphicData>
            </a:graphic>
          </wp:inline>
        </w:drawing>
      </w:r>
    </w:p>
    <w:p w14:paraId="2D83C398" w14:textId="3DBCF708" w:rsidR="00171D77" w:rsidRDefault="00171D77" w:rsidP="00E7695E">
      <w:pPr>
        <w:pStyle w:val="CaptionforFigurePlatesUMP"/>
      </w:pPr>
      <w:bookmarkStart w:id="61" w:name="_Toc214814989"/>
      <w:bookmarkStart w:id="62" w:name="_Toc214815625"/>
      <w:bookmarkStart w:id="63" w:name="_Toc216217314"/>
      <w:r>
        <w:t>Figure 2.</w:t>
      </w:r>
      <w:r w:rsidR="005E4064">
        <w:t>12</w:t>
      </w:r>
      <w:r>
        <w:tab/>
      </w:r>
      <w:r w:rsidR="00EE569F">
        <w:t>Catrgory Lists of Expense and Income</w:t>
      </w:r>
      <w:bookmarkEnd w:id="61"/>
      <w:bookmarkEnd w:id="62"/>
      <w:bookmarkEnd w:id="63"/>
    </w:p>
    <w:p w14:paraId="341C413E" w14:textId="77777777" w:rsidR="00583DA3" w:rsidRPr="00583DA3" w:rsidRDefault="00583DA3" w:rsidP="00583DA3">
      <w:pPr>
        <w:pStyle w:val="CaptionforFigurePlatesUMP"/>
      </w:pPr>
    </w:p>
    <w:p w14:paraId="35BEA6A9" w14:textId="77777777" w:rsidR="005E4064" w:rsidRDefault="006F757A" w:rsidP="00376E49">
      <w:pPr>
        <w:pStyle w:val="PictureLocationUMP"/>
      </w:pPr>
      <w:r>
        <w:drawing>
          <wp:inline distT="0" distB="0" distL="0" distR="0" wp14:anchorId="49C622E1" wp14:editId="68666C02">
            <wp:extent cx="1623646" cy="3589302"/>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633523" cy="3611136"/>
                    </a:xfrm>
                    <a:prstGeom prst="rect">
                      <a:avLst/>
                    </a:prstGeom>
                  </pic:spPr>
                </pic:pic>
              </a:graphicData>
            </a:graphic>
          </wp:inline>
        </w:drawing>
      </w:r>
    </w:p>
    <w:p w14:paraId="20A02911" w14:textId="04AC39C5" w:rsidR="00686DE7" w:rsidRDefault="00771407" w:rsidP="005E4064">
      <w:pPr>
        <w:pStyle w:val="CaptionforFigurePlatesUMP"/>
        <w:rPr>
          <w:rStyle w:val="CaptionforFigurePlatesUMPChar"/>
        </w:rPr>
      </w:pPr>
      <w:bookmarkStart w:id="64" w:name="_Toc214814990"/>
      <w:bookmarkStart w:id="65" w:name="_Toc214815626"/>
      <w:bookmarkStart w:id="66" w:name="_Toc216217315"/>
      <w:r>
        <w:t>F</w:t>
      </w:r>
      <w:r w:rsidRPr="00583DA3">
        <w:rPr>
          <w:rStyle w:val="CaptionforFigurePlatesUMPChar"/>
        </w:rPr>
        <w:t>igure 2.1</w:t>
      </w:r>
      <w:r w:rsidR="005E4064">
        <w:rPr>
          <w:rStyle w:val="CaptionforFigurePlatesUMPChar"/>
        </w:rPr>
        <w:t>3</w:t>
      </w:r>
      <w:r w:rsidR="005E4064">
        <w:rPr>
          <w:rStyle w:val="CaptionforFigurePlatesUMPChar"/>
        </w:rPr>
        <w:tab/>
      </w:r>
      <w:r w:rsidRPr="00583DA3">
        <w:rPr>
          <w:rStyle w:val="CaptionforFigurePlatesUMPChar"/>
        </w:rPr>
        <w:t xml:space="preserve">Manual Recorder </w:t>
      </w:r>
      <w:r w:rsidR="009A0F0A" w:rsidRPr="00583DA3">
        <w:rPr>
          <w:rStyle w:val="CaptionforFigurePlatesUMPChar"/>
        </w:rPr>
        <w:t>Page</w:t>
      </w:r>
      <w:bookmarkEnd w:id="64"/>
      <w:bookmarkEnd w:id="65"/>
      <w:bookmarkEnd w:id="66"/>
    </w:p>
    <w:p w14:paraId="7B4E2790" w14:textId="77777777" w:rsidR="00576762" w:rsidRPr="00576762" w:rsidRDefault="00576762" w:rsidP="00376E49">
      <w:pPr>
        <w:pStyle w:val="UMPParagraph"/>
        <w:rPr>
          <w:lang w:eastAsia="en-MY"/>
        </w:rPr>
      </w:pPr>
    </w:p>
    <w:p w14:paraId="186DB189" w14:textId="77777777" w:rsidR="00686DE7" w:rsidRDefault="006F757A" w:rsidP="00376E49">
      <w:pPr>
        <w:pStyle w:val="PictureLocationUMP"/>
      </w:pPr>
      <w:r>
        <w:lastRenderedPageBreak/>
        <w:drawing>
          <wp:inline distT="0" distB="0" distL="0" distR="0" wp14:anchorId="56615129" wp14:editId="34F9950B">
            <wp:extent cx="1535613" cy="3394690"/>
            <wp:effectExtent l="0" t="0" r="762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543927" cy="3413068"/>
                    </a:xfrm>
                    <a:prstGeom prst="rect">
                      <a:avLst/>
                    </a:prstGeom>
                  </pic:spPr>
                </pic:pic>
              </a:graphicData>
            </a:graphic>
          </wp:inline>
        </w:drawing>
      </w:r>
    </w:p>
    <w:p w14:paraId="1A70585E" w14:textId="7581D7CF" w:rsidR="00583DA3" w:rsidRDefault="00583DA3" w:rsidP="00E7695E">
      <w:pPr>
        <w:pStyle w:val="CaptionforFigurePlatesUMP"/>
      </w:pPr>
      <w:bookmarkStart w:id="67" w:name="_Toc214814991"/>
      <w:bookmarkStart w:id="68" w:name="_Toc214815627"/>
      <w:bookmarkStart w:id="69" w:name="_Toc216217316"/>
      <w:r>
        <w:t>Figure 2.1</w:t>
      </w:r>
      <w:r w:rsidR="005E4064">
        <w:t>4</w:t>
      </w:r>
      <w:r w:rsidR="005E4064">
        <w:tab/>
      </w:r>
      <w:r>
        <w:t xml:space="preserve"> </w:t>
      </w:r>
      <w:r w:rsidR="00B81DF3">
        <w:t>Report Trends Page</w:t>
      </w:r>
      <w:bookmarkEnd w:id="67"/>
      <w:bookmarkEnd w:id="68"/>
      <w:bookmarkEnd w:id="69"/>
    </w:p>
    <w:p w14:paraId="2326B627" w14:textId="77777777" w:rsidR="005A2100" w:rsidRPr="005A2100" w:rsidRDefault="005A2100" w:rsidP="005A2100">
      <w:pPr>
        <w:pStyle w:val="CaptionforFigurePlatesUMP"/>
      </w:pPr>
    </w:p>
    <w:p w14:paraId="68E62D34" w14:textId="11059819" w:rsidR="00A87B86" w:rsidRDefault="00B61F71" w:rsidP="00D34036">
      <w:pPr>
        <w:pStyle w:val="Heading2"/>
      </w:pPr>
      <w:r>
        <w:t xml:space="preserve"> </w:t>
      </w:r>
      <w:bookmarkStart w:id="70" w:name="_Toc215752668"/>
      <w:r w:rsidR="00A071E8">
        <w:t>REQUIREMENT ELICITAITON</w:t>
      </w:r>
      <w:bookmarkEnd w:id="70"/>
    </w:p>
    <w:p w14:paraId="00552F88" w14:textId="7CD9DC9E" w:rsidR="005714C9" w:rsidRDefault="006E50F6" w:rsidP="00376E49">
      <w:pPr>
        <w:pStyle w:val="UMPParagraph"/>
        <w:rPr>
          <w:lang w:eastAsia="zh-CN"/>
        </w:rPr>
      </w:pPr>
      <w:r>
        <w:t>Observation method was selected as requirement elicitation of Money Tracker</w:t>
      </w:r>
      <w:r w:rsidR="00402180">
        <w:t xml:space="preserve"> to </w:t>
      </w:r>
      <w:r w:rsidR="004B4383">
        <w:t>evaluate the daily usability</w:t>
      </w:r>
      <w:r w:rsidR="0080599A">
        <w:t xml:space="preserve"> via my own using experience</w:t>
      </w:r>
      <w:r w:rsidR="004B4383">
        <w:t>. It aims to</w:t>
      </w:r>
      <w:r w:rsidR="00C03C2D">
        <w:t xml:space="preserve"> </w:t>
      </w:r>
      <w:r w:rsidR="00156E2B">
        <w:t xml:space="preserve">measure </w:t>
      </w:r>
      <w:r w:rsidR="00156E2B">
        <w:rPr>
          <w:rFonts w:hint="eastAsia"/>
          <w:lang w:eastAsia="zh-CN"/>
        </w:rPr>
        <w:t>the</w:t>
      </w:r>
      <w:r w:rsidR="00156E2B">
        <w:t xml:space="preserve"> load required for manual data recording</w:t>
      </w:r>
      <w:r w:rsidR="00124E0C">
        <w:rPr>
          <w:rFonts w:hint="eastAsia"/>
          <w:lang w:eastAsia="zh-CN"/>
        </w:rPr>
        <w:t>.</w:t>
      </w:r>
      <w:r w:rsidR="00124E0C">
        <w:rPr>
          <w:lang w:eastAsia="zh-CN"/>
        </w:rPr>
        <w:t xml:space="preserve"> The key finding</w:t>
      </w:r>
      <w:r w:rsidR="008C3FC8">
        <w:rPr>
          <w:lang w:eastAsia="zh-CN"/>
        </w:rPr>
        <w:t xml:space="preserve"> i</w:t>
      </w:r>
      <w:r w:rsidR="007C7616">
        <w:rPr>
          <w:lang w:eastAsia="zh-CN"/>
        </w:rPr>
        <w:t xml:space="preserve">dentified a critical rigidity gap as </w:t>
      </w:r>
      <w:r w:rsidR="002C453A">
        <w:rPr>
          <w:lang w:eastAsia="zh-CN"/>
        </w:rPr>
        <w:t xml:space="preserve">the strict requirement to manually input every transaction </w:t>
      </w:r>
      <w:r w:rsidR="008F2EF4">
        <w:rPr>
          <w:lang w:eastAsia="zh-CN"/>
        </w:rPr>
        <w:t xml:space="preserve">even </w:t>
      </w:r>
      <w:proofErr w:type="spellStart"/>
      <w:r w:rsidR="008F2EF4">
        <w:rPr>
          <w:lang w:eastAsia="zh-CN"/>
        </w:rPr>
        <w:t>thought</w:t>
      </w:r>
      <w:proofErr w:type="spellEnd"/>
      <w:r w:rsidR="008F2EF4">
        <w:rPr>
          <w:lang w:eastAsia="zh-CN"/>
        </w:rPr>
        <w:t xml:space="preserve"> the UI is clean and repo</w:t>
      </w:r>
      <w:r w:rsidR="00310323">
        <w:rPr>
          <w:lang w:eastAsia="zh-CN"/>
        </w:rPr>
        <w:t>rts are generated details. This observation</w:t>
      </w:r>
      <w:r w:rsidR="00933B13">
        <w:rPr>
          <w:lang w:eastAsia="zh-CN"/>
        </w:rPr>
        <w:t xml:space="preserve"> revealed that </w:t>
      </w:r>
      <w:r w:rsidR="00941671">
        <w:rPr>
          <w:lang w:eastAsia="zh-CN"/>
        </w:rPr>
        <w:t>normal users will be tired after missing</w:t>
      </w:r>
      <w:r w:rsidR="00EB2563">
        <w:rPr>
          <w:lang w:eastAsia="zh-CN"/>
        </w:rPr>
        <w:t xml:space="preserve"> just a few days of recording and eventual abandonment</w:t>
      </w:r>
      <w:r w:rsidR="005714C9">
        <w:rPr>
          <w:lang w:eastAsia="zh-CN"/>
        </w:rPr>
        <w:t>.</w:t>
      </w:r>
    </w:p>
    <w:p w14:paraId="1701F7CE" w14:textId="755E3D70" w:rsidR="005714C9" w:rsidRDefault="005714C9" w:rsidP="00376E49">
      <w:pPr>
        <w:pStyle w:val="UMPParagraph"/>
        <w:rPr>
          <w:lang w:eastAsia="zh-CN"/>
        </w:rPr>
      </w:pPr>
      <w:r>
        <w:rPr>
          <w:lang w:eastAsia="zh-CN"/>
        </w:rPr>
        <w:t>For TNG e-Wallet</w:t>
      </w:r>
      <w:r w:rsidR="007366E8">
        <w:rPr>
          <w:lang w:eastAsia="zh-CN"/>
        </w:rPr>
        <w:t>, a quantitative survey was conducted among young adults</w:t>
      </w:r>
      <w:r w:rsidR="006874EF">
        <w:rPr>
          <w:lang w:eastAsia="zh-CN"/>
        </w:rPr>
        <w:t xml:space="preserve"> to evaluate the effectiveness of TNG e-Wallet</w:t>
      </w:r>
      <w:r w:rsidR="00570A38">
        <w:rPr>
          <w:lang w:eastAsia="zh-CN"/>
        </w:rPr>
        <w:t xml:space="preserve"> as an automated PFM tool.</w:t>
      </w:r>
      <w:r w:rsidR="00A02A07">
        <w:rPr>
          <w:lang w:eastAsia="zh-CN"/>
        </w:rPr>
        <w:t xml:space="preserve"> This survey aimed to validate </w:t>
      </w:r>
      <w:r w:rsidR="00D539E7">
        <w:rPr>
          <w:lang w:eastAsia="zh-CN"/>
        </w:rPr>
        <w:t xml:space="preserve">whether automated </w:t>
      </w:r>
      <w:r w:rsidR="00B93980">
        <w:rPr>
          <w:lang w:eastAsia="zh-CN"/>
        </w:rPr>
        <w:t xml:space="preserve">PFM tool via transaction history </w:t>
      </w:r>
      <w:r w:rsidR="00D6687C">
        <w:rPr>
          <w:lang w:eastAsia="zh-CN"/>
        </w:rPr>
        <w:t>translate to better financial awareness and knowledge.</w:t>
      </w:r>
      <w:r w:rsidR="00E02D26">
        <w:rPr>
          <w:lang w:eastAsia="zh-CN"/>
        </w:rPr>
        <w:t xml:space="preserve"> The result</w:t>
      </w:r>
      <w:r w:rsidR="00387AC7">
        <w:rPr>
          <w:lang w:eastAsia="zh-CN"/>
        </w:rPr>
        <w:t xml:space="preserve"> (Appendix A)</w:t>
      </w:r>
      <w:r w:rsidR="00E02D26">
        <w:rPr>
          <w:lang w:eastAsia="zh-CN"/>
        </w:rPr>
        <w:t xml:space="preserve"> shows </w:t>
      </w:r>
      <w:r w:rsidR="002F5766">
        <w:rPr>
          <w:lang w:eastAsia="zh-CN"/>
        </w:rPr>
        <w:t xml:space="preserve">a problem of passive data blindness </w:t>
      </w:r>
      <w:r w:rsidR="00284042">
        <w:rPr>
          <w:lang w:eastAsia="zh-CN"/>
        </w:rPr>
        <w:t xml:space="preserve">as the majority of respondents </w:t>
      </w:r>
      <w:r w:rsidR="008B57A0">
        <w:rPr>
          <w:lang w:eastAsia="zh-CN"/>
        </w:rPr>
        <w:t>rarely review their transaction history due to data fragmentation</w:t>
      </w:r>
      <w:r w:rsidR="00EF217A">
        <w:rPr>
          <w:lang w:eastAsia="zh-CN"/>
        </w:rPr>
        <w:t xml:space="preserve"> and various types of payment method. Consequently, </w:t>
      </w:r>
      <w:r w:rsidR="00DC7BAD">
        <w:rPr>
          <w:lang w:eastAsia="zh-CN"/>
        </w:rPr>
        <w:t xml:space="preserve">the elicitation confirms that TNG e-Wallet </w:t>
      </w:r>
      <w:r w:rsidR="004F204A">
        <w:rPr>
          <w:lang w:eastAsia="zh-CN"/>
        </w:rPr>
        <w:lastRenderedPageBreak/>
        <w:t>functions as a digital receipt repository</w:t>
      </w:r>
      <w:r w:rsidR="00BC0975">
        <w:rPr>
          <w:lang w:eastAsia="zh-CN"/>
        </w:rPr>
        <w:t xml:space="preserve"> and payment method rather than an active PFM tool.</w:t>
      </w:r>
    </w:p>
    <w:p w14:paraId="780CE785" w14:textId="6C8417E5" w:rsidR="00D46F4F" w:rsidRDefault="006C27CC" w:rsidP="00376E49">
      <w:pPr>
        <w:pStyle w:val="UMPParagraph"/>
        <w:rPr>
          <w:lang w:eastAsia="zh-CN"/>
        </w:rPr>
      </w:pPr>
      <w:r>
        <w:rPr>
          <w:lang w:eastAsia="zh-CN"/>
        </w:rPr>
        <w:t>O</w:t>
      </w:r>
      <w:r w:rsidR="00EE5588">
        <w:rPr>
          <w:lang w:eastAsia="zh-CN"/>
        </w:rPr>
        <w:t>bservation</w:t>
      </w:r>
      <w:r w:rsidR="007A5E43">
        <w:rPr>
          <w:lang w:eastAsia="zh-CN"/>
        </w:rPr>
        <w:t xml:space="preserve"> and previous document </w:t>
      </w:r>
      <w:r w:rsidR="001F660B">
        <w:rPr>
          <w:lang w:eastAsia="zh-CN"/>
        </w:rPr>
        <w:t>were</w:t>
      </w:r>
      <w:r w:rsidR="00EE5588">
        <w:rPr>
          <w:lang w:eastAsia="zh-CN"/>
        </w:rPr>
        <w:t xml:space="preserve"> utilized to access Fortune City’s gamification mechanics. This method aims to determine</w:t>
      </w:r>
      <w:r w:rsidR="0053433C">
        <w:rPr>
          <w:lang w:eastAsia="zh-CN"/>
        </w:rPr>
        <w:t xml:space="preserve"> whether game elements effectively drive long-term financial </w:t>
      </w:r>
      <w:r w:rsidR="00D75129">
        <w:rPr>
          <w:lang w:eastAsia="zh-CN"/>
        </w:rPr>
        <w:t>behavioural change</w:t>
      </w:r>
      <w:r w:rsidR="00943C09">
        <w:rPr>
          <w:lang w:eastAsia="zh-CN"/>
        </w:rPr>
        <w:t xml:space="preserve">. The findings highlight a </w:t>
      </w:r>
      <w:r w:rsidR="00AE354B">
        <w:rPr>
          <w:lang w:eastAsia="zh-CN"/>
        </w:rPr>
        <w:t>concept which is “Gamification Over Finance”.</w:t>
      </w:r>
      <w:r w:rsidR="007A5E43">
        <w:rPr>
          <w:lang w:eastAsia="zh-CN"/>
        </w:rPr>
        <w:t xml:space="preserve"> </w:t>
      </w:r>
      <w:r w:rsidR="001F660B">
        <w:rPr>
          <w:lang w:eastAsia="zh-CN"/>
        </w:rPr>
        <w:t xml:space="preserve">Many </w:t>
      </w:r>
      <w:r w:rsidR="005A2100">
        <w:rPr>
          <w:lang w:eastAsia="zh-CN"/>
        </w:rPr>
        <w:t>documents</w:t>
      </w:r>
      <w:r w:rsidR="001F660B">
        <w:rPr>
          <w:lang w:eastAsia="zh-CN"/>
        </w:rPr>
        <w:t xml:space="preserve"> shows that</w:t>
      </w:r>
      <w:r w:rsidR="00FF266D">
        <w:rPr>
          <w:lang w:eastAsia="zh-CN"/>
        </w:rPr>
        <w:t xml:space="preserve"> users behavioural will finally be affected by the games although </w:t>
      </w:r>
      <w:r w:rsidR="00F349AB">
        <w:rPr>
          <w:lang w:eastAsia="zh-CN"/>
        </w:rPr>
        <w:t xml:space="preserve">it truly can attract them starting their </w:t>
      </w:r>
      <w:r w:rsidR="00CE57A3">
        <w:rPr>
          <w:lang w:eastAsia="zh-CN"/>
        </w:rPr>
        <w:t>PFM journey.</w:t>
      </w:r>
    </w:p>
    <w:p w14:paraId="628D95D0" w14:textId="77777777" w:rsidR="00D46F4F" w:rsidRPr="00D46F4F" w:rsidRDefault="00D46F4F" w:rsidP="00376E49">
      <w:pPr>
        <w:pStyle w:val="UMPParagraph"/>
      </w:pPr>
    </w:p>
    <w:p w14:paraId="3D6867EA" w14:textId="7BA2F1EC" w:rsidR="00965DD4" w:rsidRDefault="0045770E" w:rsidP="004644EB">
      <w:pPr>
        <w:pStyle w:val="Heading2"/>
      </w:pPr>
      <w:bookmarkStart w:id="71" w:name="_Toc215752669"/>
      <w:r>
        <w:t>COMPARATION AMONG EXISTING SYSTEM</w:t>
      </w:r>
      <w:bookmarkEnd w:id="71"/>
    </w:p>
    <w:p w14:paraId="5664A1FE" w14:textId="42D8D282" w:rsidR="00C74238" w:rsidRDefault="00614DB5" w:rsidP="00376E49">
      <w:pPr>
        <w:pStyle w:val="UMPParagraph"/>
      </w:pPr>
      <w:r>
        <w:t xml:space="preserve">To provide </w:t>
      </w:r>
      <w:r w:rsidR="00B7270E">
        <w:t xml:space="preserve">a structured evaluation, the comparison </w:t>
      </w:r>
      <w:r w:rsidR="00634AB9">
        <w:t xml:space="preserve">will be divided into </w:t>
      </w:r>
      <w:r w:rsidR="00831DC1">
        <w:t xml:space="preserve">4 </w:t>
      </w:r>
      <w:r w:rsidR="00634AB9">
        <w:t>distinct categories</w:t>
      </w:r>
      <w:r w:rsidR="00831DC1">
        <w:t xml:space="preserve"> with comparison lists</w:t>
      </w:r>
      <w:r w:rsidR="00634AB9">
        <w:t xml:space="preserve"> which are system profile</w:t>
      </w:r>
      <w:r w:rsidR="00831DC1">
        <w:t xml:space="preserve"> and </w:t>
      </w:r>
      <w:r w:rsidR="005F4C1E">
        <w:t>context</w:t>
      </w:r>
      <w:r w:rsidR="00634AB9">
        <w:t xml:space="preserve"> (Table 2.1), operational mecha</w:t>
      </w:r>
      <w:r w:rsidR="005B669E">
        <w:t>n</w:t>
      </w:r>
      <w:r w:rsidR="00634AB9">
        <w:t>ics</w:t>
      </w:r>
      <w:r w:rsidR="005B669E">
        <w:t xml:space="preserve"> (Table 2.2) critical evaluation</w:t>
      </w:r>
      <w:r w:rsidR="005F4C1E">
        <w:t xml:space="preserve"> of advantages and Disadvantages</w:t>
      </w:r>
      <w:r w:rsidR="005B669E">
        <w:t xml:space="preserve"> (Table 2.3)</w:t>
      </w:r>
      <w:r w:rsidR="005F4C1E">
        <w:t xml:space="preserve"> and </w:t>
      </w:r>
      <w:r w:rsidR="00D24328">
        <w:t>functional features (Table 2.4)</w:t>
      </w:r>
    </w:p>
    <w:p w14:paraId="7DBC177A" w14:textId="77777777" w:rsidR="00D46F4F" w:rsidRPr="00C74238" w:rsidRDefault="00D46F4F" w:rsidP="00376E49">
      <w:pPr>
        <w:pStyle w:val="UMPParagraph"/>
      </w:pPr>
    </w:p>
    <w:p w14:paraId="2CEBFFE2" w14:textId="6050AC8A" w:rsidR="00BD2A19" w:rsidRPr="005E4064" w:rsidRDefault="00E61660" w:rsidP="00A270C1">
      <w:pPr>
        <w:pStyle w:val="Tableheader"/>
      </w:pPr>
      <w:bookmarkStart w:id="72" w:name="_Toc214816050"/>
      <w:bookmarkStart w:id="73" w:name="_Toc216217244"/>
      <w:r w:rsidRPr="005E4064">
        <w:t>Table 2.1</w:t>
      </w:r>
      <w:r w:rsidRPr="005E4064">
        <w:tab/>
        <w:t xml:space="preserve">Comparation </w:t>
      </w:r>
      <w:r w:rsidR="006A1602" w:rsidRPr="005E4064">
        <w:t>of System Profile and Context</w:t>
      </w:r>
      <w:bookmarkEnd w:id="72"/>
      <w:bookmarkEnd w:id="73"/>
    </w:p>
    <w:tbl>
      <w:tblPr>
        <w:tblW w:w="5000" w:type="pct"/>
        <w:jc w:val="center"/>
        <w:tblLook w:val="04A0" w:firstRow="1" w:lastRow="0" w:firstColumn="1" w:lastColumn="0" w:noHBand="0" w:noVBand="1"/>
      </w:tblPr>
      <w:tblGrid>
        <w:gridCol w:w="1700"/>
        <w:gridCol w:w="1696"/>
        <w:gridCol w:w="1696"/>
        <w:gridCol w:w="1696"/>
        <w:gridCol w:w="1693"/>
      </w:tblGrid>
      <w:tr w:rsidR="00D061D9" w:rsidRPr="009F54EF" w14:paraId="18C432D0" w14:textId="5F7F2FCC" w:rsidTr="00D061D9">
        <w:trPr>
          <w:jc w:val="center"/>
        </w:trPr>
        <w:tc>
          <w:tcPr>
            <w:tcW w:w="1002" w:type="pct"/>
            <w:tcBorders>
              <w:top w:val="single" w:sz="12" w:space="0" w:color="auto"/>
              <w:bottom w:val="single" w:sz="12" w:space="0" w:color="auto"/>
            </w:tcBorders>
          </w:tcPr>
          <w:p w14:paraId="355867A8" w14:textId="738E653E" w:rsidR="00D061D9" w:rsidRPr="009F54EF" w:rsidRDefault="00D061D9" w:rsidP="00A5216F">
            <w:pPr>
              <w:pStyle w:val="Tabletextleft"/>
            </w:pPr>
            <w:r w:rsidRPr="009F54EF">
              <w:t>Criteria</w:t>
            </w:r>
          </w:p>
        </w:tc>
        <w:tc>
          <w:tcPr>
            <w:tcW w:w="1000" w:type="pct"/>
            <w:tcBorders>
              <w:top w:val="single" w:sz="12" w:space="0" w:color="auto"/>
              <w:bottom w:val="single" w:sz="12" w:space="0" w:color="auto"/>
            </w:tcBorders>
          </w:tcPr>
          <w:p w14:paraId="1B8D5A0C" w14:textId="3B713FEB" w:rsidR="00D061D9" w:rsidRPr="009F54EF" w:rsidRDefault="00D061D9" w:rsidP="00A5216F">
            <w:pPr>
              <w:pStyle w:val="Tabletextleft"/>
            </w:pPr>
            <w:r w:rsidRPr="009F54EF">
              <w:t>Money Tracker</w:t>
            </w:r>
          </w:p>
        </w:tc>
        <w:tc>
          <w:tcPr>
            <w:tcW w:w="1000" w:type="pct"/>
            <w:tcBorders>
              <w:top w:val="single" w:sz="12" w:space="0" w:color="auto"/>
              <w:bottom w:val="single" w:sz="12" w:space="0" w:color="auto"/>
            </w:tcBorders>
          </w:tcPr>
          <w:p w14:paraId="2D598BD6" w14:textId="693C1B2E" w:rsidR="00D061D9" w:rsidRPr="009F54EF" w:rsidRDefault="00D061D9" w:rsidP="00A5216F">
            <w:pPr>
              <w:pStyle w:val="Tabletextleft"/>
            </w:pPr>
            <w:r w:rsidRPr="009F54EF">
              <w:t>TNG e-Wallet</w:t>
            </w:r>
          </w:p>
        </w:tc>
        <w:tc>
          <w:tcPr>
            <w:tcW w:w="1000" w:type="pct"/>
            <w:tcBorders>
              <w:top w:val="single" w:sz="12" w:space="0" w:color="auto"/>
              <w:bottom w:val="single" w:sz="12" w:space="0" w:color="auto"/>
            </w:tcBorders>
          </w:tcPr>
          <w:p w14:paraId="0D97192B" w14:textId="1FA26944" w:rsidR="00D061D9" w:rsidRPr="009F54EF" w:rsidRDefault="00567774" w:rsidP="00A5216F">
            <w:pPr>
              <w:pStyle w:val="Tabletextleft"/>
            </w:pPr>
            <w:r w:rsidRPr="009F54EF">
              <w:t>Fortune City</w:t>
            </w:r>
          </w:p>
        </w:tc>
        <w:tc>
          <w:tcPr>
            <w:tcW w:w="998" w:type="pct"/>
            <w:tcBorders>
              <w:top w:val="single" w:sz="12" w:space="0" w:color="auto"/>
              <w:bottom w:val="single" w:sz="12" w:space="0" w:color="auto"/>
            </w:tcBorders>
          </w:tcPr>
          <w:p w14:paraId="5F566BB4" w14:textId="399AFFB3" w:rsidR="00D061D9" w:rsidRPr="009F54EF" w:rsidRDefault="00547E8D" w:rsidP="00A5216F">
            <w:pPr>
              <w:pStyle w:val="Tabletextleft"/>
            </w:pPr>
            <w:r w:rsidRPr="009F54EF">
              <w:t>Smart Pocket</w:t>
            </w:r>
          </w:p>
        </w:tc>
      </w:tr>
      <w:tr w:rsidR="00D061D9" w14:paraId="5F33776A" w14:textId="3C696B8D" w:rsidTr="00D061D9">
        <w:trPr>
          <w:trHeight w:val="123"/>
          <w:jc w:val="center"/>
        </w:trPr>
        <w:tc>
          <w:tcPr>
            <w:tcW w:w="1002" w:type="pct"/>
            <w:tcBorders>
              <w:top w:val="single" w:sz="12" w:space="0" w:color="auto"/>
            </w:tcBorders>
          </w:tcPr>
          <w:p w14:paraId="39DE0EBC" w14:textId="6143FDAA" w:rsidR="00D061D9" w:rsidRPr="00EC2CE4" w:rsidRDefault="00F80A88" w:rsidP="00A5216F">
            <w:pPr>
              <w:pStyle w:val="Tabletextleft"/>
            </w:pPr>
            <w:bookmarkStart w:id="74" w:name="_Toc214816051"/>
            <w:r>
              <w:t>Pr</w:t>
            </w:r>
            <w:r w:rsidR="00E778E0">
              <w:t>imary Domain</w:t>
            </w:r>
            <w:bookmarkEnd w:id="74"/>
          </w:p>
        </w:tc>
        <w:tc>
          <w:tcPr>
            <w:tcW w:w="1000" w:type="pct"/>
            <w:tcBorders>
              <w:top w:val="single" w:sz="12" w:space="0" w:color="auto"/>
            </w:tcBorders>
          </w:tcPr>
          <w:p w14:paraId="16E80C7B" w14:textId="6F9A9952" w:rsidR="00D061D9" w:rsidRPr="00EC2CE4" w:rsidRDefault="0097670A" w:rsidP="00A5216F">
            <w:pPr>
              <w:pStyle w:val="Tabletextleft"/>
            </w:pPr>
            <w:bookmarkStart w:id="75" w:name="_Toc214816052"/>
            <w:r>
              <w:t>Utility Tool</w:t>
            </w:r>
            <w:r w:rsidR="00670FE1">
              <w:t xml:space="preserve"> for PFM</w:t>
            </w:r>
            <w:bookmarkEnd w:id="75"/>
            <w:r w:rsidR="00D061D9" w:rsidRPr="00EC2CE4">
              <w:t xml:space="preserve"> </w:t>
            </w:r>
          </w:p>
        </w:tc>
        <w:tc>
          <w:tcPr>
            <w:tcW w:w="1000" w:type="pct"/>
            <w:tcBorders>
              <w:top w:val="single" w:sz="12" w:space="0" w:color="auto"/>
            </w:tcBorders>
          </w:tcPr>
          <w:p w14:paraId="334FE3E1" w14:textId="629C6F4D" w:rsidR="00D061D9" w:rsidRPr="00EC2CE4" w:rsidRDefault="00D5185F" w:rsidP="00A5216F">
            <w:pPr>
              <w:pStyle w:val="Tabletextleft"/>
            </w:pPr>
            <w:bookmarkStart w:id="76" w:name="_Toc214816053"/>
            <w:r>
              <w:t>FinTech</w:t>
            </w:r>
            <w:bookmarkEnd w:id="76"/>
          </w:p>
        </w:tc>
        <w:tc>
          <w:tcPr>
            <w:tcW w:w="1000" w:type="pct"/>
            <w:tcBorders>
              <w:top w:val="single" w:sz="12" w:space="0" w:color="auto"/>
            </w:tcBorders>
          </w:tcPr>
          <w:p w14:paraId="1359ACE9" w14:textId="68C8D55A" w:rsidR="00D061D9" w:rsidRPr="00EC2CE4" w:rsidRDefault="00E245D2" w:rsidP="00A5216F">
            <w:pPr>
              <w:pStyle w:val="Tabletextleft"/>
            </w:pPr>
            <w:bookmarkStart w:id="77" w:name="_Toc214816054"/>
            <w:r>
              <w:t>Gami</w:t>
            </w:r>
            <w:r w:rsidR="00495619">
              <w:t>fied Finance</w:t>
            </w:r>
            <w:bookmarkEnd w:id="77"/>
          </w:p>
        </w:tc>
        <w:tc>
          <w:tcPr>
            <w:tcW w:w="998" w:type="pct"/>
            <w:tcBorders>
              <w:top w:val="single" w:sz="12" w:space="0" w:color="auto"/>
            </w:tcBorders>
          </w:tcPr>
          <w:p w14:paraId="1AE5F88C" w14:textId="22EABA3D" w:rsidR="00D061D9" w:rsidRPr="00EC2CE4" w:rsidRDefault="007A2157" w:rsidP="00A5216F">
            <w:pPr>
              <w:pStyle w:val="Tabletextleft"/>
            </w:pPr>
            <w:bookmarkStart w:id="78" w:name="_Toc214816055"/>
            <w:r>
              <w:t>Educatio</w:t>
            </w:r>
            <w:r w:rsidR="00670FE1">
              <w:t>nal PFM</w:t>
            </w:r>
            <w:bookmarkEnd w:id="78"/>
          </w:p>
        </w:tc>
      </w:tr>
      <w:tr w:rsidR="00D061D9" w14:paraId="2BB58827" w14:textId="538FFB19" w:rsidTr="00D061D9">
        <w:trPr>
          <w:jc w:val="center"/>
        </w:trPr>
        <w:tc>
          <w:tcPr>
            <w:tcW w:w="1002" w:type="pct"/>
          </w:tcPr>
          <w:p w14:paraId="54790834" w14:textId="2DF01C19" w:rsidR="00D061D9" w:rsidRPr="00EC2CE4" w:rsidRDefault="00EE4DED" w:rsidP="00A5216F">
            <w:pPr>
              <w:pStyle w:val="Tabletextleft"/>
            </w:pPr>
            <w:bookmarkStart w:id="79" w:name="_Toc214816056"/>
            <w:r>
              <w:t>Target Focus Group</w:t>
            </w:r>
            <w:bookmarkEnd w:id="79"/>
          </w:p>
        </w:tc>
        <w:tc>
          <w:tcPr>
            <w:tcW w:w="1000" w:type="pct"/>
          </w:tcPr>
          <w:p w14:paraId="423CA5E8" w14:textId="40140980" w:rsidR="00D061D9" w:rsidRPr="00EC2CE4" w:rsidRDefault="002346E7" w:rsidP="00A5216F">
            <w:pPr>
              <w:pStyle w:val="Tabletextleft"/>
            </w:pPr>
            <w:bookmarkStart w:id="80" w:name="_Toc214816057"/>
            <w:r>
              <w:t>General Users</w:t>
            </w:r>
            <w:bookmarkEnd w:id="80"/>
          </w:p>
        </w:tc>
        <w:tc>
          <w:tcPr>
            <w:tcW w:w="1000" w:type="pct"/>
          </w:tcPr>
          <w:p w14:paraId="55A0D28F" w14:textId="1E1D7943" w:rsidR="00D061D9" w:rsidRDefault="00D5185F" w:rsidP="00A5216F">
            <w:pPr>
              <w:pStyle w:val="Tabletextleft"/>
            </w:pPr>
            <w:bookmarkStart w:id="81" w:name="_Toc214816058"/>
            <w:r>
              <w:t>General Public</w:t>
            </w:r>
            <w:r w:rsidR="00A746FB">
              <w:t xml:space="preserve"> (Cashless user)</w:t>
            </w:r>
            <w:bookmarkEnd w:id="81"/>
          </w:p>
        </w:tc>
        <w:tc>
          <w:tcPr>
            <w:tcW w:w="1000" w:type="pct"/>
          </w:tcPr>
          <w:p w14:paraId="0097B945" w14:textId="1635D6A8" w:rsidR="00D061D9" w:rsidRDefault="00495619" w:rsidP="00A5216F">
            <w:pPr>
              <w:pStyle w:val="Tabletextleft"/>
            </w:pPr>
            <w:bookmarkStart w:id="82" w:name="_Toc214816059"/>
            <w:r>
              <w:t>Gen Z</w:t>
            </w:r>
            <w:bookmarkEnd w:id="82"/>
          </w:p>
        </w:tc>
        <w:tc>
          <w:tcPr>
            <w:tcW w:w="998" w:type="pct"/>
          </w:tcPr>
          <w:p w14:paraId="15BAA80B" w14:textId="6D606CC4" w:rsidR="00D061D9" w:rsidRDefault="00670FE1" w:rsidP="00A5216F">
            <w:pPr>
              <w:pStyle w:val="Tabletextleft"/>
            </w:pPr>
            <w:bookmarkStart w:id="83" w:name="_Toc214816060"/>
            <w:r>
              <w:t>Young Adults</w:t>
            </w:r>
            <w:bookmarkEnd w:id="83"/>
          </w:p>
        </w:tc>
      </w:tr>
      <w:tr w:rsidR="00D061D9" w14:paraId="405D1C59" w14:textId="79BEF0C4" w:rsidTr="00D061D9">
        <w:trPr>
          <w:jc w:val="center"/>
        </w:trPr>
        <w:tc>
          <w:tcPr>
            <w:tcW w:w="1002" w:type="pct"/>
          </w:tcPr>
          <w:p w14:paraId="6E3515F5" w14:textId="72708212" w:rsidR="00D061D9" w:rsidRPr="00EC2CE4" w:rsidRDefault="00EE4DED" w:rsidP="00A5216F">
            <w:pPr>
              <w:pStyle w:val="Tabletextleft"/>
            </w:pPr>
            <w:bookmarkStart w:id="84" w:name="_Toc214816061"/>
            <w:r>
              <w:t>Problem Statement Addressed</w:t>
            </w:r>
            <w:bookmarkEnd w:id="84"/>
          </w:p>
        </w:tc>
        <w:tc>
          <w:tcPr>
            <w:tcW w:w="1000" w:type="pct"/>
          </w:tcPr>
          <w:p w14:paraId="05985763" w14:textId="01E3E65D" w:rsidR="00D061D9" w:rsidRPr="00EC2CE4" w:rsidRDefault="002346E7" w:rsidP="00A5216F">
            <w:pPr>
              <w:pStyle w:val="Tabletextleft"/>
            </w:pPr>
            <w:bookmarkStart w:id="85" w:name="_Toc214816062"/>
            <w:r>
              <w:t>Users struggle to organiz</w:t>
            </w:r>
            <w:r w:rsidR="004E0C79">
              <w:t xml:space="preserve">e expensed &amp; income and </w:t>
            </w:r>
            <w:r w:rsidR="004E0C79">
              <w:lastRenderedPageBreak/>
              <w:t>lack visual budget analysis</w:t>
            </w:r>
            <w:bookmarkEnd w:id="85"/>
          </w:p>
        </w:tc>
        <w:tc>
          <w:tcPr>
            <w:tcW w:w="1000" w:type="pct"/>
          </w:tcPr>
          <w:p w14:paraId="2D277734" w14:textId="1203584E" w:rsidR="00C03FFA" w:rsidRPr="00EC2CE4" w:rsidRDefault="00A746FB" w:rsidP="00A5216F">
            <w:pPr>
              <w:pStyle w:val="Tabletextleft"/>
            </w:pPr>
            <w:bookmarkStart w:id="86" w:name="_Toc214816063"/>
            <w:r>
              <w:lastRenderedPageBreak/>
              <w:t xml:space="preserve">Users need a </w:t>
            </w:r>
            <w:r w:rsidR="003F70E5">
              <w:t xml:space="preserve">cashless payment method for </w:t>
            </w:r>
            <w:r w:rsidR="00C03FFA">
              <w:lastRenderedPageBreak/>
              <w:t>daily transactions</w:t>
            </w:r>
            <w:bookmarkEnd w:id="86"/>
          </w:p>
        </w:tc>
        <w:tc>
          <w:tcPr>
            <w:tcW w:w="1000" w:type="pct"/>
          </w:tcPr>
          <w:p w14:paraId="58817772" w14:textId="55BEFF0E" w:rsidR="00D061D9" w:rsidRPr="00EC2CE4" w:rsidRDefault="00E77FDB" w:rsidP="00A5216F">
            <w:pPr>
              <w:pStyle w:val="Tabletextleft"/>
            </w:pPr>
            <w:bookmarkStart w:id="87" w:name="_Toc214816064"/>
            <w:r>
              <w:lastRenderedPageBreak/>
              <w:t xml:space="preserve">Users </w:t>
            </w:r>
            <w:r w:rsidR="0044088F">
              <w:t xml:space="preserve">find traditional expense tracking bored </w:t>
            </w:r>
            <w:r w:rsidR="0044088F">
              <w:lastRenderedPageBreak/>
              <w:t>and lack motivation to sustain the habit</w:t>
            </w:r>
            <w:bookmarkEnd w:id="87"/>
          </w:p>
        </w:tc>
        <w:tc>
          <w:tcPr>
            <w:tcW w:w="998" w:type="pct"/>
          </w:tcPr>
          <w:p w14:paraId="5E14E439" w14:textId="0F040022" w:rsidR="00D061D9" w:rsidRPr="00EC2CE4" w:rsidRDefault="00670FE1" w:rsidP="00A5216F">
            <w:pPr>
              <w:pStyle w:val="Tabletextleft"/>
            </w:pPr>
            <w:bookmarkStart w:id="88" w:name="_Toc214816065"/>
            <w:r>
              <w:lastRenderedPageBreak/>
              <w:t xml:space="preserve">High churn rate due to the </w:t>
            </w:r>
            <w:r w:rsidR="00F17656">
              <w:t xml:space="preserve">rigidity gap and lack of </w:t>
            </w:r>
            <w:r w:rsidR="00F17656">
              <w:lastRenderedPageBreak/>
              <w:t>financial literacy in existing apps</w:t>
            </w:r>
            <w:bookmarkEnd w:id="88"/>
          </w:p>
        </w:tc>
      </w:tr>
      <w:tr w:rsidR="00D061D9" w14:paraId="4D6863E8" w14:textId="6C637E6B" w:rsidTr="00D061D9">
        <w:trPr>
          <w:jc w:val="center"/>
        </w:trPr>
        <w:tc>
          <w:tcPr>
            <w:tcW w:w="1002" w:type="pct"/>
            <w:tcBorders>
              <w:bottom w:val="single" w:sz="12" w:space="0" w:color="auto"/>
            </w:tcBorders>
          </w:tcPr>
          <w:p w14:paraId="4F1562B0" w14:textId="229048CB" w:rsidR="00D061D9" w:rsidRPr="00EC2CE4" w:rsidRDefault="00D061D9" w:rsidP="00A5216F">
            <w:pPr>
              <w:pStyle w:val="Tabletextleft"/>
            </w:pPr>
            <w:bookmarkStart w:id="89" w:name="_Toc214816066"/>
            <w:r w:rsidRPr="00EC2CE4">
              <w:lastRenderedPageBreak/>
              <w:t>T</w:t>
            </w:r>
            <w:r w:rsidR="00EE4DED">
              <w:t>echnology Stack</w:t>
            </w:r>
            <w:bookmarkEnd w:id="89"/>
            <w:r w:rsidRPr="00EC2CE4">
              <w:t xml:space="preserve"> </w:t>
            </w:r>
          </w:p>
        </w:tc>
        <w:tc>
          <w:tcPr>
            <w:tcW w:w="1000" w:type="pct"/>
            <w:tcBorders>
              <w:bottom w:val="single" w:sz="12" w:space="0" w:color="auto"/>
            </w:tcBorders>
          </w:tcPr>
          <w:p w14:paraId="0277EA69" w14:textId="2F9DF518" w:rsidR="00D061D9" w:rsidRPr="00EC2CE4" w:rsidRDefault="00D5185F" w:rsidP="00A5216F">
            <w:pPr>
              <w:pStyle w:val="Tabletextleft"/>
            </w:pPr>
            <w:bookmarkStart w:id="90" w:name="_Toc214816067"/>
            <w:r>
              <w:t>Native Mobile Framework</w:t>
            </w:r>
            <w:bookmarkEnd w:id="90"/>
          </w:p>
        </w:tc>
        <w:tc>
          <w:tcPr>
            <w:tcW w:w="1000" w:type="pct"/>
            <w:tcBorders>
              <w:bottom w:val="single" w:sz="12" w:space="0" w:color="auto"/>
            </w:tcBorders>
          </w:tcPr>
          <w:p w14:paraId="3FF5AD82" w14:textId="028B4D71" w:rsidR="00D061D9" w:rsidRDefault="00E245D2" w:rsidP="00A5216F">
            <w:pPr>
              <w:pStyle w:val="Tabletextleft"/>
            </w:pPr>
            <w:bookmarkStart w:id="91" w:name="_Toc214816068"/>
            <w:r>
              <w:t>Enterprise FinTech Stack</w:t>
            </w:r>
            <w:bookmarkEnd w:id="91"/>
          </w:p>
        </w:tc>
        <w:tc>
          <w:tcPr>
            <w:tcW w:w="1000" w:type="pct"/>
            <w:tcBorders>
              <w:bottom w:val="single" w:sz="12" w:space="0" w:color="auto"/>
            </w:tcBorders>
          </w:tcPr>
          <w:p w14:paraId="6562E1AB" w14:textId="607E6A94" w:rsidR="00D061D9" w:rsidRDefault="000E36D8" w:rsidP="00A5216F">
            <w:pPr>
              <w:pStyle w:val="Tabletextleft"/>
            </w:pPr>
            <w:bookmarkStart w:id="92" w:name="_Toc214816069"/>
            <w:r>
              <w:t>Mobile Game Engine</w:t>
            </w:r>
            <w:bookmarkEnd w:id="92"/>
          </w:p>
        </w:tc>
        <w:tc>
          <w:tcPr>
            <w:tcW w:w="998" w:type="pct"/>
            <w:tcBorders>
              <w:bottom w:val="single" w:sz="12" w:space="0" w:color="auto"/>
            </w:tcBorders>
          </w:tcPr>
          <w:p w14:paraId="4F0E1796" w14:textId="1E17C552" w:rsidR="00D061D9" w:rsidRDefault="00B62C29" w:rsidP="00A5216F">
            <w:pPr>
              <w:pStyle w:val="Tabletextleft"/>
            </w:pPr>
            <w:bookmarkStart w:id="93" w:name="_Toc214816070"/>
            <w:r>
              <w:t>Cross-Platform Framework</w:t>
            </w:r>
            <w:bookmarkEnd w:id="93"/>
          </w:p>
        </w:tc>
      </w:tr>
    </w:tbl>
    <w:p w14:paraId="48771446" w14:textId="77777777" w:rsidR="000D4C00" w:rsidRDefault="000D4C00" w:rsidP="00A5216F">
      <w:pPr>
        <w:pStyle w:val="Tabletextleft"/>
      </w:pPr>
    </w:p>
    <w:p w14:paraId="6A6E3363" w14:textId="77777777" w:rsidR="00D46F4F" w:rsidRDefault="00D46F4F" w:rsidP="00A5216F">
      <w:pPr>
        <w:pStyle w:val="Tabletextleft"/>
      </w:pPr>
    </w:p>
    <w:p w14:paraId="631CF570" w14:textId="77777777" w:rsidR="00D46F4F" w:rsidRDefault="00D46F4F" w:rsidP="00A5216F">
      <w:pPr>
        <w:pStyle w:val="Tabletextleft"/>
      </w:pPr>
    </w:p>
    <w:p w14:paraId="29609E10" w14:textId="54D3B69E" w:rsidR="00BD2A19" w:rsidRDefault="001D7D94" w:rsidP="00A270C1">
      <w:pPr>
        <w:pStyle w:val="Tableheader"/>
      </w:pPr>
      <w:bookmarkStart w:id="94" w:name="_Toc214816071"/>
      <w:bookmarkStart w:id="95" w:name="_Toc216217245"/>
      <w:r>
        <w:t xml:space="preserve">Table </w:t>
      </w:r>
      <w:r w:rsidR="00BD2A19">
        <w:t>2</w:t>
      </w:r>
      <w:r>
        <w:t>.2</w:t>
      </w:r>
      <w:r>
        <w:tab/>
      </w:r>
      <w:r w:rsidR="000D4C00">
        <w:t>Comparison of Operational Mechanics</w:t>
      </w:r>
      <w:bookmarkEnd w:id="94"/>
      <w:bookmarkEnd w:id="95"/>
    </w:p>
    <w:tbl>
      <w:tblPr>
        <w:tblW w:w="5000" w:type="pct"/>
        <w:jc w:val="center"/>
        <w:tblLook w:val="04A0" w:firstRow="1" w:lastRow="0" w:firstColumn="1" w:lastColumn="0" w:noHBand="0" w:noVBand="1"/>
      </w:tblPr>
      <w:tblGrid>
        <w:gridCol w:w="1700"/>
        <w:gridCol w:w="1696"/>
        <w:gridCol w:w="1696"/>
        <w:gridCol w:w="1696"/>
        <w:gridCol w:w="1693"/>
      </w:tblGrid>
      <w:tr w:rsidR="006A1602" w14:paraId="328DF70B" w14:textId="77777777" w:rsidTr="00465CB8">
        <w:trPr>
          <w:jc w:val="center"/>
        </w:trPr>
        <w:tc>
          <w:tcPr>
            <w:tcW w:w="1002" w:type="pct"/>
            <w:tcBorders>
              <w:top w:val="single" w:sz="12" w:space="0" w:color="auto"/>
              <w:bottom w:val="single" w:sz="12" w:space="0" w:color="auto"/>
            </w:tcBorders>
          </w:tcPr>
          <w:p w14:paraId="240EC433" w14:textId="77777777" w:rsidR="006A1602" w:rsidRPr="009F54EF" w:rsidRDefault="006A1602" w:rsidP="00A5216F">
            <w:pPr>
              <w:pStyle w:val="Tabletextleft"/>
            </w:pPr>
            <w:r w:rsidRPr="009F54EF">
              <w:t>Criteria</w:t>
            </w:r>
          </w:p>
        </w:tc>
        <w:tc>
          <w:tcPr>
            <w:tcW w:w="1000" w:type="pct"/>
            <w:tcBorders>
              <w:top w:val="single" w:sz="12" w:space="0" w:color="auto"/>
              <w:bottom w:val="single" w:sz="12" w:space="0" w:color="auto"/>
            </w:tcBorders>
          </w:tcPr>
          <w:p w14:paraId="658999B7" w14:textId="77777777" w:rsidR="006A1602" w:rsidRPr="009F54EF" w:rsidRDefault="006A1602" w:rsidP="00A5216F">
            <w:pPr>
              <w:pStyle w:val="Tabletextleft"/>
            </w:pPr>
            <w:r w:rsidRPr="009F54EF">
              <w:t>Money Tracker</w:t>
            </w:r>
          </w:p>
        </w:tc>
        <w:tc>
          <w:tcPr>
            <w:tcW w:w="1000" w:type="pct"/>
            <w:tcBorders>
              <w:top w:val="single" w:sz="12" w:space="0" w:color="auto"/>
              <w:bottom w:val="single" w:sz="12" w:space="0" w:color="auto"/>
            </w:tcBorders>
          </w:tcPr>
          <w:p w14:paraId="6ADADC5E" w14:textId="77777777" w:rsidR="006A1602" w:rsidRPr="009F54EF" w:rsidRDefault="006A1602" w:rsidP="00A5216F">
            <w:pPr>
              <w:pStyle w:val="Tabletextleft"/>
            </w:pPr>
            <w:r w:rsidRPr="009F54EF">
              <w:t>TNG e-Wallet</w:t>
            </w:r>
          </w:p>
        </w:tc>
        <w:tc>
          <w:tcPr>
            <w:tcW w:w="1000" w:type="pct"/>
            <w:tcBorders>
              <w:top w:val="single" w:sz="12" w:space="0" w:color="auto"/>
              <w:bottom w:val="single" w:sz="12" w:space="0" w:color="auto"/>
            </w:tcBorders>
          </w:tcPr>
          <w:p w14:paraId="6944E8A6" w14:textId="77777777" w:rsidR="006A1602" w:rsidRPr="009F54EF" w:rsidRDefault="006A1602" w:rsidP="00A5216F">
            <w:pPr>
              <w:pStyle w:val="Tabletextleft"/>
            </w:pPr>
            <w:r w:rsidRPr="009F54EF">
              <w:t>Fortune City</w:t>
            </w:r>
          </w:p>
        </w:tc>
        <w:tc>
          <w:tcPr>
            <w:tcW w:w="998" w:type="pct"/>
            <w:tcBorders>
              <w:top w:val="single" w:sz="12" w:space="0" w:color="auto"/>
              <w:bottom w:val="single" w:sz="12" w:space="0" w:color="auto"/>
            </w:tcBorders>
          </w:tcPr>
          <w:p w14:paraId="139E14BB" w14:textId="77777777" w:rsidR="006A1602" w:rsidRPr="009F54EF" w:rsidRDefault="006A1602" w:rsidP="00A5216F">
            <w:pPr>
              <w:pStyle w:val="Tabletextleft"/>
            </w:pPr>
            <w:r w:rsidRPr="009F54EF">
              <w:t>Smart Pocket</w:t>
            </w:r>
          </w:p>
        </w:tc>
      </w:tr>
      <w:tr w:rsidR="006A1602" w14:paraId="6F450A1C" w14:textId="77777777" w:rsidTr="00465CB8">
        <w:trPr>
          <w:trHeight w:val="123"/>
          <w:jc w:val="center"/>
        </w:trPr>
        <w:tc>
          <w:tcPr>
            <w:tcW w:w="1002" w:type="pct"/>
            <w:tcBorders>
              <w:top w:val="single" w:sz="12" w:space="0" w:color="auto"/>
            </w:tcBorders>
          </w:tcPr>
          <w:p w14:paraId="0B4B21D0" w14:textId="30873812" w:rsidR="006A1602" w:rsidRPr="00EC2CE4" w:rsidRDefault="00265242" w:rsidP="00A5216F">
            <w:pPr>
              <w:pStyle w:val="Tabletextleft"/>
            </w:pPr>
            <w:bookmarkStart w:id="96" w:name="_Toc214816072"/>
            <w:r>
              <w:t>Data collection Method</w:t>
            </w:r>
            <w:bookmarkEnd w:id="96"/>
          </w:p>
        </w:tc>
        <w:tc>
          <w:tcPr>
            <w:tcW w:w="1000" w:type="pct"/>
            <w:tcBorders>
              <w:top w:val="single" w:sz="12" w:space="0" w:color="auto"/>
            </w:tcBorders>
          </w:tcPr>
          <w:p w14:paraId="5C5CE09C" w14:textId="70112C24" w:rsidR="006A1602" w:rsidRPr="00EC2CE4" w:rsidRDefault="005E2341" w:rsidP="00A5216F">
            <w:pPr>
              <w:pStyle w:val="Tabletextleft"/>
            </w:pPr>
            <w:bookmarkStart w:id="97" w:name="_Toc214816073"/>
            <w:r>
              <w:t>Manual entry for every transaction</w:t>
            </w:r>
            <w:bookmarkEnd w:id="97"/>
          </w:p>
        </w:tc>
        <w:tc>
          <w:tcPr>
            <w:tcW w:w="1000" w:type="pct"/>
            <w:tcBorders>
              <w:top w:val="single" w:sz="12" w:space="0" w:color="auto"/>
            </w:tcBorders>
          </w:tcPr>
          <w:p w14:paraId="7221956A" w14:textId="78D33B07" w:rsidR="006A1602" w:rsidRPr="00EC2CE4" w:rsidRDefault="00312577" w:rsidP="00A5216F">
            <w:pPr>
              <w:pStyle w:val="Tabletextleft"/>
            </w:pPr>
            <w:bookmarkStart w:id="98" w:name="_Toc214816074"/>
            <w:r>
              <w:t>Automated capture from transaction record</w:t>
            </w:r>
            <w:bookmarkEnd w:id="98"/>
          </w:p>
        </w:tc>
        <w:tc>
          <w:tcPr>
            <w:tcW w:w="1000" w:type="pct"/>
            <w:tcBorders>
              <w:top w:val="single" w:sz="12" w:space="0" w:color="auto"/>
            </w:tcBorders>
          </w:tcPr>
          <w:p w14:paraId="0D6DEE0F" w14:textId="1B606F71" w:rsidR="006A1602" w:rsidRPr="00EC2CE4" w:rsidRDefault="00C159F2" w:rsidP="00A5216F">
            <w:pPr>
              <w:pStyle w:val="Tabletextleft"/>
            </w:pPr>
            <w:bookmarkStart w:id="99" w:name="_Toc214816075"/>
            <w:r>
              <w:t>Gamified Manual Entry for every transaction</w:t>
            </w:r>
            <w:bookmarkEnd w:id="99"/>
          </w:p>
        </w:tc>
        <w:tc>
          <w:tcPr>
            <w:tcW w:w="998" w:type="pct"/>
            <w:tcBorders>
              <w:top w:val="single" w:sz="12" w:space="0" w:color="auto"/>
            </w:tcBorders>
          </w:tcPr>
          <w:p w14:paraId="4D527450" w14:textId="4ABF4391" w:rsidR="006A1602" w:rsidRPr="00EC2CE4" w:rsidRDefault="00D813E0" w:rsidP="00A5216F">
            <w:pPr>
              <w:pStyle w:val="Tabletextleft"/>
            </w:pPr>
            <w:bookmarkStart w:id="100" w:name="_Toc214816076"/>
            <w:r>
              <w:t xml:space="preserve">Allow </w:t>
            </w:r>
            <w:r w:rsidR="00B57342">
              <w:t xml:space="preserve">manual entry for every transaction or </w:t>
            </w:r>
            <w:r w:rsidR="002446A0">
              <w:t>monthly transaction based on balance</w:t>
            </w:r>
            <w:r w:rsidR="0080376B">
              <w:t xml:space="preserve"> to minimize user effort</w:t>
            </w:r>
            <w:bookmarkEnd w:id="100"/>
          </w:p>
        </w:tc>
      </w:tr>
      <w:tr w:rsidR="006A1602" w14:paraId="23836F88" w14:textId="77777777" w:rsidTr="00D46F4F">
        <w:trPr>
          <w:jc w:val="center"/>
        </w:trPr>
        <w:tc>
          <w:tcPr>
            <w:tcW w:w="1002" w:type="pct"/>
            <w:tcBorders>
              <w:bottom w:val="single" w:sz="12" w:space="0" w:color="auto"/>
            </w:tcBorders>
          </w:tcPr>
          <w:p w14:paraId="46A1C756" w14:textId="32E1A563" w:rsidR="006A1602" w:rsidRPr="00EC2CE4" w:rsidRDefault="00434A7E" w:rsidP="00A5216F">
            <w:pPr>
              <w:pStyle w:val="Tabletextleft"/>
            </w:pPr>
            <w:bookmarkStart w:id="101" w:name="_Toc214816077"/>
            <w:r>
              <w:t xml:space="preserve">Analysis </w:t>
            </w:r>
            <w:r w:rsidR="00562A8A">
              <w:t>Technique</w:t>
            </w:r>
            <w:bookmarkEnd w:id="101"/>
          </w:p>
        </w:tc>
        <w:tc>
          <w:tcPr>
            <w:tcW w:w="1000" w:type="pct"/>
            <w:tcBorders>
              <w:bottom w:val="single" w:sz="12" w:space="0" w:color="auto"/>
            </w:tcBorders>
          </w:tcPr>
          <w:p w14:paraId="47690F20" w14:textId="6CBE608C" w:rsidR="006A1602" w:rsidRPr="00EC2CE4" w:rsidRDefault="00A31CC8" w:rsidP="00A5216F">
            <w:pPr>
              <w:pStyle w:val="Tabletextleft"/>
            </w:pPr>
            <w:bookmarkStart w:id="102" w:name="_Toc214816078"/>
            <w:r>
              <w:t xml:space="preserve">Use pie charts and bar graphs to show </w:t>
            </w:r>
            <w:r w:rsidR="00A46229">
              <w:t>spending percentages</w:t>
            </w:r>
            <w:bookmarkEnd w:id="102"/>
          </w:p>
        </w:tc>
        <w:tc>
          <w:tcPr>
            <w:tcW w:w="1000" w:type="pct"/>
            <w:tcBorders>
              <w:bottom w:val="single" w:sz="12" w:space="0" w:color="auto"/>
            </w:tcBorders>
          </w:tcPr>
          <w:p w14:paraId="24761325" w14:textId="6A5157F5" w:rsidR="006A1602" w:rsidRDefault="00DE5688" w:rsidP="00A5216F">
            <w:pPr>
              <w:pStyle w:val="Tabletextleft"/>
            </w:pPr>
            <w:bookmarkStart w:id="103" w:name="_Toc214816079"/>
            <w:r>
              <w:t xml:space="preserve">Present a chronological time line and </w:t>
            </w:r>
            <w:r w:rsidR="00D0736B">
              <w:t xml:space="preserve">categorized </w:t>
            </w:r>
            <w:r w:rsidR="00C159F2">
              <w:t>deep analysis</w:t>
            </w:r>
            <w:bookmarkEnd w:id="103"/>
          </w:p>
        </w:tc>
        <w:tc>
          <w:tcPr>
            <w:tcW w:w="1000" w:type="pct"/>
            <w:tcBorders>
              <w:bottom w:val="single" w:sz="12" w:space="0" w:color="auto"/>
            </w:tcBorders>
          </w:tcPr>
          <w:p w14:paraId="60C94815" w14:textId="3E577D64" w:rsidR="006A1602" w:rsidRDefault="00D211BA" w:rsidP="00A5216F">
            <w:pPr>
              <w:pStyle w:val="Tabletextleft"/>
            </w:pPr>
            <w:bookmarkStart w:id="104" w:name="_Toc214816080"/>
            <w:r>
              <w:t xml:space="preserve">Visual Metaphor by </w:t>
            </w:r>
            <w:r w:rsidR="001A6CBC">
              <w:t>viewing the prosperity and size of city</w:t>
            </w:r>
            <w:bookmarkEnd w:id="104"/>
          </w:p>
        </w:tc>
        <w:tc>
          <w:tcPr>
            <w:tcW w:w="998" w:type="pct"/>
            <w:tcBorders>
              <w:bottom w:val="single" w:sz="12" w:space="0" w:color="auto"/>
            </w:tcBorders>
          </w:tcPr>
          <w:p w14:paraId="24DF3F13" w14:textId="06FBC096" w:rsidR="006A1602" w:rsidRDefault="0017505F" w:rsidP="00A5216F">
            <w:pPr>
              <w:pStyle w:val="Tabletextleft"/>
            </w:pPr>
            <w:bookmarkStart w:id="105" w:name="_Toc214816081"/>
            <w:r>
              <w:t>Provides asset allocation nudges and use</w:t>
            </w:r>
            <w:r w:rsidR="00E51452">
              <w:t xml:space="preserve"> categorized deep analysis</w:t>
            </w:r>
            <w:bookmarkEnd w:id="105"/>
          </w:p>
        </w:tc>
      </w:tr>
    </w:tbl>
    <w:p w14:paraId="7FD4BB8E" w14:textId="77777777" w:rsidR="006A1602" w:rsidRDefault="006A1602" w:rsidP="00A5216F">
      <w:pPr>
        <w:pStyle w:val="Tabletextleft"/>
      </w:pPr>
    </w:p>
    <w:p w14:paraId="5CB51FAE" w14:textId="77777777" w:rsidR="00562A8A" w:rsidRDefault="00562A8A" w:rsidP="00A5216F">
      <w:pPr>
        <w:pStyle w:val="Tabletextleft"/>
      </w:pPr>
    </w:p>
    <w:p w14:paraId="1F5588BD" w14:textId="77777777" w:rsidR="00D46F4F" w:rsidRDefault="00D46F4F" w:rsidP="00A5216F">
      <w:pPr>
        <w:pStyle w:val="Tabletextleft"/>
      </w:pPr>
    </w:p>
    <w:p w14:paraId="48FF8B49" w14:textId="77777777" w:rsidR="00D46F4F" w:rsidRDefault="00D46F4F" w:rsidP="00A5216F">
      <w:pPr>
        <w:pStyle w:val="Tabletextleft"/>
      </w:pPr>
    </w:p>
    <w:p w14:paraId="2857931B" w14:textId="77777777" w:rsidR="00D46F4F" w:rsidRDefault="00D46F4F" w:rsidP="00A5216F">
      <w:pPr>
        <w:pStyle w:val="Tabletextleft"/>
      </w:pPr>
    </w:p>
    <w:p w14:paraId="7B7A5D26" w14:textId="77777777" w:rsidR="005E4064" w:rsidRDefault="005E4064" w:rsidP="00A5216F">
      <w:pPr>
        <w:pStyle w:val="Tabletextleft"/>
      </w:pPr>
    </w:p>
    <w:p w14:paraId="2E1454AA" w14:textId="77777777" w:rsidR="009F54EF" w:rsidRDefault="009F54EF" w:rsidP="00A270C1">
      <w:pPr>
        <w:pStyle w:val="Tableheader"/>
      </w:pPr>
      <w:bookmarkStart w:id="106" w:name="_Toc214816082"/>
    </w:p>
    <w:p w14:paraId="04339C12" w14:textId="77777777" w:rsidR="009F54EF" w:rsidRDefault="009F54EF" w:rsidP="00A270C1">
      <w:pPr>
        <w:pStyle w:val="Tableheader"/>
      </w:pPr>
    </w:p>
    <w:p w14:paraId="03F343A4" w14:textId="6BA04ED3" w:rsidR="00BD2A19" w:rsidRDefault="00E51452" w:rsidP="00A270C1">
      <w:pPr>
        <w:pStyle w:val="Tableheader"/>
      </w:pPr>
      <w:bookmarkStart w:id="107" w:name="_Toc216217246"/>
      <w:r>
        <w:t>Table 2.3</w:t>
      </w:r>
      <w:r>
        <w:tab/>
        <w:t>Critical Evaluation of Advantages and Disadvantaged</w:t>
      </w:r>
      <w:bookmarkEnd w:id="106"/>
      <w:bookmarkEnd w:id="107"/>
    </w:p>
    <w:tbl>
      <w:tblPr>
        <w:tblW w:w="5000" w:type="pct"/>
        <w:jc w:val="center"/>
        <w:tblLook w:val="04A0" w:firstRow="1" w:lastRow="0" w:firstColumn="1" w:lastColumn="0" w:noHBand="0" w:noVBand="1"/>
      </w:tblPr>
      <w:tblGrid>
        <w:gridCol w:w="2127"/>
        <w:gridCol w:w="3260"/>
        <w:gridCol w:w="3094"/>
      </w:tblGrid>
      <w:tr w:rsidR="0092299C" w14:paraId="4987598D" w14:textId="7F9531FE" w:rsidTr="00D62B92">
        <w:trPr>
          <w:jc w:val="center"/>
        </w:trPr>
        <w:tc>
          <w:tcPr>
            <w:tcW w:w="1254" w:type="pct"/>
            <w:tcBorders>
              <w:top w:val="single" w:sz="12" w:space="0" w:color="auto"/>
              <w:bottom w:val="single" w:sz="12" w:space="0" w:color="auto"/>
            </w:tcBorders>
          </w:tcPr>
          <w:p w14:paraId="64514283" w14:textId="61239FFF" w:rsidR="0092299C" w:rsidRPr="009F54EF" w:rsidRDefault="00BD517E" w:rsidP="00A5216F">
            <w:pPr>
              <w:pStyle w:val="Tabletextleft"/>
            </w:pPr>
            <w:r w:rsidRPr="009F54EF">
              <w:t>Criteria</w:t>
            </w:r>
            <w:r w:rsidR="0092299C" w:rsidRPr="009F54EF">
              <w:t xml:space="preserve"> </w:t>
            </w:r>
          </w:p>
        </w:tc>
        <w:tc>
          <w:tcPr>
            <w:tcW w:w="1922" w:type="pct"/>
            <w:tcBorders>
              <w:top w:val="single" w:sz="12" w:space="0" w:color="auto"/>
              <w:bottom w:val="single" w:sz="12" w:space="0" w:color="auto"/>
            </w:tcBorders>
          </w:tcPr>
          <w:p w14:paraId="1C7181A5" w14:textId="1F83E6DC" w:rsidR="0092299C" w:rsidRPr="009F54EF" w:rsidRDefault="0092299C" w:rsidP="00A5216F">
            <w:pPr>
              <w:pStyle w:val="Tabletextleft"/>
            </w:pPr>
            <w:r w:rsidRPr="009F54EF">
              <w:t>Advantages</w:t>
            </w:r>
          </w:p>
        </w:tc>
        <w:tc>
          <w:tcPr>
            <w:tcW w:w="1824" w:type="pct"/>
            <w:tcBorders>
              <w:top w:val="single" w:sz="12" w:space="0" w:color="auto"/>
              <w:bottom w:val="single" w:sz="12" w:space="0" w:color="auto"/>
            </w:tcBorders>
          </w:tcPr>
          <w:p w14:paraId="19ABE439" w14:textId="4ED76B0B" w:rsidR="0092299C" w:rsidRPr="009F54EF" w:rsidRDefault="0092299C" w:rsidP="00A5216F">
            <w:pPr>
              <w:pStyle w:val="Tabletextleft"/>
            </w:pPr>
            <w:r w:rsidRPr="009F54EF">
              <w:t>Disadvantages</w:t>
            </w:r>
          </w:p>
        </w:tc>
      </w:tr>
      <w:tr w:rsidR="00345F28" w14:paraId="6C5D90A5" w14:textId="76387B1F" w:rsidTr="00D62B92">
        <w:trPr>
          <w:trHeight w:val="123"/>
          <w:jc w:val="center"/>
        </w:trPr>
        <w:tc>
          <w:tcPr>
            <w:tcW w:w="1254" w:type="pct"/>
            <w:tcBorders>
              <w:top w:val="single" w:sz="12" w:space="0" w:color="auto"/>
            </w:tcBorders>
          </w:tcPr>
          <w:p w14:paraId="6883626B" w14:textId="3F52E8F4" w:rsidR="00345F28" w:rsidRPr="00EC2CE4" w:rsidRDefault="00345F28" w:rsidP="00A5216F">
            <w:pPr>
              <w:pStyle w:val="Tabletextleft"/>
            </w:pPr>
            <w:bookmarkStart w:id="108" w:name="_Toc214816083"/>
            <w:r>
              <w:t>Money Tracker</w:t>
            </w:r>
            <w:bookmarkEnd w:id="108"/>
          </w:p>
        </w:tc>
        <w:tc>
          <w:tcPr>
            <w:tcW w:w="1922" w:type="pct"/>
            <w:tcBorders>
              <w:top w:val="single" w:sz="12" w:space="0" w:color="auto"/>
            </w:tcBorders>
          </w:tcPr>
          <w:p w14:paraId="0577BA99" w14:textId="4D98FFF6" w:rsidR="00345F28" w:rsidRDefault="00345F28" w:rsidP="00A5216F">
            <w:pPr>
              <w:pStyle w:val="Tabletextleft"/>
            </w:pPr>
            <w:bookmarkStart w:id="109" w:name="_Toc214816084"/>
            <w:r>
              <w:t>Excellent data visualization</w:t>
            </w:r>
            <w:bookmarkEnd w:id="109"/>
          </w:p>
          <w:p w14:paraId="5D3E3694" w14:textId="69B6C046" w:rsidR="00345F28" w:rsidRDefault="00345F28" w:rsidP="00A5216F">
            <w:pPr>
              <w:pStyle w:val="Tabletextleft"/>
            </w:pPr>
            <w:bookmarkStart w:id="110" w:name="_Toc214816085"/>
            <w:r>
              <w:t>Easy to understand ledger logic</w:t>
            </w:r>
            <w:bookmarkEnd w:id="110"/>
          </w:p>
          <w:p w14:paraId="36C0B20B" w14:textId="68CAC9F0" w:rsidR="00345F28" w:rsidRDefault="00345F28" w:rsidP="00A5216F">
            <w:pPr>
              <w:pStyle w:val="Tabletextleft"/>
            </w:pPr>
            <w:bookmarkStart w:id="111" w:name="_Toc214816086"/>
            <w:r>
              <w:t>Handles budgeting well</w:t>
            </w:r>
            <w:bookmarkEnd w:id="111"/>
          </w:p>
          <w:p w14:paraId="136387CD" w14:textId="267F8756" w:rsidR="00345F28" w:rsidRPr="00EC2CE4" w:rsidRDefault="00345F28" w:rsidP="00A5216F">
            <w:pPr>
              <w:pStyle w:val="Tabletextleft"/>
            </w:pPr>
          </w:p>
        </w:tc>
        <w:tc>
          <w:tcPr>
            <w:tcW w:w="1824" w:type="pct"/>
            <w:tcBorders>
              <w:top w:val="single" w:sz="12" w:space="0" w:color="auto"/>
            </w:tcBorders>
          </w:tcPr>
          <w:p w14:paraId="339D3C6D" w14:textId="2FA5F9CA" w:rsidR="00345F28" w:rsidRDefault="00345F28" w:rsidP="00A5216F">
            <w:pPr>
              <w:pStyle w:val="Tabletextleft"/>
            </w:pPr>
            <w:bookmarkStart w:id="112" w:name="_Toc214816087"/>
            <w:r>
              <w:t>Manual entry leads to user fatigue</w:t>
            </w:r>
            <w:bookmarkEnd w:id="112"/>
          </w:p>
          <w:p w14:paraId="3223EF60" w14:textId="7FA95C87" w:rsidR="00345F28" w:rsidRDefault="00345F28" w:rsidP="00A5216F">
            <w:pPr>
              <w:pStyle w:val="Tabletextleft"/>
            </w:pPr>
            <w:bookmarkStart w:id="113" w:name="_Toc214816088"/>
            <w:r>
              <w:t>Free version relies on advertisement</w:t>
            </w:r>
            <w:bookmarkEnd w:id="113"/>
          </w:p>
          <w:p w14:paraId="27A2FE2F" w14:textId="2BA05767" w:rsidR="00345F28" w:rsidRDefault="00345F28" w:rsidP="00A5216F">
            <w:pPr>
              <w:pStyle w:val="Tabletextleft"/>
            </w:pPr>
            <w:bookmarkStart w:id="114" w:name="_Toc214816089"/>
            <w:r>
              <w:t>No guidance on how to allocate</w:t>
            </w:r>
            <w:bookmarkEnd w:id="114"/>
          </w:p>
          <w:p w14:paraId="32FE0F6A" w14:textId="08C267FB" w:rsidR="00345F28" w:rsidRDefault="00345F28" w:rsidP="00A5216F">
            <w:pPr>
              <w:pStyle w:val="Tabletextleft"/>
            </w:pPr>
            <w:bookmarkStart w:id="115" w:name="_Toc214816090"/>
            <w:r>
              <w:t>No inheritance function of balance</w:t>
            </w:r>
            <w:bookmarkEnd w:id="115"/>
          </w:p>
          <w:p w14:paraId="6FD83CB6" w14:textId="032BDAF2" w:rsidR="00345F28" w:rsidRPr="00EC2CE4" w:rsidRDefault="00345F28" w:rsidP="00A5216F">
            <w:pPr>
              <w:pStyle w:val="Tabletextleft"/>
            </w:pPr>
            <w:bookmarkStart w:id="116" w:name="_Toc214816091"/>
            <w:r>
              <w:t>Hard to manage profit &amp; loss of investment</w:t>
            </w:r>
            <w:bookmarkEnd w:id="116"/>
          </w:p>
        </w:tc>
      </w:tr>
      <w:tr w:rsidR="00345F28" w14:paraId="5279BBC4" w14:textId="00893D4E" w:rsidTr="00D62B92">
        <w:trPr>
          <w:jc w:val="center"/>
        </w:trPr>
        <w:tc>
          <w:tcPr>
            <w:tcW w:w="1254" w:type="pct"/>
          </w:tcPr>
          <w:p w14:paraId="5C830D97" w14:textId="2829D5A3" w:rsidR="00345F28" w:rsidRPr="00EC2CE4" w:rsidRDefault="00345F28" w:rsidP="00A5216F">
            <w:pPr>
              <w:pStyle w:val="Tabletextleft"/>
            </w:pPr>
            <w:bookmarkStart w:id="117" w:name="_Toc214816092"/>
            <w:r>
              <w:t>TNG e-Wallet</w:t>
            </w:r>
            <w:bookmarkEnd w:id="117"/>
          </w:p>
        </w:tc>
        <w:tc>
          <w:tcPr>
            <w:tcW w:w="1922" w:type="pct"/>
          </w:tcPr>
          <w:p w14:paraId="59324A77" w14:textId="4E10F749" w:rsidR="00345F28" w:rsidRDefault="00345F28" w:rsidP="00A5216F">
            <w:pPr>
              <w:pStyle w:val="Tabletextleft"/>
            </w:pPr>
            <w:bookmarkStart w:id="118" w:name="_Toc214816093"/>
            <w:r>
              <w:t>100% data accuracy</w:t>
            </w:r>
            <w:bookmarkEnd w:id="118"/>
          </w:p>
          <w:p w14:paraId="795FA54C" w14:textId="751C39BA" w:rsidR="00345F28" w:rsidRDefault="00345F28" w:rsidP="00A5216F">
            <w:pPr>
              <w:pStyle w:val="Tabletextleft"/>
            </w:pPr>
            <w:bookmarkStart w:id="119" w:name="_Toc214816094"/>
            <w:r>
              <w:t>Integrate payment &amp; recording</w:t>
            </w:r>
            <w:bookmarkEnd w:id="119"/>
          </w:p>
          <w:p w14:paraId="65554E4A" w14:textId="71226AD6" w:rsidR="00345F28" w:rsidRDefault="00345F28" w:rsidP="00A5216F">
            <w:pPr>
              <w:pStyle w:val="Tabletextleft"/>
            </w:pPr>
            <w:bookmarkStart w:id="120" w:name="_Toc214816095"/>
            <w:r>
              <w:lastRenderedPageBreak/>
              <w:t>Excellent visualization of spending</w:t>
            </w:r>
            <w:bookmarkEnd w:id="120"/>
          </w:p>
          <w:p w14:paraId="2AAD393E" w14:textId="1004B37E" w:rsidR="00345F28" w:rsidRPr="00EC2CE4" w:rsidRDefault="00345F28" w:rsidP="00A5216F">
            <w:pPr>
              <w:pStyle w:val="Tabletextleft"/>
            </w:pPr>
            <w:bookmarkStart w:id="121" w:name="_Toc214816096"/>
            <w:r>
              <w:t>Clear distinguish between consumption &amp;investment</w:t>
            </w:r>
            <w:bookmarkEnd w:id="121"/>
          </w:p>
        </w:tc>
        <w:tc>
          <w:tcPr>
            <w:tcW w:w="1824" w:type="pct"/>
          </w:tcPr>
          <w:p w14:paraId="23851F01" w14:textId="30C20827" w:rsidR="00345F28" w:rsidRDefault="00345F28" w:rsidP="00A5216F">
            <w:pPr>
              <w:pStyle w:val="Tabletextleft"/>
            </w:pPr>
            <w:bookmarkStart w:id="122" w:name="_Toc214816097"/>
            <w:r>
              <w:lastRenderedPageBreak/>
              <w:t>Misses cash and external bank transactions</w:t>
            </w:r>
            <w:bookmarkEnd w:id="122"/>
          </w:p>
          <w:p w14:paraId="45031BF1" w14:textId="7CC5B7B7" w:rsidR="00345F28" w:rsidRDefault="00345F28" w:rsidP="00A5216F">
            <w:pPr>
              <w:pStyle w:val="Tabletextleft"/>
            </w:pPr>
            <w:bookmarkStart w:id="123" w:name="_Toc214816098"/>
            <w:r>
              <w:lastRenderedPageBreak/>
              <w:t>Ecosystem-locked (only track spending in TNG)</w:t>
            </w:r>
            <w:bookmarkEnd w:id="123"/>
          </w:p>
          <w:p w14:paraId="2C017F2D" w14:textId="77777777" w:rsidR="00345F28" w:rsidRDefault="00345F28" w:rsidP="00A5216F">
            <w:pPr>
              <w:pStyle w:val="Tabletextleft"/>
            </w:pPr>
          </w:p>
        </w:tc>
      </w:tr>
      <w:tr w:rsidR="00345F28" w14:paraId="11466254" w14:textId="611FB2F2" w:rsidTr="00D62B92">
        <w:trPr>
          <w:jc w:val="center"/>
        </w:trPr>
        <w:tc>
          <w:tcPr>
            <w:tcW w:w="1254" w:type="pct"/>
          </w:tcPr>
          <w:p w14:paraId="2325298B" w14:textId="1C4B89B1" w:rsidR="00345F28" w:rsidRPr="00EC2CE4" w:rsidRDefault="00345F28" w:rsidP="00A5216F">
            <w:pPr>
              <w:pStyle w:val="Tabletextleft"/>
            </w:pPr>
            <w:bookmarkStart w:id="124" w:name="_Toc214816099"/>
            <w:r>
              <w:lastRenderedPageBreak/>
              <w:t>Fortune City</w:t>
            </w:r>
            <w:bookmarkEnd w:id="124"/>
          </w:p>
        </w:tc>
        <w:tc>
          <w:tcPr>
            <w:tcW w:w="1922" w:type="pct"/>
          </w:tcPr>
          <w:p w14:paraId="60312168" w14:textId="0E6374FE" w:rsidR="00345F28" w:rsidRDefault="00345F28" w:rsidP="00A5216F">
            <w:pPr>
              <w:pStyle w:val="Tabletextleft"/>
            </w:pPr>
            <w:bookmarkStart w:id="125" w:name="_Toc214816100"/>
            <w:r>
              <w:t>Fun UI</w:t>
            </w:r>
            <w:bookmarkEnd w:id="125"/>
          </w:p>
          <w:p w14:paraId="57DB6F2B" w14:textId="78CB7C09" w:rsidR="00345F28" w:rsidRDefault="00345F28" w:rsidP="00A5216F">
            <w:pPr>
              <w:pStyle w:val="Tabletextleft"/>
            </w:pPr>
            <w:bookmarkStart w:id="126" w:name="_Toc214816101"/>
            <w:r>
              <w:t>High visual appeal for youth</w:t>
            </w:r>
            <w:bookmarkEnd w:id="126"/>
          </w:p>
          <w:p w14:paraId="22E69B0B" w14:textId="154DB6A4" w:rsidR="00D62B92" w:rsidRDefault="00CF6519" w:rsidP="00A5216F">
            <w:pPr>
              <w:pStyle w:val="Tabletextleft"/>
            </w:pPr>
            <w:bookmarkStart w:id="127" w:name="_Toc214816102"/>
            <w:r>
              <w:t>Reward the act of recording</w:t>
            </w:r>
            <w:bookmarkEnd w:id="127"/>
          </w:p>
          <w:p w14:paraId="63B77D14" w14:textId="0B5F4044" w:rsidR="00345F28" w:rsidRPr="00EC2CE4" w:rsidRDefault="00345F28" w:rsidP="00A5216F">
            <w:pPr>
              <w:pStyle w:val="Tabletextleft"/>
            </w:pPr>
          </w:p>
        </w:tc>
        <w:tc>
          <w:tcPr>
            <w:tcW w:w="1824" w:type="pct"/>
          </w:tcPr>
          <w:p w14:paraId="0F9E7006" w14:textId="10BDCE02" w:rsidR="00345F28" w:rsidRDefault="005666F7" w:rsidP="00A5216F">
            <w:pPr>
              <w:pStyle w:val="Tabletextleft"/>
            </w:pPr>
            <w:bookmarkStart w:id="128" w:name="_Toc214816103"/>
            <w:r>
              <w:t>Gamification paradox</w:t>
            </w:r>
            <w:bookmarkEnd w:id="128"/>
          </w:p>
          <w:p w14:paraId="643CF987" w14:textId="546C394D" w:rsidR="005666F7" w:rsidRDefault="00D01115" w:rsidP="00A5216F">
            <w:pPr>
              <w:pStyle w:val="Tabletextleft"/>
            </w:pPr>
            <w:bookmarkStart w:id="129" w:name="_Toc214816104"/>
            <w:r>
              <w:t>Lack depth in complex PFM</w:t>
            </w:r>
            <w:bookmarkEnd w:id="129"/>
          </w:p>
          <w:p w14:paraId="1820C582" w14:textId="529C6E9D" w:rsidR="00107A5D" w:rsidRPr="00EC2CE4" w:rsidRDefault="00107A5D" w:rsidP="00A5216F">
            <w:pPr>
              <w:pStyle w:val="Tabletextleft"/>
            </w:pPr>
            <w:bookmarkStart w:id="130" w:name="_Toc214816105"/>
            <w:r>
              <w:t>Focus turns from finance to game strategy</w:t>
            </w:r>
            <w:bookmarkEnd w:id="130"/>
          </w:p>
        </w:tc>
      </w:tr>
      <w:tr w:rsidR="00345F28" w14:paraId="5AA15551" w14:textId="3801844A" w:rsidTr="00D62B92">
        <w:trPr>
          <w:jc w:val="center"/>
        </w:trPr>
        <w:tc>
          <w:tcPr>
            <w:tcW w:w="1254" w:type="pct"/>
            <w:tcBorders>
              <w:bottom w:val="single" w:sz="12" w:space="0" w:color="auto"/>
            </w:tcBorders>
          </w:tcPr>
          <w:p w14:paraId="5436DFDF" w14:textId="52179294" w:rsidR="00345F28" w:rsidRPr="00EC2CE4" w:rsidRDefault="00345F28" w:rsidP="00A5216F">
            <w:pPr>
              <w:pStyle w:val="Tabletextleft"/>
            </w:pPr>
            <w:bookmarkStart w:id="131" w:name="_Toc214816106"/>
            <w:r>
              <w:t>Smart Pocket</w:t>
            </w:r>
            <w:bookmarkEnd w:id="131"/>
          </w:p>
        </w:tc>
        <w:tc>
          <w:tcPr>
            <w:tcW w:w="1922" w:type="pct"/>
            <w:tcBorders>
              <w:bottom w:val="single" w:sz="12" w:space="0" w:color="auto"/>
            </w:tcBorders>
          </w:tcPr>
          <w:p w14:paraId="45C86320" w14:textId="7EA6FCAB" w:rsidR="00345F28" w:rsidRDefault="008566C6" w:rsidP="00A5216F">
            <w:pPr>
              <w:pStyle w:val="Tabletextleft"/>
            </w:pPr>
            <w:bookmarkStart w:id="132" w:name="_Toc214816107"/>
            <w:r>
              <w:t>Adapt to any types of user</w:t>
            </w:r>
            <w:r w:rsidR="00A6266C">
              <w:t>s</w:t>
            </w:r>
            <w:bookmarkEnd w:id="132"/>
          </w:p>
          <w:p w14:paraId="066CF150" w14:textId="4FA7C5B8" w:rsidR="00A6266C" w:rsidRDefault="00A6266C" w:rsidP="00A5216F">
            <w:pPr>
              <w:pStyle w:val="Tabletextleft"/>
            </w:pPr>
            <w:bookmarkStart w:id="133" w:name="_Toc214816108"/>
            <w:r>
              <w:t>Teach asset allocation while tracking</w:t>
            </w:r>
            <w:bookmarkEnd w:id="133"/>
          </w:p>
          <w:p w14:paraId="6343C044" w14:textId="1A18C81C" w:rsidR="00A6266C" w:rsidRDefault="00A6266C" w:rsidP="00A5216F">
            <w:pPr>
              <w:pStyle w:val="Tabletextleft"/>
            </w:pPr>
            <w:bookmarkStart w:id="134" w:name="_Toc214816109"/>
            <w:r>
              <w:t xml:space="preserve">Allow </w:t>
            </w:r>
            <w:r w:rsidR="004832AF">
              <w:t xml:space="preserve">balance inheritance and </w:t>
            </w:r>
            <w:r w:rsidR="001B587E">
              <w:t>fee auto deduction monthly</w:t>
            </w:r>
            <w:bookmarkEnd w:id="134"/>
          </w:p>
          <w:p w14:paraId="6522AD48" w14:textId="7CA5BE8B" w:rsidR="00AA3633" w:rsidRDefault="00AA3633" w:rsidP="00A5216F">
            <w:pPr>
              <w:pStyle w:val="Tabletextleft"/>
            </w:pPr>
            <w:bookmarkStart w:id="135" w:name="_Toc214816110"/>
            <w:r>
              <w:t xml:space="preserve">Clear </w:t>
            </w:r>
            <w:r w:rsidR="00EC125E">
              <w:t>distinguish between consumption &amp; investment</w:t>
            </w:r>
            <w:bookmarkEnd w:id="135"/>
          </w:p>
          <w:p w14:paraId="5837400F" w14:textId="3155EC2C" w:rsidR="00614505" w:rsidRPr="00EC2CE4" w:rsidRDefault="009B4D84" w:rsidP="00A5216F">
            <w:pPr>
              <w:pStyle w:val="Tabletextleft"/>
            </w:pPr>
            <w:bookmarkStart w:id="136" w:name="_Toc214816111"/>
            <w:r>
              <w:t>Excellent visualization of report</w:t>
            </w:r>
            <w:bookmarkEnd w:id="136"/>
          </w:p>
        </w:tc>
        <w:tc>
          <w:tcPr>
            <w:tcW w:w="1824" w:type="pct"/>
            <w:tcBorders>
              <w:bottom w:val="single" w:sz="12" w:space="0" w:color="auto"/>
            </w:tcBorders>
          </w:tcPr>
          <w:p w14:paraId="1F1792A3" w14:textId="6BB61D3A" w:rsidR="00345F28" w:rsidRDefault="00641605" w:rsidP="00A5216F">
            <w:pPr>
              <w:pStyle w:val="Tabletextleft"/>
            </w:pPr>
            <w:bookmarkStart w:id="137" w:name="_Toc214816112"/>
            <w:r>
              <w:t>Still require user input manually</w:t>
            </w:r>
            <w:bookmarkEnd w:id="137"/>
          </w:p>
          <w:p w14:paraId="5AF0A5F6" w14:textId="4CBEEAB3" w:rsidR="00641605" w:rsidRDefault="00641605" w:rsidP="00A5216F">
            <w:pPr>
              <w:pStyle w:val="Tabletextleft"/>
            </w:pPr>
            <w:bookmarkStart w:id="138" w:name="_Toc214816113"/>
            <w:r>
              <w:t>No direct API integration with banks</w:t>
            </w:r>
            <w:bookmarkEnd w:id="138"/>
          </w:p>
          <w:p w14:paraId="2603140C" w14:textId="06346F56" w:rsidR="00641605" w:rsidRDefault="00641605" w:rsidP="00A5216F">
            <w:pPr>
              <w:pStyle w:val="Tabletextleft"/>
            </w:pPr>
            <w:bookmarkStart w:id="139" w:name="_Toc214816114"/>
            <w:r>
              <w:t>Single currency support</w:t>
            </w:r>
            <w:bookmarkEnd w:id="139"/>
          </w:p>
          <w:p w14:paraId="2D3CCD32" w14:textId="5D411D04" w:rsidR="009B4D84" w:rsidRDefault="009B4D84" w:rsidP="00A5216F">
            <w:pPr>
              <w:pStyle w:val="Tabletextleft"/>
            </w:pPr>
          </w:p>
        </w:tc>
      </w:tr>
    </w:tbl>
    <w:p w14:paraId="4A5CC9B6" w14:textId="77777777" w:rsidR="00D46F4F" w:rsidRDefault="00D46F4F" w:rsidP="00A5216F">
      <w:pPr>
        <w:pStyle w:val="Tabletextleft"/>
      </w:pPr>
    </w:p>
    <w:p w14:paraId="560EA8E7" w14:textId="77777777" w:rsidR="00172DB5" w:rsidRDefault="00172DB5" w:rsidP="00A5216F">
      <w:pPr>
        <w:pStyle w:val="Tabletextleft"/>
      </w:pPr>
    </w:p>
    <w:p w14:paraId="2D7DE913" w14:textId="75463243" w:rsidR="00BD2A19" w:rsidRDefault="00C76799" w:rsidP="00A270C1">
      <w:pPr>
        <w:pStyle w:val="Tableheader"/>
      </w:pPr>
      <w:bookmarkStart w:id="140" w:name="_Toc214816115"/>
      <w:bookmarkStart w:id="141" w:name="_Toc216217247"/>
      <w:r>
        <w:t>Table 2.4</w:t>
      </w:r>
      <w:r w:rsidR="00793335">
        <w:tab/>
      </w:r>
      <w:r>
        <w:t>Compa</w:t>
      </w:r>
      <w:r w:rsidR="009E0849">
        <w:t>rison of Functional Features</w:t>
      </w:r>
      <w:bookmarkEnd w:id="140"/>
      <w:bookmarkEnd w:id="141"/>
    </w:p>
    <w:tbl>
      <w:tblPr>
        <w:tblW w:w="5000" w:type="pct"/>
        <w:jc w:val="center"/>
        <w:tblLook w:val="04A0" w:firstRow="1" w:lastRow="0" w:firstColumn="1" w:lastColumn="0" w:noHBand="0" w:noVBand="1"/>
      </w:tblPr>
      <w:tblGrid>
        <w:gridCol w:w="1700"/>
        <w:gridCol w:w="1696"/>
        <w:gridCol w:w="1696"/>
        <w:gridCol w:w="1696"/>
        <w:gridCol w:w="1693"/>
      </w:tblGrid>
      <w:tr w:rsidR="00793335" w14:paraId="7C417ED4" w14:textId="77777777" w:rsidTr="00465CB8">
        <w:trPr>
          <w:jc w:val="center"/>
        </w:trPr>
        <w:tc>
          <w:tcPr>
            <w:tcW w:w="1002" w:type="pct"/>
            <w:tcBorders>
              <w:top w:val="single" w:sz="12" w:space="0" w:color="auto"/>
              <w:bottom w:val="single" w:sz="12" w:space="0" w:color="auto"/>
            </w:tcBorders>
          </w:tcPr>
          <w:p w14:paraId="3C676C3D" w14:textId="6D5535D6" w:rsidR="00793335" w:rsidRPr="009F54EF" w:rsidRDefault="00793335" w:rsidP="00A5216F">
            <w:pPr>
              <w:pStyle w:val="Tabletextleft"/>
            </w:pPr>
            <w:r w:rsidRPr="009F54EF">
              <w:t>Feature</w:t>
            </w:r>
          </w:p>
        </w:tc>
        <w:tc>
          <w:tcPr>
            <w:tcW w:w="1000" w:type="pct"/>
            <w:tcBorders>
              <w:top w:val="single" w:sz="12" w:space="0" w:color="auto"/>
              <w:bottom w:val="single" w:sz="12" w:space="0" w:color="auto"/>
            </w:tcBorders>
          </w:tcPr>
          <w:p w14:paraId="66B02278" w14:textId="77777777" w:rsidR="00793335" w:rsidRPr="009F54EF" w:rsidRDefault="00793335" w:rsidP="00A5216F">
            <w:pPr>
              <w:pStyle w:val="Tabletextleft"/>
            </w:pPr>
            <w:r w:rsidRPr="009F54EF">
              <w:t>Money Tracker</w:t>
            </w:r>
          </w:p>
        </w:tc>
        <w:tc>
          <w:tcPr>
            <w:tcW w:w="1000" w:type="pct"/>
            <w:tcBorders>
              <w:top w:val="single" w:sz="12" w:space="0" w:color="auto"/>
              <w:bottom w:val="single" w:sz="12" w:space="0" w:color="auto"/>
            </w:tcBorders>
          </w:tcPr>
          <w:p w14:paraId="0E274C49" w14:textId="77777777" w:rsidR="00793335" w:rsidRPr="009F54EF" w:rsidRDefault="00793335" w:rsidP="00A5216F">
            <w:pPr>
              <w:pStyle w:val="Tabletextleft"/>
            </w:pPr>
            <w:r w:rsidRPr="009F54EF">
              <w:t>TNG e-Wallet</w:t>
            </w:r>
          </w:p>
        </w:tc>
        <w:tc>
          <w:tcPr>
            <w:tcW w:w="1000" w:type="pct"/>
            <w:tcBorders>
              <w:top w:val="single" w:sz="12" w:space="0" w:color="auto"/>
              <w:bottom w:val="single" w:sz="12" w:space="0" w:color="auto"/>
            </w:tcBorders>
          </w:tcPr>
          <w:p w14:paraId="14A63535" w14:textId="77777777" w:rsidR="00793335" w:rsidRPr="009F54EF" w:rsidRDefault="00793335" w:rsidP="00A5216F">
            <w:pPr>
              <w:pStyle w:val="Tabletextleft"/>
            </w:pPr>
            <w:r w:rsidRPr="009F54EF">
              <w:t>Fortune City</w:t>
            </w:r>
          </w:p>
        </w:tc>
        <w:tc>
          <w:tcPr>
            <w:tcW w:w="998" w:type="pct"/>
            <w:tcBorders>
              <w:top w:val="single" w:sz="12" w:space="0" w:color="auto"/>
              <w:bottom w:val="single" w:sz="12" w:space="0" w:color="auto"/>
            </w:tcBorders>
          </w:tcPr>
          <w:p w14:paraId="4753FDEE" w14:textId="77777777" w:rsidR="00793335" w:rsidRPr="009F54EF" w:rsidRDefault="00793335" w:rsidP="00A5216F">
            <w:pPr>
              <w:pStyle w:val="Tabletextleft"/>
            </w:pPr>
            <w:r w:rsidRPr="009F54EF">
              <w:t>Smart Pocket</w:t>
            </w:r>
          </w:p>
        </w:tc>
      </w:tr>
      <w:tr w:rsidR="00793335" w14:paraId="204A3930" w14:textId="77777777" w:rsidTr="00465CB8">
        <w:trPr>
          <w:trHeight w:val="123"/>
          <w:jc w:val="center"/>
        </w:trPr>
        <w:tc>
          <w:tcPr>
            <w:tcW w:w="1002" w:type="pct"/>
            <w:tcBorders>
              <w:top w:val="single" w:sz="12" w:space="0" w:color="auto"/>
            </w:tcBorders>
          </w:tcPr>
          <w:p w14:paraId="77AB9661" w14:textId="7AD6CB3F" w:rsidR="00793335" w:rsidRPr="00EC2CE4" w:rsidRDefault="00793335" w:rsidP="00A5216F">
            <w:pPr>
              <w:pStyle w:val="Tabletextleft"/>
            </w:pPr>
            <w:bookmarkStart w:id="142" w:name="_Toc214816116"/>
            <w:r>
              <w:lastRenderedPageBreak/>
              <w:t>Expense Entry Mode</w:t>
            </w:r>
            <w:bookmarkEnd w:id="142"/>
          </w:p>
        </w:tc>
        <w:tc>
          <w:tcPr>
            <w:tcW w:w="1000" w:type="pct"/>
            <w:tcBorders>
              <w:top w:val="single" w:sz="12" w:space="0" w:color="auto"/>
            </w:tcBorders>
          </w:tcPr>
          <w:p w14:paraId="0CB501C0" w14:textId="29518906" w:rsidR="00793335" w:rsidRPr="00EC2CE4" w:rsidRDefault="00793335" w:rsidP="00A5216F">
            <w:pPr>
              <w:pStyle w:val="Tabletextleft"/>
            </w:pPr>
            <w:bookmarkStart w:id="143" w:name="_Toc214816117"/>
            <w:r>
              <w:t>Manual</w:t>
            </w:r>
            <w:bookmarkEnd w:id="143"/>
          </w:p>
        </w:tc>
        <w:tc>
          <w:tcPr>
            <w:tcW w:w="1000" w:type="pct"/>
            <w:tcBorders>
              <w:top w:val="single" w:sz="12" w:space="0" w:color="auto"/>
            </w:tcBorders>
          </w:tcPr>
          <w:p w14:paraId="1710D5A1" w14:textId="2A100D0E" w:rsidR="00793335" w:rsidRPr="00EC2CE4" w:rsidRDefault="00793335" w:rsidP="00A5216F">
            <w:pPr>
              <w:pStyle w:val="Tabletextleft"/>
            </w:pPr>
            <w:bookmarkStart w:id="144" w:name="_Toc214816118"/>
            <w:r>
              <w:t>Automated</w:t>
            </w:r>
            <w:bookmarkEnd w:id="144"/>
          </w:p>
        </w:tc>
        <w:tc>
          <w:tcPr>
            <w:tcW w:w="1000" w:type="pct"/>
            <w:tcBorders>
              <w:top w:val="single" w:sz="12" w:space="0" w:color="auto"/>
            </w:tcBorders>
          </w:tcPr>
          <w:p w14:paraId="7BE041C6" w14:textId="0FB0EE45" w:rsidR="00793335" w:rsidRPr="00EC2CE4" w:rsidRDefault="00793335" w:rsidP="00A5216F">
            <w:pPr>
              <w:pStyle w:val="Tabletextleft"/>
            </w:pPr>
            <w:bookmarkStart w:id="145" w:name="_Toc214816119"/>
            <w:r>
              <w:t>Gamified Manual</w:t>
            </w:r>
            <w:bookmarkEnd w:id="145"/>
            <w:r>
              <w:t xml:space="preserve"> </w:t>
            </w:r>
          </w:p>
        </w:tc>
        <w:tc>
          <w:tcPr>
            <w:tcW w:w="998" w:type="pct"/>
            <w:tcBorders>
              <w:top w:val="single" w:sz="12" w:space="0" w:color="auto"/>
            </w:tcBorders>
          </w:tcPr>
          <w:p w14:paraId="65484349" w14:textId="17D49AF0" w:rsidR="00793335" w:rsidRPr="00EC2CE4" w:rsidRDefault="00793335" w:rsidP="00A5216F">
            <w:pPr>
              <w:pStyle w:val="Tabletextleft"/>
            </w:pPr>
            <w:bookmarkStart w:id="146" w:name="_Toc214816120"/>
            <w:r>
              <w:t>Manual but minimize effort</w:t>
            </w:r>
            <w:bookmarkEnd w:id="146"/>
          </w:p>
        </w:tc>
      </w:tr>
      <w:tr w:rsidR="00793335" w14:paraId="16BDBB5A" w14:textId="77777777" w:rsidTr="00465CB8">
        <w:trPr>
          <w:jc w:val="center"/>
        </w:trPr>
        <w:tc>
          <w:tcPr>
            <w:tcW w:w="1002" w:type="pct"/>
          </w:tcPr>
          <w:p w14:paraId="5A80AEF7" w14:textId="5B061B72" w:rsidR="00793335" w:rsidRPr="00EC2CE4" w:rsidRDefault="00793335" w:rsidP="00A5216F">
            <w:pPr>
              <w:pStyle w:val="Tabletextleft"/>
            </w:pPr>
            <w:bookmarkStart w:id="147" w:name="_Toc214816121"/>
            <w:r>
              <w:t>Budgeting Tools</w:t>
            </w:r>
            <w:bookmarkEnd w:id="147"/>
          </w:p>
        </w:tc>
        <w:tc>
          <w:tcPr>
            <w:tcW w:w="1000" w:type="pct"/>
          </w:tcPr>
          <w:p w14:paraId="15C53358" w14:textId="280DCBE7" w:rsidR="00793335" w:rsidRPr="00EC2CE4" w:rsidRDefault="00793335" w:rsidP="00A5216F">
            <w:pPr>
              <w:pStyle w:val="Tabletextleft"/>
            </w:pPr>
            <w:bookmarkStart w:id="148" w:name="_Toc214816122"/>
            <w:r>
              <w:t>Yes</w:t>
            </w:r>
            <w:bookmarkEnd w:id="148"/>
          </w:p>
        </w:tc>
        <w:tc>
          <w:tcPr>
            <w:tcW w:w="1000" w:type="pct"/>
          </w:tcPr>
          <w:p w14:paraId="494F62E0" w14:textId="1BBEF80B" w:rsidR="00793335" w:rsidRDefault="00793335" w:rsidP="00A5216F">
            <w:pPr>
              <w:pStyle w:val="Tabletextleft"/>
            </w:pPr>
            <w:bookmarkStart w:id="149" w:name="_Toc214816123"/>
            <w:r>
              <w:t>N/A</w:t>
            </w:r>
            <w:bookmarkEnd w:id="149"/>
          </w:p>
        </w:tc>
        <w:tc>
          <w:tcPr>
            <w:tcW w:w="1000" w:type="pct"/>
          </w:tcPr>
          <w:p w14:paraId="05911627" w14:textId="0F4D9DA4" w:rsidR="00793335" w:rsidRDefault="00793335" w:rsidP="00A5216F">
            <w:pPr>
              <w:pStyle w:val="Tabletextleft"/>
            </w:pPr>
            <w:bookmarkStart w:id="150" w:name="_Toc214816124"/>
            <w:r>
              <w:t>N/A</w:t>
            </w:r>
            <w:bookmarkEnd w:id="150"/>
          </w:p>
        </w:tc>
        <w:tc>
          <w:tcPr>
            <w:tcW w:w="998" w:type="pct"/>
          </w:tcPr>
          <w:p w14:paraId="2A0B836D" w14:textId="68770BF5" w:rsidR="00793335" w:rsidRDefault="00793335" w:rsidP="00A5216F">
            <w:pPr>
              <w:pStyle w:val="Tabletextleft"/>
            </w:pPr>
            <w:bookmarkStart w:id="151" w:name="_Toc214816125"/>
            <w:r>
              <w:t>Yes</w:t>
            </w:r>
            <w:bookmarkEnd w:id="151"/>
          </w:p>
        </w:tc>
      </w:tr>
      <w:tr w:rsidR="00793335" w14:paraId="45CA3232" w14:textId="77777777" w:rsidTr="00465CB8">
        <w:trPr>
          <w:jc w:val="center"/>
        </w:trPr>
        <w:tc>
          <w:tcPr>
            <w:tcW w:w="1002" w:type="pct"/>
          </w:tcPr>
          <w:p w14:paraId="07C91B81" w14:textId="5699ED30" w:rsidR="00793335" w:rsidRPr="00EC2CE4" w:rsidRDefault="00793335" w:rsidP="00A5216F">
            <w:pPr>
              <w:pStyle w:val="Tabletextleft"/>
            </w:pPr>
            <w:bookmarkStart w:id="152" w:name="_Toc214816126"/>
            <w:r>
              <w:t>Recurring Payment</w:t>
            </w:r>
            <w:bookmarkEnd w:id="152"/>
          </w:p>
        </w:tc>
        <w:tc>
          <w:tcPr>
            <w:tcW w:w="1000" w:type="pct"/>
          </w:tcPr>
          <w:p w14:paraId="4930D2FE" w14:textId="4B79C09A" w:rsidR="00793335" w:rsidRPr="00EC2CE4" w:rsidRDefault="00793335" w:rsidP="00A5216F">
            <w:pPr>
              <w:pStyle w:val="Tabletextleft"/>
            </w:pPr>
            <w:bookmarkStart w:id="153" w:name="_Toc214816127"/>
            <w:r>
              <w:t>Yes</w:t>
            </w:r>
            <w:bookmarkEnd w:id="153"/>
          </w:p>
        </w:tc>
        <w:tc>
          <w:tcPr>
            <w:tcW w:w="1000" w:type="pct"/>
          </w:tcPr>
          <w:p w14:paraId="711B3DC7" w14:textId="1564334F" w:rsidR="00793335" w:rsidRPr="00EC2CE4" w:rsidRDefault="00793335" w:rsidP="00A5216F">
            <w:pPr>
              <w:pStyle w:val="Tabletextleft"/>
            </w:pPr>
            <w:bookmarkStart w:id="154" w:name="_Toc214816128"/>
            <w:r>
              <w:t>Yes (subscription fee)</w:t>
            </w:r>
            <w:bookmarkEnd w:id="154"/>
          </w:p>
        </w:tc>
        <w:tc>
          <w:tcPr>
            <w:tcW w:w="1000" w:type="pct"/>
          </w:tcPr>
          <w:p w14:paraId="3D1DDD86" w14:textId="6D4E6A7E" w:rsidR="00793335" w:rsidRPr="00EC2CE4" w:rsidRDefault="00793335" w:rsidP="00A5216F">
            <w:pPr>
              <w:pStyle w:val="Tabletextleft"/>
            </w:pPr>
            <w:bookmarkStart w:id="155" w:name="_Toc214816129"/>
            <w:r>
              <w:t>N/A</w:t>
            </w:r>
            <w:bookmarkEnd w:id="155"/>
          </w:p>
        </w:tc>
        <w:tc>
          <w:tcPr>
            <w:tcW w:w="998" w:type="pct"/>
          </w:tcPr>
          <w:p w14:paraId="3DC83C9D" w14:textId="10479AC0" w:rsidR="00793335" w:rsidRPr="00EC2CE4" w:rsidRDefault="00793335" w:rsidP="00A5216F">
            <w:pPr>
              <w:pStyle w:val="Tabletextleft"/>
            </w:pPr>
            <w:bookmarkStart w:id="156" w:name="_Toc214816130"/>
            <w:r>
              <w:t>Yes</w:t>
            </w:r>
            <w:bookmarkEnd w:id="156"/>
          </w:p>
        </w:tc>
      </w:tr>
      <w:tr w:rsidR="00793335" w14:paraId="3428B517" w14:textId="77777777" w:rsidTr="00793335">
        <w:trPr>
          <w:jc w:val="center"/>
        </w:trPr>
        <w:tc>
          <w:tcPr>
            <w:tcW w:w="1002" w:type="pct"/>
          </w:tcPr>
          <w:p w14:paraId="78F475DD" w14:textId="3E5EB044" w:rsidR="00793335" w:rsidRPr="00EC2CE4" w:rsidRDefault="00793335" w:rsidP="00A5216F">
            <w:pPr>
              <w:pStyle w:val="Tabletextleft"/>
            </w:pPr>
            <w:bookmarkStart w:id="157" w:name="_Toc214816131"/>
            <w:r>
              <w:t>Visual Analytics</w:t>
            </w:r>
            <w:bookmarkEnd w:id="157"/>
          </w:p>
        </w:tc>
        <w:tc>
          <w:tcPr>
            <w:tcW w:w="1000" w:type="pct"/>
          </w:tcPr>
          <w:p w14:paraId="555A86FC" w14:textId="7D42B827" w:rsidR="00793335" w:rsidRPr="00EC2CE4" w:rsidRDefault="00793335" w:rsidP="00A5216F">
            <w:pPr>
              <w:pStyle w:val="Tabletextleft"/>
            </w:pPr>
            <w:bookmarkStart w:id="158" w:name="_Toc214816132"/>
            <w:r>
              <w:t>Yes</w:t>
            </w:r>
            <w:bookmarkEnd w:id="158"/>
          </w:p>
        </w:tc>
        <w:tc>
          <w:tcPr>
            <w:tcW w:w="1000" w:type="pct"/>
          </w:tcPr>
          <w:p w14:paraId="0CF95A60" w14:textId="7763C58A" w:rsidR="00793335" w:rsidRDefault="00793335" w:rsidP="00A5216F">
            <w:pPr>
              <w:pStyle w:val="Tabletextleft"/>
            </w:pPr>
            <w:bookmarkStart w:id="159" w:name="_Toc214816133"/>
            <w:r>
              <w:t>Yes</w:t>
            </w:r>
            <w:bookmarkEnd w:id="159"/>
          </w:p>
        </w:tc>
        <w:tc>
          <w:tcPr>
            <w:tcW w:w="1000" w:type="pct"/>
          </w:tcPr>
          <w:p w14:paraId="550CCCC5" w14:textId="77F3F832" w:rsidR="00793335" w:rsidRDefault="00793335" w:rsidP="00A5216F">
            <w:pPr>
              <w:pStyle w:val="Tabletextleft"/>
            </w:pPr>
            <w:bookmarkStart w:id="160" w:name="_Toc214816134"/>
            <w:r>
              <w:t>Yes</w:t>
            </w:r>
            <w:bookmarkEnd w:id="160"/>
          </w:p>
        </w:tc>
        <w:tc>
          <w:tcPr>
            <w:tcW w:w="998" w:type="pct"/>
          </w:tcPr>
          <w:p w14:paraId="67188EBC" w14:textId="22AE87A2" w:rsidR="00793335" w:rsidRDefault="00793335" w:rsidP="00A5216F">
            <w:pPr>
              <w:pStyle w:val="Tabletextleft"/>
            </w:pPr>
            <w:bookmarkStart w:id="161" w:name="_Toc214816135"/>
            <w:r>
              <w:t>Yes</w:t>
            </w:r>
            <w:bookmarkEnd w:id="161"/>
          </w:p>
        </w:tc>
      </w:tr>
      <w:tr w:rsidR="00793335" w14:paraId="1524B19A" w14:textId="77777777" w:rsidTr="00793335">
        <w:trPr>
          <w:jc w:val="center"/>
        </w:trPr>
        <w:tc>
          <w:tcPr>
            <w:tcW w:w="1002" w:type="pct"/>
          </w:tcPr>
          <w:p w14:paraId="15F2FE23" w14:textId="2238983E" w:rsidR="00793335" w:rsidRPr="00EC2CE4" w:rsidRDefault="00793335" w:rsidP="00A5216F">
            <w:pPr>
              <w:pStyle w:val="Tabletextleft"/>
            </w:pPr>
            <w:bookmarkStart w:id="162" w:name="_Toc214816136"/>
            <w:r>
              <w:t>Behavioural Nudges</w:t>
            </w:r>
            <w:bookmarkEnd w:id="162"/>
          </w:p>
        </w:tc>
        <w:tc>
          <w:tcPr>
            <w:tcW w:w="1000" w:type="pct"/>
          </w:tcPr>
          <w:p w14:paraId="260C45FB" w14:textId="1F2B2F54" w:rsidR="00793335" w:rsidRDefault="00793335" w:rsidP="00A5216F">
            <w:pPr>
              <w:pStyle w:val="Tabletextleft"/>
            </w:pPr>
            <w:bookmarkStart w:id="163" w:name="_Toc214816137"/>
            <w:r>
              <w:t>N/A</w:t>
            </w:r>
            <w:bookmarkEnd w:id="163"/>
          </w:p>
        </w:tc>
        <w:tc>
          <w:tcPr>
            <w:tcW w:w="1000" w:type="pct"/>
          </w:tcPr>
          <w:p w14:paraId="3FE569AD" w14:textId="7686FD34" w:rsidR="00793335" w:rsidRDefault="00793335" w:rsidP="00A5216F">
            <w:pPr>
              <w:pStyle w:val="Tabletextleft"/>
            </w:pPr>
            <w:bookmarkStart w:id="164" w:name="_Toc214816138"/>
            <w:r>
              <w:t>N/A</w:t>
            </w:r>
            <w:bookmarkEnd w:id="164"/>
          </w:p>
        </w:tc>
        <w:tc>
          <w:tcPr>
            <w:tcW w:w="1000" w:type="pct"/>
          </w:tcPr>
          <w:p w14:paraId="5F13F43A" w14:textId="47A263A1" w:rsidR="00793335" w:rsidRDefault="00793335" w:rsidP="00A5216F">
            <w:pPr>
              <w:pStyle w:val="Tabletextleft"/>
            </w:pPr>
            <w:bookmarkStart w:id="165" w:name="_Toc214816139"/>
            <w:r>
              <w:t>Yes</w:t>
            </w:r>
            <w:bookmarkEnd w:id="165"/>
          </w:p>
        </w:tc>
        <w:tc>
          <w:tcPr>
            <w:tcW w:w="998" w:type="pct"/>
          </w:tcPr>
          <w:p w14:paraId="1B8D41DE" w14:textId="00FF6C11" w:rsidR="00793335" w:rsidRDefault="00793335" w:rsidP="00A5216F">
            <w:pPr>
              <w:pStyle w:val="Tabletextleft"/>
            </w:pPr>
            <w:bookmarkStart w:id="166" w:name="_Toc214816140"/>
            <w:r>
              <w:t>Yes</w:t>
            </w:r>
            <w:bookmarkEnd w:id="166"/>
          </w:p>
        </w:tc>
      </w:tr>
      <w:tr w:rsidR="00793335" w14:paraId="32F0BF4D" w14:textId="77777777" w:rsidTr="00793335">
        <w:trPr>
          <w:jc w:val="center"/>
        </w:trPr>
        <w:tc>
          <w:tcPr>
            <w:tcW w:w="1002" w:type="pct"/>
          </w:tcPr>
          <w:p w14:paraId="21FCD311" w14:textId="61020023" w:rsidR="00793335" w:rsidRPr="00EC2CE4" w:rsidRDefault="00793335" w:rsidP="00A5216F">
            <w:pPr>
              <w:pStyle w:val="Tabletextleft"/>
            </w:pPr>
            <w:bookmarkStart w:id="167" w:name="_Toc214816141"/>
            <w:r>
              <w:t>Data Export</w:t>
            </w:r>
            <w:bookmarkEnd w:id="167"/>
          </w:p>
        </w:tc>
        <w:tc>
          <w:tcPr>
            <w:tcW w:w="1000" w:type="pct"/>
          </w:tcPr>
          <w:p w14:paraId="7B39F7CF" w14:textId="0F9EE82E" w:rsidR="00793335" w:rsidRDefault="00793335" w:rsidP="00A5216F">
            <w:pPr>
              <w:pStyle w:val="Tabletextleft"/>
            </w:pPr>
            <w:bookmarkStart w:id="168" w:name="_Toc214816142"/>
            <w:r>
              <w:t>Yes</w:t>
            </w:r>
            <w:bookmarkEnd w:id="168"/>
          </w:p>
        </w:tc>
        <w:tc>
          <w:tcPr>
            <w:tcW w:w="1000" w:type="pct"/>
          </w:tcPr>
          <w:p w14:paraId="79E4A8B9" w14:textId="7891BC57" w:rsidR="00793335" w:rsidRDefault="00793335" w:rsidP="00A5216F">
            <w:pPr>
              <w:pStyle w:val="Tabletextleft"/>
            </w:pPr>
            <w:bookmarkStart w:id="169" w:name="_Toc214816143"/>
            <w:r>
              <w:t>Yes</w:t>
            </w:r>
            <w:bookmarkEnd w:id="169"/>
          </w:p>
        </w:tc>
        <w:tc>
          <w:tcPr>
            <w:tcW w:w="1000" w:type="pct"/>
          </w:tcPr>
          <w:p w14:paraId="5429AA08" w14:textId="415DAB11" w:rsidR="00793335" w:rsidRDefault="00793335" w:rsidP="00A5216F">
            <w:pPr>
              <w:pStyle w:val="Tabletextleft"/>
            </w:pPr>
            <w:bookmarkStart w:id="170" w:name="_Toc214816144"/>
            <w:r>
              <w:t>Yes</w:t>
            </w:r>
            <w:bookmarkEnd w:id="170"/>
          </w:p>
        </w:tc>
        <w:tc>
          <w:tcPr>
            <w:tcW w:w="998" w:type="pct"/>
          </w:tcPr>
          <w:p w14:paraId="5D6CD33D" w14:textId="342CB93A" w:rsidR="00793335" w:rsidRDefault="00793335" w:rsidP="00A5216F">
            <w:pPr>
              <w:pStyle w:val="Tabletextleft"/>
            </w:pPr>
            <w:bookmarkStart w:id="171" w:name="_Toc214816145"/>
            <w:r>
              <w:t>Yes</w:t>
            </w:r>
            <w:bookmarkEnd w:id="171"/>
          </w:p>
        </w:tc>
      </w:tr>
      <w:tr w:rsidR="00793335" w14:paraId="3BFBEAB6" w14:textId="77777777" w:rsidTr="00793335">
        <w:trPr>
          <w:jc w:val="center"/>
        </w:trPr>
        <w:tc>
          <w:tcPr>
            <w:tcW w:w="1002" w:type="pct"/>
          </w:tcPr>
          <w:p w14:paraId="25D69B76" w14:textId="147CDF15" w:rsidR="00793335" w:rsidRPr="00EC2CE4" w:rsidRDefault="00793335" w:rsidP="00A5216F">
            <w:pPr>
              <w:pStyle w:val="Tabletextleft"/>
            </w:pPr>
            <w:bookmarkStart w:id="172" w:name="_Toc214816146"/>
            <w:r>
              <w:t>Financial Education</w:t>
            </w:r>
            <w:bookmarkEnd w:id="172"/>
          </w:p>
        </w:tc>
        <w:tc>
          <w:tcPr>
            <w:tcW w:w="1000" w:type="pct"/>
          </w:tcPr>
          <w:p w14:paraId="3516CE6B" w14:textId="7ACCEA0B" w:rsidR="00793335" w:rsidRDefault="00793335" w:rsidP="00A5216F">
            <w:pPr>
              <w:pStyle w:val="Tabletextleft"/>
            </w:pPr>
            <w:bookmarkStart w:id="173" w:name="_Toc214816147"/>
            <w:r>
              <w:t>N/A</w:t>
            </w:r>
            <w:bookmarkEnd w:id="173"/>
          </w:p>
        </w:tc>
        <w:tc>
          <w:tcPr>
            <w:tcW w:w="1000" w:type="pct"/>
          </w:tcPr>
          <w:p w14:paraId="46F99C76" w14:textId="7B7E7795" w:rsidR="00793335" w:rsidRDefault="00793335" w:rsidP="00A5216F">
            <w:pPr>
              <w:pStyle w:val="Tabletextleft"/>
            </w:pPr>
            <w:bookmarkStart w:id="174" w:name="_Toc214816148"/>
            <w:r>
              <w:t>N/A</w:t>
            </w:r>
            <w:bookmarkEnd w:id="174"/>
          </w:p>
        </w:tc>
        <w:tc>
          <w:tcPr>
            <w:tcW w:w="1000" w:type="pct"/>
          </w:tcPr>
          <w:p w14:paraId="70F4408B" w14:textId="6692B345" w:rsidR="00793335" w:rsidRDefault="00793335" w:rsidP="00A5216F">
            <w:pPr>
              <w:pStyle w:val="Tabletextleft"/>
            </w:pPr>
            <w:bookmarkStart w:id="175" w:name="_Toc214816149"/>
            <w:r>
              <w:t>N/A</w:t>
            </w:r>
            <w:bookmarkEnd w:id="175"/>
          </w:p>
        </w:tc>
        <w:tc>
          <w:tcPr>
            <w:tcW w:w="998" w:type="pct"/>
          </w:tcPr>
          <w:p w14:paraId="655D00FE" w14:textId="399E1E9A" w:rsidR="00793335" w:rsidRDefault="00793335" w:rsidP="00A5216F">
            <w:pPr>
              <w:pStyle w:val="Tabletextleft"/>
            </w:pPr>
            <w:bookmarkStart w:id="176" w:name="_Toc214816150"/>
            <w:r>
              <w:t>Yes</w:t>
            </w:r>
            <w:bookmarkEnd w:id="176"/>
          </w:p>
        </w:tc>
      </w:tr>
      <w:tr w:rsidR="00793335" w14:paraId="5BB88B14" w14:textId="77777777" w:rsidTr="00465CB8">
        <w:trPr>
          <w:jc w:val="center"/>
        </w:trPr>
        <w:tc>
          <w:tcPr>
            <w:tcW w:w="1002" w:type="pct"/>
            <w:tcBorders>
              <w:bottom w:val="single" w:sz="12" w:space="0" w:color="auto"/>
            </w:tcBorders>
          </w:tcPr>
          <w:p w14:paraId="4B5B7650" w14:textId="1D73CE8F" w:rsidR="00793335" w:rsidRPr="00EC2CE4" w:rsidRDefault="00793335" w:rsidP="00A5216F">
            <w:pPr>
              <w:pStyle w:val="Tabletextleft"/>
            </w:pPr>
            <w:bookmarkStart w:id="177" w:name="_Toc214816151"/>
            <w:r>
              <w:t>Free Advertisement Model</w:t>
            </w:r>
            <w:bookmarkEnd w:id="177"/>
          </w:p>
        </w:tc>
        <w:tc>
          <w:tcPr>
            <w:tcW w:w="1000" w:type="pct"/>
            <w:tcBorders>
              <w:bottom w:val="single" w:sz="12" w:space="0" w:color="auto"/>
            </w:tcBorders>
          </w:tcPr>
          <w:p w14:paraId="0ED6BC2C" w14:textId="60298751" w:rsidR="00793335" w:rsidRDefault="00793335" w:rsidP="00A5216F">
            <w:pPr>
              <w:pStyle w:val="Tabletextleft"/>
            </w:pPr>
            <w:bookmarkStart w:id="178" w:name="_Toc214816152"/>
            <w:r>
              <w:t>N/A</w:t>
            </w:r>
            <w:bookmarkEnd w:id="178"/>
          </w:p>
        </w:tc>
        <w:tc>
          <w:tcPr>
            <w:tcW w:w="1000" w:type="pct"/>
            <w:tcBorders>
              <w:bottom w:val="single" w:sz="12" w:space="0" w:color="auto"/>
            </w:tcBorders>
          </w:tcPr>
          <w:p w14:paraId="5EFDA70B" w14:textId="21D7EACD" w:rsidR="00793335" w:rsidRDefault="00793335" w:rsidP="00A5216F">
            <w:pPr>
              <w:pStyle w:val="Tabletextleft"/>
            </w:pPr>
            <w:bookmarkStart w:id="179" w:name="_Toc214816153"/>
            <w:r>
              <w:t>Yes</w:t>
            </w:r>
            <w:bookmarkEnd w:id="179"/>
          </w:p>
        </w:tc>
        <w:tc>
          <w:tcPr>
            <w:tcW w:w="1000" w:type="pct"/>
            <w:tcBorders>
              <w:bottom w:val="single" w:sz="12" w:space="0" w:color="auto"/>
            </w:tcBorders>
          </w:tcPr>
          <w:p w14:paraId="43FE40A4" w14:textId="76E79549" w:rsidR="00793335" w:rsidRDefault="00793335" w:rsidP="00A5216F">
            <w:pPr>
              <w:pStyle w:val="Tabletextleft"/>
            </w:pPr>
            <w:bookmarkStart w:id="180" w:name="_Toc214816154"/>
            <w:r>
              <w:t>N/A</w:t>
            </w:r>
            <w:bookmarkEnd w:id="180"/>
          </w:p>
        </w:tc>
        <w:tc>
          <w:tcPr>
            <w:tcW w:w="998" w:type="pct"/>
            <w:tcBorders>
              <w:bottom w:val="single" w:sz="12" w:space="0" w:color="auto"/>
            </w:tcBorders>
          </w:tcPr>
          <w:p w14:paraId="0C029FC9" w14:textId="5C39918D" w:rsidR="00793335" w:rsidRDefault="00793335" w:rsidP="00A5216F">
            <w:pPr>
              <w:pStyle w:val="Tabletextleft"/>
            </w:pPr>
            <w:bookmarkStart w:id="181" w:name="_Toc214816155"/>
            <w:r>
              <w:t>Yes</w:t>
            </w:r>
            <w:bookmarkEnd w:id="181"/>
          </w:p>
        </w:tc>
      </w:tr>
    </w:tbl>
    <w:p w14:paraId="39D34870" w14:textId="77777777" w:rsidR="007A2296" w:rsidRDefault="007A2296" w:rsidP="007A2296">
      <w:pPr>
        <w:pStyle w:val="Heading2"/>
        <w:numPr>
          <w:ilvl w:val="0"/>
          <w:numId w:val="0"/>
        </w:numPr>
      </w:pPr>
    </w:p>
    <w:p w14:paraId="59492BF3" w14:textId="1D290DF7" w:rsidR="007A2296" w:rsidRPr="00D46F4F" w:rsidRDefault="007A2296" w:rsidP="00D46F4F">
      <w:pPr>
        <w:pStyle w:val="Heading2"/>
        <w:rPr>
          <w:rFonts w:cs="Times New Roman"/>
        </w:rPr>
      </w:pPr>
      <w:r>
        <w:br w:type="page"/>
      </w:r>
      <w:bookmarkStart w:id="182" w:name="_Toc215752670"/>
      <w:r>
        <w:lastRenderedPageBreak/>
        <w:t>SUMMARY</w:t>
      </w:r>
      <w:bookmarkEnd w:id="182"/>
    </w:p>
    <w:p w14:paraId="3D9EC95B" w14:textId="4C330571" w:rsidR="007A2296" w:rsidRPr="007A2296" w:rsidRDefault="007A2296" w:rsidP="00376E49">
      <w:pPr>
        <w:pStyle w:val="UMPParagraph"/>
      </w:pPr>
      <w:r>
        <w:t>In conclu</w:t>
      </w:r>
      <w:r w:rsidR="00611AC8">
        <w:t>s</w:t>
      </w:r>
      <w:r>
        <w:t xml:space="preserve">ion, </w:t>
      </w:r>
      <w:r w:rsidR="00611AC8">
        <w:t>the comparative analysis of existing system</w:t>
      </w:r>
      <w:r w:rsidR="00184354">
        <w:t xml:space="preserve"> reveals </w:t>
      </w:r>
      <w:proofErr w:type="spellStart"/>
      <w:proofErr w:type="gramStart"/>
      <w:r w:rsidR="00184354">
        <w:t>a</w:t>
      </w:r>
      <w:proofErr w:type="spellEnd"/>
      <w:proofErr w:type="gramEnd"/>
      <w:r w:rsidR="00184354">
        <w:t xml:space="preserve"> important market gap which unsuccess to </w:t>
      </w:r>
      <w:r w:rsidR="00FE5C6F">
        <w:t xml:space="preserve">adders the holistic needs of young adults. </w:t>
      </w:r>
      <w:r w:rsidR="00EC3474">
        <w:t xml:space="preserve">While </w:t>
      </w:r>
      <w:r w:rsidR="005C65D4">
        <w:t xml:space="preserve">Money Tracker provides </w:t>
      </w:r>
      <w:r w:rsidR="009D22B0">
        <w:t>necessary analytical depth, it</w:t>
      </w:r>
      <w:r w:rsidR="00690F32">
        <w:t xml:space="preserve"> </w:t>
      </w:r>
      <w:r w:rsidR="00947DF6">
        <w:t>relies</w:t>
      </w:r>
      <w:r w:rsidR="00690F32">
        <w:t xml:space="preserve"> on manual input create a rigidity gap that </w:t>
      </w:r>
      <w:proofErr w:type="gramStart"/>
      <w:r w:rsidR="00947DF6">
        <w:t>lead</w:t>
      </w:r>
      <w:proofErr w:type="gramEnd"/>
      <w:r w:rsidR="00947DF6">
        <w:t xml:space="preserve"> to user abandonment. Conversely, TNG e-Wallet</w:t>
      </w:r>
      <w:r w:rsidR="004B2217">
        <w:t xml:space="preserve"> </w:t>
      </w:r>
      <w:r w:rsidR="00C819ED">
        <w:t xml:space="preserve">eliminated the capture fictions but suffers from data </w:t>
      </w:r>
      <w:r w:rsidR="00320045">
        <w:t>fragmentation</w:t>
      </w:r>
      <w:r w:rsidR="00397E0D">
        <w:t>, limiting it ineffective as a comprehensive PFM tool. Last but not least, although F</w:t>
      </w:r>
      <w:r w:rsidR="00DD1C7D">
        <w:t>ortune City success in solving initial motivation through gamification</w:t>
      </w:r>
      <w:r w:rsidR="004E6610">
        <w:t>, it encounters</w:t>
      </w:r>
      <w:r w:rsidR="004B45D3">
        <w:t xml:space="preserve"> the entertainment value often supersedes financial accuracy</w:t>
      </w:r>
      <w:r w:rsidR="008E2D8D">
        <w:t>.</w:t>
      </w:r>
      <w:r w:rsidR="00320045">
        <w:t xml:space="preserve"> </w:t>
      </w:r>
      <w:r w:rsidR="00013CE6">
        <w:t>Hence the result of detailed summary will become the basic for developing Smart Pocket</w:t>
      </w:r>
      <w:r w:rsidR="00772A3A">
        <w:t xml:space="preserve"> and it aims to bridge the divi</w:t>
      </w:r>
      <w:r w:rsidR="00945811">
        <w:t xml:space="preserve">de between rigid utility and passive automation. </w:t>
      </w:r>
      <w:r w:rsidR="00337D01">
        <w:t>Meanwhile, Smart Pocket also aims to offer s better solution specifically developed to foster long-term financial literacy among young adults.</w:t>
      </w:r>
    </w:p>
    <w:p w14:paraId="1A9ECDC8" w14:textId="4B9D3E1E" w:rsidR="007A2296" w:rsidRPr="007A2296" w:rsidRDefault="007A2296" w:rsidP="007A2296">
      <w:pPr>
        <w:rPr>
          <w:rFonts w:eastAsiaTheme="majorEastAsia" w:cstheme="majorBidi"/>
          <w:b/>
          <w:bCs/>
          <w:sz w:val="24"/>
          <w:szCs w:val="26"/>
        </w:rPr>
      </w:pPr>
      <w:r>
        <w:br w:type="page"/>
      </w:r>
    </w:p>
    <w:p w14:paraId="16D6E820" w14:textId="77777777" w:rsidR="00986F92" w:rsidRDefault="0052147A" w:rsidP="00AD1C5E">
      <w:pPr>
        <w:pStyle w:val="Heading1"/>
      </w:pPr>
      <w:r>
        <w:lastRenderedPageBreak/>
        <w:br/>
      </w:r>
      <w:r>
        <w:br/>
      </w:r>
      <w:r>
        <w:br/>
      </w:r>
      <w:bookmarkStart w:id="183" w:name="_Toc215752671"/>
      <w:r>
        <w:t>METHODOLOGY</w:t>
      </w:r>
      <w:bookmarkEnd w:id="183"/>
    </w:p>
    <w:p w14:paraId="4D93D543" w14:textId="1CF19A77" w:rsidR="003A3F5D" w:rsidRDefault="00D37D14" w:rsidP="00B50411">
      <w:pPr>
        <w:pStyle w:val="Heading2"/>
      </w:pPr>
      <w:bookmarkStart w:id="184" w:name="_Toc215752672"/>
      <w:r>
        <w:t>INTRODUCTION</w:t>
      </w:r>
      <w:bookmarkEnd w:id="184"/>
    </w:p>
    <w:p w14:paraId="3F314DE2" w14:textId="7B8157C2" w:rsidR="00A53556" w:rsidRDefault="00A53556" w:rsidP="00376E49">
      <w:pPr>
        <w:pStyle w:val="UMPParagraph"/>
      </w:pPr>
      <w:r>
        <w:t>This chapter will</w:t>
      </w:r>
      <w:r w:rsidR="00453619">
        <w:t xml:space="preserve"> focus on the methodological framework and systematic procedures adopted to translate</w:t>
      </w:r>
      <w:r w:rsidR="00A65209">
        <w:t xml:space="preserve"> the identified theor</w:t>
      </w:r>
      <w:r w:rsidR="00F048E5">
        <w:t xml:space="preserve">etical gaps in previous chapter which are rigidity gap and </w:t>
      </w:r>
      <w:proofErr w:type="spellStart"/>
      <w:r w:rsidR="00F048E5">
        <w:t>behavioral</w:t>
      </w:r>
      <w:proofErr w:type="spellEnd"/>
      <w:r w:rsidR="00F048E5">
        <w:t xml:space="preserve"> gap</w:t>
      </w:r>
      <w:r w:rsidR="00943DCA">
        <w:t xml:space="preserve"> into a function mobile app, Smart Pocket</w:t>
      </w:r>
      <w:r w:rsidR="00A364B7">
        <w:t xml:space="preserve">. The development process </w:t>
      </w:r>
      <w:r w:rsidR="00503442">
        <w:t>fulfils</w:t>
      </w:r>
      <w:r w:rsidR="00A364B7">
        <w:t xml:space="preserve"> </w:t>
      </w:r>
      <w:r w:rsidR="00253C1A">
        <w:t>Object-Oriented Analysis and Design</w:t>
      </w:r>
      <w:r w:rsidR="007F2103">
        <w:t xml:space="preserve"> (OOAD) paradigm, structured within </w:t>
      </w:r>
      <w:r w:rsidR="00801EB8">
        <w:t>an Agile Software Development Life Cycle (SDLC).</w:t>
      </w:r>
      <w:r w:rsidR="00503442">
        <w:t xml:space="preserve"> These processes are selected in order to ensure user-centric adaptability and iterative refinement.</w:t>
      </w:r>
      <w:r w:rsidR="008B55F5">
        <w:t xml:space="preserve"> The </w:t>
      </w:r>
      <w:r w:rsidR="001B6668">
        <w:t xml:space="preserve">methodological road map </w:t>
      </w:r>
      <w:r w:rsidR="0037120C">
        <w:t>continues</w:t>
      </w:r>
      <w:r w:rsidR="001B6668">
        <w:t xml:space="preserve"> with software process, which justifies the selection of the Agile Scrum model as the primary approach. </w:t>
      </w:r>
      <w:r w:rsidR="008D7F31">
        <w:t xml:space="preserve">Moreover, </w:t>
      </w:r>
      <w:r w:rsidR="005B54E4">
        <w:t>a detailed Gantt Chart will be shown</w:t>
      </w:r>
      <w:r w:rsidR="003E4534">
        <w:t xml:space="preserve"> to represent the project timeline</w:t>
      </w:r>
      <w:r w:rsidR="0037120C">
        <w:t xml:space="preserve">, ensuring the significant milestones, from the analysis in beginning until final deployment, are executed within the academic timeframe. </w:t>
      </w:r>
      <w:r w:rsidR="003B5863">
        <w:t xml:space="preserve">The following </w:t>
      </w:r>
      <w:r w:rsidR="003B49E1">
        <w:t xml:space="preserve">section is project requirement which will translates the user needs into technical specifications. This involves the </w:t>
      </w:r>
      <w:r w:rsidR="00966322">
        <w:t>construction of Use Case Diagram and Sequence Diagrams to model the dynamic interactions between users and system</w:t>
      </w:r>
      <w:r w:rsidR="00A55834">
        <w:t>.</w:t>
      </w:r>
    </w:p>
    <w:p w14:paraId="17485982" w14:textId="56B55E71" w:rsidR="00A55834" w:rsidRDefault="00A55834" w:rsidP="00376E49">
      <w:pPr>
        <w:pStyle w:val="UMPParagraph"/>
      </w:pPr>
      <w:r>
        <w:t xml:space="preserve">Subsequently, the focus </w:t>
      </w:r>
      <w:r w:rsidR="008166DF">
        <w:t xml:space="preserve">shifts to system architecture in proposed Design. This section presents the </w:t>
      </w:r>
      <w:r w:rsidR="007A12D1">
        <w:t>high-level</w:t>
      </w:r>
      <w:r w:rsidR="008166DF">
        <w:t xml:space="preserve"> architectural design connecting the Flutter frontend with Firebase backend, supported by Class Diagram and GUI Wireframes</w:t>
      </w:r>
      <w:r w:rsidR="0003045A">
        <w:t xml:space="preserve"> to visualize the simple UI that aimed to minimize user friction. Complementing the interface design in section 3.5 (Data Design) will </w:t>
      </w:r>
      <w:r w:rsidR="008A4AE2">
        <w:t>define</w:t>
      </w:r>
      <w:r w:rsidR="0003045A">
        <w:t xml:space="preserve"> the backend storage structured of Smart Pocket. Given the implementation of Firebase,</w:t>
      </w:r>
      <w:r w:rsidR="008A4AE2">
        <w:t xml:space="preserve"> this section will further </w:t>
      </w:r>
      <w:r w:rsidR="007A12D1">
        <w:t>detail</w:t>
      </w:r>
      <w:r w:rsidR="008A4AE2">
        <w:t xml:space="preserve"> deeply the NoSQL JSON Tree </w:t>
      </w:r>
      <w:r w:rsidR="0012450C">
        <w:t xml:space="preserve">structure, outlining how user profiles, transaction logs, and budget limits are </w:t>
      </w:r>
      <w:r w:rsidR="007A12D1">
        <w:t>organized hierarchically for efficient retrieval, replacing traditional relational entity relationship models.</w:t>
      </w:r>
    </w:p>
    <w:p w14:paraId="31D95EE4" w14:textId="6CE0AD96" w:rsidR="00AE154B" w:rsidRDefault="00AE154B" w:rsidP="00376E49">
      <w:pPr>
        <w:pStyle w:val="UMPParagraph"/>
      </w:pPr>
      <w:r>
        <w:lastRenderedPageBreak/>
        <w:t>The next focussing section is proof of concept, outlining the development environment setup that will includes the configuration of the Flutter SDK</w:t>
      </w:r>
      <w:r w:rsidR="00FF45C8">
        <w:t xml:space="preserve"> an</w:t>
      </w:r>
      <w:r w:rsidR="009C2128">
        <w:t>d Android Studio</w:t>
      </w:r>
      <w:r w:rsidR="00FA2A5D">
        <w:t>, and validates the initial database</w:t>
      </w:r>
      <w:r w:rsidR="005D6E33">
        <w:t xml:space="preserve"> connectivity. Last but not least, section 3.7 (Testing Plan) establishes the comprehensive validation strategy</w:t>
      </w:r>
      <w:r w:rsidR="00F964BA">
        <w:t xml:space="preserve">. The processes are including functional testing to verify feature accuracy and </w:t>
      </w:r>
      <w:r w:rsidR="00833675">
        <w:t xml:space="preserve">user acceptance testing, which </w:t>
      </w:r>
      <w:r w:rsidR="0019749E">
        <w:t xml:space="preserve">integrates a quantitative survey designed to access user satisfaction and confirm that the application effectively </w:t>
      </w:r>
      <w:r w:rsidR="00FF5E2A">
        <w:t>bridges the behavioural gap in PFM.</w:t>
      </w:r>
      <w:r w:rsidR="009C2128">
        <w:t xml:space="preserve"> </w:t>
      </w:r>
    </w:p>
    <w:p w14:paraId="39827110" w14:textId="77777777" w:rsidR="00296B9C" w:rsidRDefault="00296B9C" w:rsidP="00376E49">
      <w:pPr>
        <w:pStyle w:val="UMPParagraph"/>
      </w:pPr>
    </w:p>
    <w:p w14:paraId="75EE2039" w14:textId="56C7A8CA" w:rsidR="00296B9C" w:rsidRDefault="00FB6DE3" w:rsidP="00296B9C">
      <w:pPr>
        <w:pStyle w:val="Heading2"/>
      </w:pPr>
      <w:bookmarkStart w:id="185" w:name="_Toc215752673"/>
      <w:r>
        <w:t>SOFTWARE PROCESS</w:t>
      </w:r>
      <w:bookmarkEnd w:id="185"/>
    </w:p>
    <w:p w14:paraId="3B6949AD" w14:textId="0D8477B7" w:rsidR="003A3F5D" w:rsidRPr="003A3F5D" w:rsidRDefault="0006052A" w:rsidP="00376E49">
      <w:pPr>
        <w:pStyle w:val="UMPParagraph"/>
      </w:pPr>
      <w:r>
        <w:t xml:space="preserve">The Adapted Agile Scrum Methodology </w:t>
      </w:r>
      <w:r w:rsidR="00433C33">
        <w:t>is selected as the software process to accommodate the innovative features and ensure user centricity.</w:t>
      </w:r>
      <w:r w:rsidR="00E02B81">
        <w:t xml:space="preserve"> </w:t>
      </w:r>
      <w:r w:rsidR="00E41665">
        <w:t xml:space="preserve">While the traditional scrum framework </w:t>
      </w:r>
      <w:r w:rsidR="00F94EBF">
        <w:t xml:space="preserve">divides specific </w:t>
      </w:r>
      <w:r w:rsidR="008C07FB">
        <w:t>roles and rigid ceremonies designed for larger and cross functional teams</w:t>
      </w:r>
      <w:r w:rsidR="00D01149">
        <w:t xml:space="preserve"> (</w:t>
      </w:r>
      <w:proofErr w:type="spellStart"/>
      <w:r w:rsidR="004625DC">
        <w:t>Schwaber</w:t>
      </w:r>
      <w:proofErr w:type="spellEnd"/>
      <w:r w:rsidR="004625DC">
        <w:t xml:space="preserve"> &amp; Sutherland, 2020</w:t>
      </w:r>
      <w:r w:rsidR="00D01149">
        <w:t>)</w:t>
      </w:r>
      <w:r w:rsidR="004625DC">
        <w:t>,</w:t>
      </w:r>
      <w:r w:rsidR="004E477A">
        <w:t xml:space="preserve"> but in </w:t>
      </w:r>
      <w:r w:rsidR="006F177A">
        <w:t xml:space="preserve">a resource-constrained academic environments, strict adherence to </w:t>
      </w:r>
      <w:r w:rsidR="00E6116A">
        <w:t xml:space="preserve">traditional agile scrum framework will lead to </w:t>
      </w:r>
      <w:r w:rsidR="009D7C4E">
        <w:t>unnecessary administrative overhead.</w:t>
      </w:r>
      <w:r w:rsidR="00320B7C">
        <w:t xml:space="preserve"> Consequently, </w:t>
      </w:r>
      <w:r w:rsidR="0051773F">
        <w:t>Adapted Agile Scrum Methodology retain the core iterative element</w:t>
      </w:r>
      <w:r w:rsidR="000311FB">
        <w:t xml:space="preserve">s, specifically the product backlog and fixes-length </w:t>
      </w:r>
      <w:r w:rsidR="005F0527">
        <w:t>sprints</w:t>
      </w:r>
      <w:r w:rsidR="00C11B7D">
        <w:t xml:space="preserve"> but takes longer time while streamlining communication channels to suit a smaller </w:t>
      </w:r>
      <w:r w:rsidR="00225246">
        <w:t xml:space="preserve">team structure even one person. Hence, this methodology </w:t>
      </w:r>
      <w:r w:rsidR="00EE6238">
        <w:t>proved particularly advantages to the development of Smart Pocket</w:t>
      </w:r>
      <w:r w:rsidR="003975D9">
        <w:t xml:space="preserve">, as its modular architecture allows </w:t>
      </w:r>
      <w:r w:rsidR="00D3502B">
        <w:t>distinct features such as expense tracking and data analytics, to be developed, tested and deployed incrementally.</w:t>
      </w:r>
      <w:r w:rsidR="00A52D32">
        <w:t xml:space="preserve"> </w:t>
      </w:r>
      <w:r w:rsidR="008F1904">
        <w:t>By focusing on</w:t>
      </w:r>
      <w:r w:rsidR="003E7392">
        <w:t xml:space="preserve"> iterative delivery, this methodology </w:t>
      </w:r>
      <w:r w:rsidR="00E03EE0">
        <w:t>ensures</w:t>
      </w:r>
      <w:r w:rsidR="003E7392">
        <w:t xml:space="preserve"> that the Minimum Viable Product (MYP) while maintaining the flexibility</w:t>
      </w:r>
      <w:r w:rsidR="003E7A92">
        <w:t xml:space="preserve"> to </w:t>
      </w:r>
      <w:r w:rsidR="009C55E6">
        <w:t xml:space="preserve">adapt the evolving technical requirements and feedback </w:t>
      </w:r>
      <w:r w:rsidR="00E86732">
        <w:t>throughout the SDLC (PMI, 2017).</w:t>
      </w:r>
    </w:p>
    <w:p w14:paraId="57E19C29" w14:textId="77777777" w:rsidR="003A3F5D" w:rsidRDefault="003A3F5D" w:rsidP="00376E49">
      <w:pPr>
        <w:pStyle w:val="UMPParagraph"/>
      </w:pPr>
    </w:p>
    <w:p w14:paraId="6256BC37" w14:textId="77777777" w:rsidR="001661AC" w:rsidRDefault="001661AC" w:rsidP="00376E49">
      <w:pPr>
        <w:pStyle w:val="UMPParagraph"/>
      </w:pPr>
    </w:p>
    <w:p w14:paraId="7343102D" w14:textId="74A7F914" w:rsidR="00B53B56" w:rsidRDefault="00B53B56" w:rsidP="00A270C1">
      <w:pPr>
        <w:pStyle w:val="Tableheader"/>
      </w:pPr>
      <w:bookmarkStart w:id="186" w:name="_Toc216217248"/>
      <w:r>
        <w:lastRenderedPageBreak/>
        <w:t>Table 3.1</w:t>
      </w:r>
      <w:r w:rsidR="00CA62F8">
        <w:tab/>
      </w:r>
      <w:r w:rsidR="00252AA7">
        <w:t>Comparation between Traditional Agile Scrum and Adapted</w:t>
      </w:r>
      <w:r w:rsidR="00CA62F8">
        <w:t xml:space="preserve"> Agile Scrum</w:t>
      </w:r>
      <w:bookmarkEnd w:id="186"/>
    </w:p>
    <w:p w14:paraId="6CA83659" w14:textId="77777777" w:rsidR="00CA62F8" w:rsidRDefault="00CA62F8" w:rsidP="00A270C1">
      <w:pPr>
        <w:pStyle w:val="Tableheader"/>
      </w:pPr>
    </w:p>
    <w:tbl>
      <w:tblPr>
        <w:tblW w:w="5000" w:type="pct"/>
        <w:jc w:val="center"/>
        <w:tblLook w:val="04A0" w:firstRow="1" w:lastRow="0" w:firstColumn="1" w:lastColumn="0" w:noHBand="0" w:noVBand="1"/>
      </w:tblPr>
      <w:tblGrid>
        <w:gridCol w:w="2127"/>
        <w:gridCol w:w="3260"/>
        <w:gridCol w:w="3094"/>
      </w:tblGrid>
      <w:tr w:rsidR="00CA62F8" w14:paraId="714A4D6D" w14:textId="77777777" w:rsidTr="009A02AF">
        <w:trPr>
          <w:jc w:val="center"/>
        </w:trPr>
        <w:tc>
          <w:tcPr>
            <w:tcW w:w="1254" w:type="pct"/>
            <w:tcBorders>
              <w:top w:val="single" w:sz="12" w:space="0" w:color="auto"/>
              <w:bottom w:val="single" w:sz="12" w:space="0" w:color="auto"/>
            </w:tcBorders>
          </w:tcPr>
          <w:p w14:paraId="0C39D824" w14:textId="77777777" w:rsidR="00CA62F8" w:rsidRPr="009F54EF" w:rsidRDefault="00CA62F8" w:rsidP="00A5216F">
            <w:pPr>
              <w:pStyle w:val="Tabletextleft"/>
            </w:pPr>
            <w:r w:rsidRPr="009F54EF">
              <w:t xml:space="preserve">Criteria </w:t>
            </w:r>
          </w:p>
        </w:tc>
        <w:tc>
          <w:tcPr>
            <w:tcW w:w="1922" w:type="pct"/>
            <w:tcBorders>
              <w:top w:val="single" w:sz="12" w:space="0" w:color="auto"/>
              <w:bottom w:val="single" w:sz="12" w:space="0" w:color="auto"/>
            </w:tcBorders>
          </w:tcPr>
          <w:p w14:paraId="22258E75" w14:textId="7620CF5E" w:rsidR="00CA62F8" w:rsidRPr="009F54EF" w:rsidRDefault="00CA62F8" w:rsidP="00A5216F">
            <w:pPr>
              <w:pStyle w:val="Tabletextleft"/>
            </w:pPr>
            <w:r>
              <w:t>Traditional Agile Scrum</w:t>
            </w:r>
          </w:p>
        </w:tc>
        <w:tc>
          <w:tcPr>
            <w:tcW w:w="1824" w:type="pct"/>
            <w:tcBorders>
              <w:top w:val="single" w:sz="12" w:space="0" w:color="auto"/>
              <w:bottom w:val="single" w:sz="12" w:space="0" w:color="auto"/>
            </w:tcBorders>
          </w:tcPr>
          <w:p w14:paraId="15D6ECE2" w14:textId="3A47E888" w:rsidR="00CA62F8" w:rsidRPr="009F54EF" w:rsidRDefault="00CA62F8" w:rsidP="00A5216F">
            <w:pPr>
              <w:pStyle w:val="Tabletextleft"/>
            </w:pPr>
            <w:r>
              <w:t>Adapted Agile Scrum</w:t>
            </w:r>
          </w:p>
        </w:tc>
      </w:tr>
      <w:tr w:rsidR="00CA62F8" w14:paraId="68626342" w14:textId="77777777" w:rsidTr="009A02AF">
        <w:trPr>
          <w:trHeight w:val="123"/>
          <w:jc w:val="center"/>
        </w:trPr>
        <w:tc>
          <w:tcPr>
            <w:tcW w:w="1254" w:type="pct"/>
            <w:tcBorders>
              <w:top w:val="single" w:sz="12" w:space="0" w:color="auto"/>
            </w:tcBorders>
          </w:tcPr>
          <w:p w14:paraId="4A8938B2" w14:textId="5E8C2DBE" w:rsidR="00CA62F8" w:rsidRPr="00EC2CE4" w:rsidRDefault="00CA62F8" w:rsidP="00A5216F">
            <w:pPr>
              <w:pStyle w:val="Tabletextleft"/>
            </w:pPr>
            <w:r>
              <w:t>Team Stru</w:t>
            </w:r>
            <w:r w:rsidR="00D35144">
              <w:t>cture</w:t>
            </w:r>
          </w:p>
        </w:tc>
        <w:tc>
          <w:tcPr>
            <w:tcW w:w="1922" w:type="pct"/>
            <w:tcBorders>
              <w:top w:val="single" w:sz="12" w:space="0" w:color="auto"/>
            </w:tcBorders>
          </w:tcPr>
          <w:p w14:paraId="527281CA" w14:textId="36372AEA" w:rsidR="00CA62F8" w:rsidRDefault="00B00FEF" w:rsidP="00A5216F">
            <w:pPr>
              <w:pStyle w:val="Tabletextleft"/>
            </w:pPr>
            <w:r>
              <w:t xml:space="preserve">Designed for </w:t>
            </w:r>
            <w:r w:rsidR="006F081A">
              <w:t>multi-functional</w:t>
            </w:r>
            <w:r>
              <w:t xml:space="preserve"> teams </w:t>
            </w:r>
            <w:r w:rsidR="006F081A">
              <w:t>of 5-9 members (</w:t>
            </w:r>
            <w:proofErr w:type="spellStart"/>
            <w:r w:rsidR="006F081A">
              <w:t>Schwaber</w:t>
            </w:r>
            <w:proofErr w:type="spellEnd"/>
            <w:r w:rsidR="006F081A">
              <w:t xml:space="preserve"> &amp; Sutherland 2020).</w:t>
            </w:r>
          </w:p>
          <w:p w14:paraId="0DE9F149" w14:textId="77777777" w:rsidR="00CA62F8" w:rsidRPr="00EC2CE4" w:rsidRDefault="00CA62F8" w:rsidP="00A5216F">
            <w:pPr>
              <w:pStyle w:val="Tabletextleft"/>
            </w:pPr>
          </w:p>
        </w:tc>
        <w:tc>
          <w:tcPr>
            <w:tcW w:w="1824" w:type="pct"/>
            <w:tcBorders>
              <w:top w:val="single" w:sz="12" w:space="0" w:color="auto"/>
            </w:tcBorders>
          </w:tcPr>
          <w:p w14:paraId="3C2D95C8" w14:textId="77777777" w:rsidR="00CA62F8" w:rsidRDefault="006F081A" w:rsidP="00A5216F">
            <w:pPr>
              <w:pStyle w:val="Tabletextleft"/>
            </w:pPr>
            <w:r>
              <w:t xml:space="preserve">Individual Developer: </w:t>
            </w:r>
            <w:r w:rsidR="003D5A5B">
              <w:t>Smart Pocket is executed by a single student, removing the need for team synch</w:t>
            </w:r>
            <w:r w:rsidR="0055651E">
              <w:t>ronization.</w:t>
            </w:r>
          </w:p>
          <w:p w14:paraId="31A0296F" w14:textId="2694F952" w:rsidR="00D25578" w:rsidRPr="00EC2CE4" w:rsidRDefault="00D25578" w:rsidP="00A5216F">
            <w:pPr>
              <w:pStyle w:val="Tabletextleft"/>
            </w:pPr>
          </w:p>
        </w:tc>
      </w:tr>
      <w:tr w:rsidR="00CA62F8" w14:paraId="6231137E" w14:textId="77777777" w:rsidTr="009A02AF">
        <w:trPr>
          <w:jc w:val="center"/>
        </w:trPr>
        <w:tc>
          <w:tcPr>
            <w:tcW w:w="1254" w:type="pct"/>
          </w:tcPr>
          <w:p w14:paraId="2186D650" w14:textId="223FCBDD" w:rsidR="00CA62F8" w:rsidRPr="00EC2CE4" w:rsidRDefault="0055651E" w:rsidP="00A5216F">
            <w:pPr>
              <w:pStyle w:val="Tabletextleft"/>
            </w:pPr>
            <w:r>
              <w:t>Role Definition</w:t>
            </w:r>
          </w:p>
        </w:tc>
        <w:tc>
          <w:tcPr>
            <w:tcW w:w="1922" w:type="pct"/>
          </w:tcPr>
          <w:p w14:paraId="5F861244" w14:textId="68252456" w:rsidR="00CA62F8" w:rsidRPr="00EC2CE4" w:rsidRDefault="00391C6E" w:rsidP="00A5216F">
            <w:pPr>
              <w:pStyle w:val="Tabletextleft"/>
            </w:pPr>
            <w:r>
              <w:t>Distinct roles are assigned: Scrum Master, Product Owner, and Development Team.</w:t>
            </w:r>
          </w:p>
        </w:tc>
        <w:tc>
          <w:tcPr>
            <w:tcW w:w="1824" w:type="pct"/>
          </w:tcPr>
          <w:p w14:paraId="659310FF" w14:textId="6C3585E5" w:rsidR="00CA62F8" w:rsidRDefault="00391C6E" w:rsidP="00A5216F">
            <w:pPr>
              <w:pStyle w:val="Tabletextleft"/>
            </w:pPr>
            <w:r>
              <w:t>Co</w:t>
            </w:r>
            <w:r w:rsidR="00422F95">
              <w:t>mbination Roles: The students</w:t>
            </w:r>
            <w:r w:rsidR="00D25578">
              <w:t xml:space="preserve"> assume all roles simultaneously to manage the backlog and executing the code</w:t>
            </w:r>
            <w:r w:rsidR="00A23658">
              <w:t>.</w:t>
            </w:r>
          </w:p>
          <w:p w14:paraId="1DA8722E" w14:textId="15046B3F" w:rsidR="00D25578" w:rsidRDefault="00D25578" w:rsidP="00A5216F">
            <w:pPr>
              <w:pStyle w:val="Tabletextleft"/>
            </w:pPr>
          </w:p>
        </w:tc>
      </w:tr>
      <w:tr w:rsidR="00CA62F8" w14:paraId="00BE67F0" w14:textId="77777777" w:rsidTr="009A02AF">
        <w:trPr>
          <w:jc w:val="center"/>
        </w:trPr>
        <w:tc>
          <w:tcPr>
            <w:tcW w:w="1254" w:type="pct"/>
          </w:tcPr>
          <w:p w14:paraId="0FC5BF3D" w14:textId="4DCE95C9" w:rsidR="00CA62F8" w:rsidRPr="00EC2CE4" w:rsidRDefault="00D25578" w:rsidP="00A5216F">
            <w:pPr>
              <w:pStyle w:val="Tabletextleft"/>
            </w:pPr>
            <w:r>
              <w:t>Scrum Events</w:t>
            </w:r>
          </w:p>
        </w:tc>
        <w:tc>
          <w:tcPr>
            <w:tcW w:w="1922" w:type="pct"/>
          </w:tcPr>
          <w:p w14:paraId="5B5ABE1F" w14:textId="0477E5DA" w:rsidR="00CA62F8" w:rsidRDefault="00D25578" w:rsidP="00A5216F">
            <w:pPr>
              <w:pStyle w:val="Tabletextleft"/>
            </w:pPr>
            <w:r>
              <w:t>Rigid ceremonies including Daily Stand</w:t>
            </w:r>
            <w:r w:rsidR="008458B6">
              <w:t xml:space="preserve"> up (15 minutes), Sprint Review, and </w:t>
            </w:r>
            <w:r w:rsidR="00A23658">
              <w:t>Retrospectives</w:t>
            </w:r>
            <w:r w:rsidR="00701445">
              <w:t>.</w:t>
            </w:r>
          </w:p>
          <w:p w14:paraId="433C9AD4" w14:textId="77777777" w:rsidR="00CA62F8" w:rsidRPr="00EC2CE4" w:rsidRDefault="00CA62F8" w:rsidP="00A5216F">
            <w:pPr>
              <w:pStyle w:val="Tabletextleft"/>
            </w:pPr>
          </w:p>
        </w:tc>
        <w:tc>
          <w:tcPr>
            <w:tcW w:w="1824" w:type="pct"/>
          </w:tcPr>
          <w:p w14:paraId="732DF0BA" w14:textId="77777777" w:rsidR="00CA62F8" w:rsidRDefault="009418AC" w:rsidP="00A5216F">
            <w:pPr>
              <w:pStyle w:val="Tabletextleft"/>
            </w:pPr>
            <w:r>
              <w:t xml:space="preserve">Streamlined Events: Daily </w:t>
            </w:r>
            <w:r w:rsidR="007B234E">
              <w:t>Stand up are replace to Self-Reflection and Sprint Review</w:t>
            </w:r>
            <w:r w:rsidR="008E6552">
              <w:t xml:space="preserve"> are conducted periodically with respective supervisor rather than a product team</w:t>
            </w:r>
            <w:r w:rsidR="00A23658">
              <w:t>.</w:t>
            </w:r>
          </w:p>
          <w:p w14:paraId="1738FFEA" w14:textId="35149F3F" w:rsidR="00A23658" w:rsidRPr="00EC2CE4" w:rsidRDefault="00A23658" w:rsidP="00A5216F">
            <w:pPr>
              <w:pStyle w:val="Tabletextleft"/>
            </w:pPr>
          </w:p>
        </w:tc>
      </w:tr>
      <w:tr w:rsidR="00CA62F8" w14:paraId="38DDCE4C" w14:textId="77777777" w:rsidTr="00DB07A4">
        <w:trPr>
          <w:jc w:val="center"/>
        </w:trPr>
        <w:tc>
          <w:tcPr>
            <w:tcW w:w="1254" w:type="pct"/>
          </w:tcPr>
          <w:p w14:paraId="23A610F2" w14:textId="5F70F6C6" w:rsidR="00CA62F8" w:rsidRPr="00EC2CE4" w:rsidRDefault="00A23658" w:rsidP="00A5216F">
            <w:pPr>
              <w:pStyle w:val="Tabletextleft"/>
            </w:pPr>
            <w:r>
              <w:t>Communication</w:t>
            </w:r>
          </w:p>
        </w:tc>
        <w:tc>
          <w:tcPr>
            <w:tcW w:w="1922" w:type="pct"/>
          </w:tcPr>
          <w:p w14:paraId="22ABEB58" w14:textId="7C0C71D5" w:rsidR="00CA62F8" w:rsidRPr="00EC2CE4" w:rsidRDefault="00A23658" w:rsidP="00A5216F">
            <w:pPr>
              <w:pStyle w:val="Tabletextleft"/>
            </w:pPr>
            <w:r>
              <w:t>High</w:t>
            </w:r>
            <w:r w:rsidR="00701445">
              <w:t>-bandwidth communication within the team to resolve problems.</w:t>
            </w:r>
          </w:p>
        </w:tc>
        <w:tc>
          <w:tcPr>
            <w:tcW w:w="1824" w:type="pct"/>
          </w:tcPr>
          <w:p w14:paraId="6B44EA77" w14:textId="4948BAC0" w:rsidR="00CA62F8" w:rsidRDefault="00C04883" w:rsidP="00A5216F">
            <w:pPr>
              <w:pStyle w:val="Tabletextleft"/>
            </w:pPr>
            <w:r>
              <w:t>Internal &amp; Mentor-Based: Communication</w:t>
            </w:r>
            <w:r w:rsidR="00DE39FC">
              <w:t xml:space="preserve"> focuses on checking the requirements </w:t>
            </w:r>
            <w:r w:rsidR="00DE39FC">
              <w:lastRenderedPageBreak/>
              <w:t>based on rubric</w:t>
            </w:r>
            <w:r w:rsidR="00706E97">
              <w:t xml:space="preserve"> and seeking guidance from supervisor.</w:t>
            </w:r>
          </w:p>
          <w:p w14:paraId="4DE3D7E2" w14:textId="77777777" w:rsidR="00CA62F8" w:rsidRDefault="00CA62F8" w:rsidP="00A5216F">
            <w:pPr>
              <w:pStyle w:val="Tabletextleft"/>
            </w:pPr>
          </w:p>
        </w:tc>
      </w:tr>
      <w:tr w:rsidR="00DB07A4" w14:paraId="37B94DAC" w14:textId="77777777" w:rsidTr="009A02AF">
        <w:trPr>
          <w:jc w:val="center"/>
        </w:trPr>
        <w:tc>
          <w:tcPr>
            <w:tcW w:w="1254" w:type="pct"/>
            <w:tcBorders>
              <w:bottom w:val="single" w:sz="12" w:space="0" w:color="auto"/>
            </w:tcBorders>
          </w:tcPr>
          <w:p w14:paraId="047A94EC" w14:textId="44A3E85D" w:rsidR="00DB07A4" w:rsidRDefault="00BD6E59" w:rsidP="00A5216F">
            <w:pPr>
              <w:pStyle w:val="Tabletextleft"/>
            </w:pPr>
            <w:r>
              <w:lastRenderedPageBreak/>
              <w:t>Documentation</w:t>
            </w:r>
          </w:p>
        </w:tc>
        <w:tc>
          <w:tcPr>
            <w:tcW w:w="1922" w:type="pct"/>
            <w:tcBorders>
              <w:bottom w:val="single" w:sz="12" w:space="0" w:color="auto"/>
            </w:tcBorders>
          </w:tcPr>
          <w:p w14:paraId="6DAFC52C" w14:textId="70B4F327" w:rsidR="00DB07A4" w:rsidRDefault="00BD6E59" w:rsidP="00A5216F">
            <w:pPr>
              <w:pStyle w:val="Tabletextleft"/>
            </w:pPr>
            <w:r>
              <w:t>Values “Working software over comprehensive</w:t>
            </w:r>
            <w:r w:rsidR="007F0E3C">
              <w:t xml:space="preserve"> documentation</w:t>
            </w:r>
            <w:r>
              <w:t>”</w:t>
            </w:r>
          </w:p>
        </w:tc>
        <w:tc>
          <w:tcPr>
            <w:tcW w:w="1824" w:type="pct"/>
            <w:tcBorders>
              <w:bottom w:val="single" w:sz="12" w:space="0" w:color="auto"/>
            </w:tcBorders>
          </w:tcPr>
          <w:p w14:paraId="0B2C25F8" w14:textId="623B795D" w:rsidR="00DB07A4" w:rsidRDefault="007F0E3C" w:rsidP="00A5216F">
            <w:pPr>
              <w:pStyle w:val="Tabletextleft"/>
            </w:pPr>
            <w:r>
              <w:t>Hybrid Approach: Requires working software, Smart Pocket</w:t>
            </w:r>
            <w:r w:rsidR="00841005">
              <w:t xml:space="preserve"> and comprehensive academic documentation</w:t>
            </w:r>
          </w:p>
        </w:tc>
      </w:tr>
    </w:tbl>
    <w:p w14:paraId="416E8740" w14:textId="77777777" w:rsidR="00CA62F8" w:rsidRDefault="00CA62F8" w:rsidP="00A270C1">
      <w:pPr>
        <w:pStyle w:val="Tableheader"/>
      </w:pPr>
    </w:p>
    <w:p w14:paraId="1E84EB5A" w14:textId="77777777" w:rsidR="00841005" w:rsidRDefault="00841005" w:rsidP="00A270C1">
      <w:pPr>
        <w:pStyle w:val="Tableheader"/>
      </w:pPr>
    </w:p>
    <w:p w14:paraId="2F1B8EC2" w14:textId="4C646A9B" w:rsidR="00841005" w:rsidRDefault="00201ED5" w:rsidP="00201ED5">
      <w:pPr>
        <w:pStyle w:val="Heading3"/>
        <w:spacing w:after="240"/>
      </w:pPr>
      <w:bookmarkStart w:id="187" w:name="_Toc215752674"/>
      <w:r>
        <w:t>GANTT</w:t>
      </w:r>
      <w:r w:rsidR="00D246F4">
        <w:t xml:space="preserve"> CHART</w:t>
      </w:r>
      <w:bookmarkEnd w:id="187"/>
    </w:p>
    <w:p w14:paraId="7405E672" w14:textId="77777777" w:rsidR="0042750B" w:rsidRDefault="0042750B" w:rsidP="00376E49">
      <w:pPr>
        <w:pStyle w:val="UMPParagraph"/>
      </w:pPr>
    </w:p>
    <w:p w14:paraId="1C5F2CD4" w14:textId="0157E279" w:rsidR="0042750B" w:rsidRDefault="00F44DB6" w:rsidP="008C561D">
      <w:pPr>
        <w:pStyle w:val="SoureforFigureUMP"/>
      </w:pPr>
      <w:r>
        <w:rPr>
          <w:noProof/>
        </w:rPr>
        <w:drawing>
          <wp:inline distT="0" distB="0" distL="0" distR="0" wp14:anchorId="2397F32E" wp14:editId="48B6FFF3">
            <wp:extent cx="5385435" cy="2146300"/>
            <wp:effectExtent l="0" t="0" r="5715"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385435" cy="2146300"/>
                    </a:xfrm>
                    <a:prstGeom prst="rect">
                      <a:avLst/>
                    </a:prstGeom>
                  </pic:spPr>
                </pic:pic>
              </a:graphicData>
            </a:graphic>
          </wp:inline>
        </w:drawing>
      </w:r>
    </w:p>
    <w:p w14:paraId="751CC1D0" w14:textId="487134AB" w:rsidR="00A669B5" w:rsidRPr="00A669B5" w:rsidRDefault="0050559F" w:rsidP="00D81715">
      <w:pPr>
        <w:pStyle w:val="CaptionforFigurePlatesUMP"/>
      </w:pPr>
      <w:bookmarkStart w:id="188" w:name="_Toc216217317"/>
      <w:r>
        <w:t>Figure 3.1</w:t>
      </w:r>
      <w:r>
        <w:tab/>
        <w:t>Gantt Chart</w:t>
      </w:r>
      <w:bookmarkEnd w:id="188"/>
    </w:p>
    <w:p w14:paraId="66673520" w14:textId="77777777" w:rsidR="000F6E88" w:rsidRPr="000F6E88" w:rsidRDefault="000F6E88" w:rsidP="00376E49">
      <w:pPr>
        <w:pStyle w:val="UMPParagraph2"/>
        <w:spacing w:before="360"/>
        <w:rPr>
          <w:lang w:eastAsia="en-MY"/>
        </w:rPr>
      </w:pPr>
    </w:p>
    <w:p w14:paraId="2E0C7084" w14:textId="77777777" w:rsidR="00002770" w:rsidRDefault="00002770" w:rsidP="00376E49">
      <w:pPr>
        <w:pStyle w:val="UMPParagraph2"/>
        <w:spacing w:before="360"/>
        <w:rPr>
          <w:lang w:eastAsia="en-MY"/>
        </w:rPr>
      </w:pPr>
    </w:p>
    <w:p w14:paraId="31C7A84B" w14:textId="77777777" w:rsidR="00002770" w:rsidRDefault="00002770" w:rsidP="00376E49">
      <w:pPr>
        <w:pStyle w:val="UMPParagraph"/>
        <w:rPr>
          <w:lang w:eastAsia="en-MY"/>
        </w:rPr>
      </w:pPr>
    </w:p>
    <w:p w14:paraId="11D722D9" w14:textId="7D94A3CC" w:rsidR="00634856" w:rsidRDefault="00BA3380" w:rsidP="00DA140A">
      <w:pPr>
        <w:pStyle w:val="Heading2"/>
        <w:rPr>
          <w:lang w:eastAsia="en-MY"/>
        </w:rPr>
      </w:pPr>
      <w:bookmarkStart w:id="189" w:name="_Toc215752675"/>
      <w:r>
        <w:rPr>
          <w:lang w:eastAsia="en-MY"/>
        </w:rPr>
        <w:lastRenderedPageBreak/>
        <w:t>PROJECT REQUIREMENT</w:t>
      </w:r>
      <w:bookmarkEnd w:id="189"/>
    </w:p>
    <w:p w14:paraId="6190373E" w14:textId="77777777" w:rsidR="00DA140A" w:rsidRPr="00DA140A" w:rsidRDefault="00DA140A" w:rsidP="00DA140A">
      <w:pPr>
        <w:pStyle w:val="UMPParagraph"/>
        <w:rPr>
          <w:lang w:eastAsia="en-MY"/>
        </w:rPr>
      </w:pPr>
    </w:p>
    <w:p w14:paraId="1D4B3799" w14:textId="6E9A047D" w:rsidR="00634856" w:rsidRDefault="00634856" w:rsidP="00634856">
      <w:pPr>
        <w:pStyle w:val="Heading3"/>
        <w:spacing w:after="240"/>
        <w:rPr>
          <w:lang w:eastAsia="en-MY"/>
        </w:rPr>
      </w:pPr>
      <w:r>
        <w:rPr>
          <w:lang w:eastAsia="en-MY"/>
        </w:rPr>
        <w:t>FUNCTIONAL REQUIREMENT</w:t>
      </w:r>
    </w:p>
    <w:p w14:paraId="324E6E3B" w14:textId="77777777" w:rsidR="00112245" w:rsidRPr="00112245" w:rsidRDefault="00112245" w:rsidP="00376E49">
      <w:pPr>
        <w:pStyle w:val="UMPParagraph"/>
        <w:rPr>
          <w:lang w:eastAsia="en-MY"/>
        </w:rPr>
      </w:pPr>
    </w:p>
    <w:p w14:paraId="420975BB" w14:textId="76026527" w:rsidR="00112245" w:rsidRDefault="00F77E57" w:rsidP="00D82CC4">
      <w:pPr>
        <w:pStyle w:val="UMPParagraph"/>
        <w:numPr>
          <w:ilvl w:val="0"/>
          <w:numId w:val="5"/>
        </w:numPr>
        <w:rPr>
          <w:lang w:eastAsia="en-MY"/>
        </w:rPr>
      </w:pPr>
      <w:r>
        <w:rPr>
          <w:lang w:eastAsia="en-MY"/>
        </w:rPr>
        <w:t>User Authentication</w:t>
      </w:r>
      <w:r w:rsidR="009B169D">
        <w:rPr>
          <w:lang w:eastAsia="en-MY"/>
        </w:rPr>
        <w:t xml:space="preserve"> &amp; </w:t>
      </w:r>
      <w:r w:rsidR="00E37E66">
        <w:rPr>
          <w:lang w:eastAsia="en-MY"/>
        </w:rPr>
        <w:t>Profile</w:t>
      </w:r>
      <w:r w:rsidR="009B169D">
        <w:rPr>
          <w:lang w:eastAsia="en-MY"/>
        </w:rPr>
        <w:t xml:space="preserve"> Module</w:t>
      </w:r>
    </w:p>
    <w:p w14:paraId="456655F2" w14:textId="6ECA1336" w:rsidR="009B169D" w:rsidRDefault="009B169D" w:rsidP="00D82CC4">
      <w:pPr>
        <w:pStyle w:val="UMPParagraph"/>
        <w:numPr>
          <w:ilvl w:val="1"/>
          <w:numId w:val="5"/>
        </w:numPr>
        <w:rPr>
          <w:lang w:eastAsia="en-MY"/>
        </w:rPr>
      </w:pPr>
      <w:r>
        <w:rPr>
          <w:lang w:eastAsia="en-MY"/>
        </w:rPr>
        <w:t xml:space="preserve">When the user </w:t>
      </w:r>
      <w:r w:rsidR="00EE3DE4">
        <w:rPr>
          <w:lang w:eastAsia="en-MY"/>
        </w:rPr>
        <w:t>initiated the login process, the system shall provide options to authenticate via Google sign in or email</w:t>
      </w:r>
      <w:r w:rsidR="004220E9">
        <w:rPr>
          <w:lang w:eastAsia="en-MY"/>
        </w:rPr>
        <w:t>/password.</w:t>
      </w:r>
    </w:p>
    <w:p w14:paraId="6A492E8E" w14:textId="7A1C3123" w:rsidR="004220E9" w:rsidRDefault="004220E9" w:rsidP="00D82CC4">
      <w:pPr>
        <w:pStyle w:val="UMPParagraph"/>
        <w:numPr>
          <w:ilvl w:val="1"/>
          <w:numId w:val="5"/>
        </w:numPr>
        <w:rPr>
          <w:lang w:eastAsia="en-MY"/>
        </w:rPr>
      </w:pPr>
      <w:r>
        <w:rPr>
          <w:lang w:eastAsia="en-MY"/>
        </w:rPr>
        <w:t xml:space="preserve">When a user logs in for the first time, the system shall display </w:t>
      </w:r>
      <w:r w:rsidR="00630153">
        <w:rPr>
          <w:lang w:eastAsia="en-MY"/>
        </w:rPr>
        <w:t>a smart survey to assess the user’s financial habits.</w:t>
      </w:r>
    </w:p>
    <w:p w14:paraId="66B59849" w14:textId="7FB989BF" w:rsidR="00630153" w:rsidRDefault="00BD0648" w:rsidP="00D82CC4">
      <w:pPr>
        <w:pStyle w:val="UMPParagraph"/>
        <w:numPr>
          <w:ilvl w:val="1"/>
          <w:numId w:val="5"/>
        </w:numPr>
        <w:rPr>
          <w:lang w:eastAsia="en-MY"/>
        </w:rPr>
      </w:pPr>
      <w:r>
        <w:rPr>
          <w:lang w:eastAsia="en-MY"/>
        </w:rPr>
        <w:t>After the Smart Survey completed, t</w:t>
      </w:r>
      <w:r w:rsidR="00630153">
        <w:rPr>
          <w:lang w:eastAsia="en-MY"/>
        </w:rPr>
        <w:t xml:space="preserve">he system shall </w:t>
      </w:r>
      <w:r w:rsidR="00967E49">
        <w:rPr>
          <w:lang w:eastAsia="en-MY"/>
        </w:rPr>
        <w:t>determine the user’s default operating mode (Lazy mode or Detailed Mode) based on the calculated score.</w:t>
      </w:r>
    </w:p>
    <w:p w14:paraId="05ADB531" w14:textId="70EDFBE8" w:rsidR="00E37E66" w:rsidRDefault="00E37E66" w:rsidP="00D82CC4">
      <w:pPr>
        <w:pStyle w:val="UMPParagraph"/>
        <w:numPr>
          <w:ilvl w:val="1"/>
          <w:numId w:val="5"/>
        </w:numPr>
        <w:rPr>
          <w:lang w:eastAsia="en-MY"/>
        </w:rPr>
      </w:pPr>
      <w:r>
        <w:rPr>
          <w:lang w:eastAsia="en-MY"/>
        </w:rPr>
        <w:t>The system shall allow users to modify their personal security</w:t>
      </w:r>
      <w:r w:rsidR="00D8139B">
        <w:rPr>
          <w:lang w:eastAsia="en-MY"/>
        </w:rPr>
        <w:t xml:space="preserve"> settings, including username and password updates.</w:t>
      </w:r>
    </w:p>
    <w:p w14:paraId="1FFB8E9F" w14:textId="44E5CAD3" w:rsidR="00BD0648" w:rsidRDefault="00B23511" w:rsidP="00D82CC4">
      <w:pPr>
        <w:pStyle w:val="UMPParagraph"/>
        <w:numPr>
          <w:ilvl w:val="1"/>
          <w:numId w:val="5"/>
        </w:numPr>
        <w:rPr>
          <w:lang w:eastAsia="en-MY"/>
        </w:rPr>
      </w:pPr>
      <w:r>
        <w:rPr>
          <w:lang w:eastAsia="en-MY"/>
        </w:rPr>
        <w:t>If the device supports biometrics, the system shall allow login by using fingerprint or face authentication.</w:t>
      </w:r>
    </w:p>
    <w:p w14:paraId="36BACC92" w14:textId="33EBC96E" w:rsidR="00967E49" w:rsidRDefault="00F65E95" w:rsidP="00D82CC4">
      <w:pPr>
        <w:pStyle w:val="UMPParagraph"/>
        <w:numPr>
          <w:ilvl w:val="0"/>
          <w:numId w:val="5"/>
        </w:numPr>
        <w:rPr>
          <w:lang w:eastAsia="en-MY"/>
        </w:rPr>
      </w:pPr>
      <w:r>
        <w:rPr>
          <w:lang w:eastAsia="en-MY"/>
        </w:rPr>
        <w:t>Asset &amp; Account Module</w:t>
      </w:r>
    </w:p>
    <w:p w14:paraId="366AD6DA" w14:textId="32E19994" w:rsidR="00AB3174" w:rsidRDefault="00B340E8" w:rsidP="00D82CC4">
      <w:pPr>
        <w:pStyle w:val="UMPParagraph"/>
        <w:numPr>
          <w:ilvl w:val="1"/>
          <w:numId w:val="5"/>
        </w:numPr>
        <w:rPr>
          <w:lang w:eastAsia="en-MY"/>
        </w:rPr>
      </w:pPr>
      <w:r>
        <w:rPr>
          <w:lang w:eastAsia="en-MY"/>
        </w:rPr>
        <w:t xml:space="preserve">The system shall </w:t>
      </w:r>
      <w:r w:rsidR="005A63B4">
        <w:rPr>
          <w:lang w:eastAsia="en-MY"/>
        </w:rPr>
        <w:t>allow users to initialize their assets in 2 ways: by entering a total asset sum or by using specific account.</w:t>
      </w:r>
    </w:p>
    <w:p w14:paraId="4F1A3BF5" w14:textId="63743A36" w:rsidR="00971667" w:rsidRDefault="005A63B4" w:rsidP="00D82CC4">
      <w:pPr>
        <w:pStyle w:val="UMPParagraph"/>
        <w:numPr>
          <w:ilvl w:val="1"/>
          <w:numId w:val="5"/>
        </w:numPr>
        <w:rPr>
          <w:lang w:eastAsia="en-MY"/>
        </w:rPr>
      </w:pPr>
      <w:r>
        <w:rPr>
          <w:lang w:eastAsia="en-MY"/>
        </w:rPr>
        <w:t>I</w:t>
      </w:r>
      <w:r w:rsidR="00DD549A">
        <w:rPr>
          <w:lang w:eastAsia="en-MY"/>
        </w:rPr>
        <w:t xml:space="preserve">f the users initialize asset by using </w:t>
      </w:r>
      <w:r w:rsidR="006B4BFF">
        <w:rPr>
          <w:lang w:eastAsia="en-MY"/>
        </w:rPr>
        <w:t>specific accou</w:t>
      </w:r>
      <w:r w:rsidR="00971667">
        <w:rPr>
          <w:lang w:eastAsia="en-MY"/>
        </w:rPr>
        <w:t>nt, the system shall provide a localized list of Malaysian financial providers (e.g., Maybank, TNG, ASNB) during account creation</w:t>
      </w:r>
      <w:r w:rsidR="00AC6D85">
        <w:rPr>
          <w:lang w:eastAsia="en-MY"/>
        </w:rPr>
        <w:t>.</w:t>
      </w:r>
    </w:p>
    <w:p w14:paraId="4F12599B" w14:textId="1AF5610F" w:rsidR="005A63B4" w:rsidRDefault="00971667" w:rsidP="00D82CC4">
      <w:pPr>
        <w:pStyle w:val="UMPParagraph"/>
        <w:numPr>
          <w:ilvl w:val="1"/>
          <w:numId w:val="5"/>
        </w:numPr>
        <w:rPr>
          <w:lang w:eastAsia="en-MY"/>
        </w:rPr>
      </w:pPr>
      <w:r>
        <w:rPr>
          <w:lang w:eastAsia="en-MY"/>
        </w:rPr>
        <w:lastRenderedPageBreak/>
        <w:t xml:space="preserve">The system shall share data consistency across both modes to ensure </w:t>
      </w:r>
      <w:r w:rsidR="00AC6D85">
        <w:rPr>
          <w:lang w:eastAsia="en-MY"/>
        </w:rPr>
        <w:t>changes made in specific account are reflected in total asset sum.</w:t>
      </w:r>
    </w:p>
    <w:p w14:paraId="5C00EF8D" w14:textId="24FA96B5" w:rsidR="00AC6D85" w:rsidRDefault="00245799" w:rsidP="00D82CC4">
      <w:pPr>
        <w:pStyle w:val="UMPParagraph"/>
        <w:numPr>
          <w:ilvl w:val="1"/>
          <w:numId w:val="5"/>
        </w:numPr>
        <w:rPr>
          <w:lang w:eastAsia="en-MY"/>
        </w:rPr>
      </w:pPr>
      <w:r>
        <w:rPr>
          <w:lang w:eastAsia="en-MY"/>
        </w:rPr>
        <w:t xml:space="preserve">When managing investment accounts, the system shall provide an option to exclude specific accounts </w:t>
      </w:r>
      <w:r w:rsidR="00B075E4">
        <w:rPr>
          <w:lang w:eastAsia="en-MY"/>
        </w:rPr>
        <w:t>from “liquid assets” total.</w:t>
      </w:r>
    </w:p>
    <w:p w14:paraId="27865095" w14:textId="2083462F" w:rsidR="001365D3" w:rsidRDefault="001365D3" w:rsidP="00D82CC4">
      <w:pPr>
        <w:pStyle w:val="UMPParagraph"/>
        <w:numPr>
          <w:ilvl w:val="1"/>
          <w:numId w:val="5"/>
        </w:numPr>
        <w:rPr>
          <w:lang w:eastAsia="en-MY"/>
        </w:rPr>
      </w:pPr>
      <w:r>
        <w:rPr>
          <w:lang w:eastAsia="en-MY"/>
        </w:rPr>
        <w:t xml:space="preserve">If the user updates the balance of an investment account, the system shall record differences as </w:t>
      </w:r>
      <w:r w:rsidR="002E14D8">
        <w:rPr>
          <w:lang w:eastAsia="en-MY"/>
        </w:rPr>
        <w:t>profit</w:t>
      </w:r>
      <w:r w:rsidR="00EC2F80">
        <w:rPr>
          <w:lang w:eastAsia="en-MY"/>
        </w:rPr>
        <w:t>/</w:t>
      </w:r>
      <w:r w:rsidR="002E14D8">
        <w:rPr>
          <w:lang w:eastAsia="en-MY"/>
        </w:rPr>
        <w:t xml:space="preserve">loss instead of income/expense, and prompt </w:t>
      </w:r>
      <w:r w:rsidR="00EC2F80">
        <w:rPr>
          <w:lang w:eastAsia="en-MY"/>
        </w:rPr>
        <w:t xml:space="preserve">a warning to the user regarding this distinction. </w:t>
      </w:r>
    </w:p>
    <w:p w14:paraId="0D69D611" w14:textId="6F6E3FF6" w:rsidR="00EC2F80" w:rsidRDefault="00B97F48" w:rsidP="00D82CC4">
      <w:pPr>
        <w:pStyle w:val="UMPParagraph"/>
        <w:numPr>
          <w:ilvl w:val="1"/>
          <w:numId w:val="5"/>
        </w:numPr>
        <w:rPr>
          <w:lang w:eastAsia="en-MY"/>
        </w:rPr>
      </w:pPr>
      <w:r>
        <w:rPr>
          <w:lang w:eastAsia="en-MY"/>
        </w:rPr>
        <w:t>The system shall allow users to dynamically add, delete and edit financial accounts (Bank</w:t>
      </w:r>
      <w:r w:rsidR="00052A26">
        <w:rPr>
          <w:lang w:eastAsia="en-MY"/>
        </w:rPr>
        <w:t>, E-Wallet, Investment, etc.</w:t>
      </w:r>
      <w:r>
        <w:rPr>
          <w:lang w:eastAsia="en-MY"/>
        </w:rPr>
        <w:t>)</w:t>
      </w:r>
      <w:r w:rsidR="00052A26">
        <w:rPr>
          <w:lang w:eastAsia="en-MY"/>
        </w:rPr>
        <w:t xml:space="preserve"> at any time.</w:t>
      </w:r>
    </w:p>
    <w:p w14:paraId="53ED525A" w14:textId="239DFCF2" w:rsidR="00C42588" w:rsidRDefault="00C36DB7" w:rsidP="00D82CC4">
      <w:pPr>
        <w:pStyle w:val="UMPParagraph"/>
        <w:numPr>
          <w:ilvl w:val="1"/>
          <w:numId w:val="5"/>
        </w:numPr>
        <w:rPr>
          <w:lang w:eastAsia="en-MY"/>
        </w:rPr>
      </w:pPr>
      <w:r>
        <w:rPr>
          <w:lang w:eastAsia="en-MY"/>
        </w:rPr>
        <w:t xml:space="preserve">If an account is deleted, the system shall </w:t>
      </w:r>
      <w:r w:rsidR="00DB6C55">
        <w:rPr>
          <w:lang w:eastAsia="en-MY"/>
        </w:rPr>
        <w:t>recalculate the total assets accordingly.</w:t>
      </w:r>
    </w:p>
    <w:p w14:paraId="61D3E066" w14:textId="29EF76F4" w:rsidR="00DB6C55" w:rsidRDefault="00DB6C55" w:rsidP="00D82CC4">
      <w:pPr>
        <w:pStyle w:val="UMPParagraph"/>
        <w:numPr>
          <w:ilvl w:val="1"/>
          <w:numId w:val="5"/>
        </w:numPr>
        <w:rPr>
          <w:lang w:eastAsia="en-MY"/>
        </w:rPr>
      </w:pPr>
      <w:r>
        <w:rPr>
          <w:lang w:eastAsia="en-MY"/>
        </w:rPr>
        <w:t xml:space="preserve">When the user views account settings, the system shall suggest specific account tags (e.g., Daily Use Account) based on </w:t>
      </w:r>
      <w:r w:rsidR="00566164">
        <w:rPr>
          <w:lang w:eastAsia="en-MY"/>
        </w:rPr>
        <w:t>the user’s asset allocation goals.</w:t>
      </w:r>
    </w:p>
    <w:p w14:paraId="46C16B8B" w14:textId="5E87D6CC" w:rsidR="00052A26" w:rsidRDefault="00052A26" w:rsidP="00D82CC4">
      <w:pPr>
        <w:pStyle w:val="UMPParagraph"/>
        <w:numPr>
          <w:ilvl w:val="0"/>
          <w:numId w:val="5"/>
        </w:numPr>
        <w:rPr>
          <w:lang w:eastAsia="en-MY"/>
        </w:rPr>
      </w:pPr>
      <w:r>
        <w:rPr>
          <w:lang w:eastAsia="en-MY"/>
        </w:rPr>
        <w:t>Transaction Mana</w:t>
      </w:r>
      <w:r w:rsidR="00CF2F97">
        <w:rPr>
          <w:lang w:eastAsia="en-MY"/>
        </w:rPr>
        <w:t>gement Module</w:t>
      </w:r>
    </w:p>
    <w:p w14:paraId="19BAAFAB" w14:textId="3BCDAB4F" w:rsidR="00CF2F97" w:rsidRDefault="00CF2F97" w:rsidP="00D82CC4">
      <w:pPr>
        <w:pStyle w:val="UMPParagraph"/>
        <w:numPr>
          <w:ilvl w:val="1"/>
          <w:numId w:val="5"/>
        </w:numPr>
        <w:rPr>
          <w:lang w:eastAsia="en-MY"/>
        </w:rPr>
      </w:pPr>
      <w:r>
        <w:rPr>
          <w:lang w:eastAsia="en-MY"/>
        </w:rPr>
        <w:t>The system shall provide a customizable grid of one-tap shortcut</w:t>
      </w:r>
      <w:r w:rsidR="00413BDA">
        <w:rPr>
          <w:lang w:eastAsia="en-MY"/>
        </w:rPr>
        <w:t xml:space="preserve"> on the dashboard, where each of the shortcut represent a fixed expense</w:t>
      </w:r>
      <w:r w:rsidR="00DD768B">
        <w:rPr>
          <w:lang w:eastAsia="en-MY"/>
        </w:rPr>
        <w:t xml:space="preserve"> amount.</w:t>
      </w:r>
    </w:p>
    <w:p w14:paraId="7F2A24D5" w14:textId="3B54C786" w:rsidR="00DD768B" w:rsidRDefault="00DD768B" w:rsidP="00D82CC4">
      <w:pPr>
        <w:pStyle w:val="UMPParagraph"/>
        <w:numPr>
          <w:ilvl w:val="1"/>
          <w:numId w:val="5"/>
        </w:numPr>
        <w:rPr>
          <w:lang w:eastAsia="en-MY"/>
        </w:rPr>
      </w:pPr>
      <w:r>
        <w:rPr>
          <w:lang w:eastAsia="en-MY"/>
        </w:rPr>
        <w:t xml:space="preserve">When the user </w:t>
      </w:r>
      <w:r w:rsidR="00BE2C1B">
        <w:rPr>
          <w:lang w:eastAsia="en-MY"/>
        </w:rPr>
        <w:t>taps</w:t>
      </w:r>
      <w:r>
        <w:rPr>
          <w:lang w:eastAsia="en-MY"/>
        </w:rPr>
        <w:t xml:space="preserve"> the shortcut</w:t>
      </w:r>
      <w:r w:rsidR="00424BE1">
        <w:rPr>
          <w:lang w:eastAsia="en-MY"/>
        </w:rPr>
        <w:t>, the system shall check if a default account is configured, if yes</w:t>
      </w:r>
      <w:r w:rsidR="007256FB">
        <w:rPr>
          <w:lang w:eastAsia="en-MY"/>
        </w:rPr>
        <w:t xml:space="preserve">, it deducts immediately; if no, the system </w:t>
      </w:r>
      <w:r w:rsidR="00BE2C1B">
        <w:rPr>
          <w:lang w:eastAsia="en-MY"/>
        </w:rPr>
        <w:t>prompts</w:t>
      </w:r>
      <w:r w:rsidR="00DC15E6">
        <w:rPr>
          <w:lang w:eastAsia="en-MY"/>
        </w:rPr>
        <w:t xml:space="preserve"> the user to select a source account before saving.</w:t>
      </w:r>
    </w:p>
    <w:p w14:paraId="097E8BE7" w14:textId="2409964F" w:rsidR="00DC15E6" w:rsidRDefault="00997053" w:rsidP="00D82CC4">
      <w:pPr>
        <w:pStyle w:val="UMPParagraph"/>
        <w:numPr>
          <w:ilvl w:val="1"/>
          <w:numId w:val="5"/>
        </w:numPr>
        <w:rPr>
          <w:lang w:eastAsia="en-MY"/>
        </w:rPr>
      </w:pPr>
      <w:r>
        <w:rPr>
          <w:lang w:eastAsia="en-MY"/>
        </w:rPr>
        <w:t>The system shall allow users to modify the shortcut</w:t>
      </w:r>
      <w:r w:rsidR="002A1A1D">
        <w:rPr>
          <w:lang w:eastAsia="en-MY"/>
        </w:rPr>
        <w:t xml:space="preserve"> details.</w:t>
      </w:r>
    </w:p>
    <w:p w14:paraId="623CC6D1" w14:textId="41C65120" w:rsidR="002A1A1D" w:rsidRDefault="002A1A1D" w:rsidP="00D82CC4">
      <w:pPr>
        <w:pStyle w:val="UMPParagraph"/>
        <w:numPr>
          <w:ilvl w:val="1"/>
          <w:numId w:val="5"/>
        </w:numPr>
        <w:rPr>
          <w:lang w:eastAsia="en-MY"/>
        </w:rPr>
      </w:pPr>
      <w:r>
        <w:rPr>
          <w:lang w:eastAsia="en-MY"/>
        </w:rPr>
        <w:lastRenderedPageBreak/>
        <w:t xml:space="preserve">When the user clicks the “+” button, the system shall </w:t>
      </w:r>
      <w:r w:rsidR="00741EAD">
        <w:rPr>
          <w:lang w:eastAsia="en-MY"/>
        </w:rPr>
        <w:t>open detailed entry from allowing selection of category</w:t>
      </w:r>
      <w:r w:rsidR="00B75BD0">
        <w:rPr>
          <w:lang w:eastAsia="en-MY"/>
        </w:rPr>
        <w:t xml:space="preserve"> (default/custom), amount, optional note and </w:t>
      </w:r>
      <w:r w:rsidR="001F33A3">
        <w:rPr>
          <w:lang w:eastAsia="en-MY"/>
        </w:rPr>
        <w:t>source account.</w:t>
      </w:r>
    </w:p>
    <w:p w14:paraId="0DD5A1E7" w14:textId="67D57BFC" w:rsidR="001F33A3" w:rsidRDefault="001F33A3" w:rsidP="00D82CC4">
      <w:pPr>
        <w:pStyle w:val="UMPParagraph"/>
        <w:numPr>
          <w:ilvl w:val="1"/>
          <w:numId w:val="5"/>
        </w:numPr>
        <w:rPr>
          <w:lang w:eastAsia="en-MY"/>
        </w:rPr>
      </w:pPr>
      <w:r>
        <w:rPr>
          <w:lang w:eastAsia="en-MY"/>
        </w:rPr>
        <w:t xml:space="preserve">When the users select </w:t>
      </w:r>
      <w:r w:rsidR="00923CC4">
        <w:rPr>
          <w:lang w:eastAsia="en-MY"/>
        </w:rPr>
        <w:t xml:space="preserve">“transfer” type, the system shall </w:t>
      </w:r>
      <w:r w:rsidR="009774F4">
        <w:rPr>
          <w:lang w:eastAsia="en-MY"/>
        </w:rPr>
        <w:t>require the selection of source and destination account.</w:t>
      </w:r>
    </w:p>
    <w:p w14:paraId="4E958326" w14:textId="59D1974D" w:rsidR="009A662C" w:rsidRDefault="009A662C" w:rsidP="00D82CC4">
      <w:pPr>
        <w:pStyle w:val="UMPParagraph"/>
        <w:numPr>
          <w:ilvl w:val="1"/>
          <w:numId w:val="5"/>
        </w:numPr>
        <w:rPr>
          <w:lang w:eastAsia="en-MY"/>
        </w:rPr>
      </w:pPr>
      <w:r>
        <w:rPr>
          <w:lang w:eastAsia="en-MY"/>
        </w:rPr>
        <w:t>The system shall allow users to create both income and expense entries</w:t>
      </w:r>
      <w:r w:rsidR="002A31A2">
        <w:rPr>
          <w:lang w:eastAsia="en-MY"/>
        </w:rPr>
        <w:t>.</w:t>
      </w:r>
    </w:p>
    <w:p w14:paraId="7F2E876D" w14:textId="2152FBAD" w:rsidR="002A31A2" w:rsidRDefault="002A31A2" w:rsidP="00D82CC4">
      <w:pPr>
        <w:pStyle w:val="UMPParagraph"/>
        <w:numPr>
          <w:ilvl w:val="1"/>
          <w:numId w:val="5"/>
        </w:numPr>
        <w:rPr>
          <w:lang w:eastAsia="en-MY"/>
        </w:rPr>
      </w:pPr>
      <w:r>
        <w:rPr>
          <w:lang w:eastAsia="en-MY"/>
        </w:rPr>
        <w:t>The system shall a</w:t>
      </w:r>
      <w:r w:rsidR="00BF33A1">
        <w:rPr>
          <w:lang w:eastAsia="en-MY"/>
        </w:rPr>
        <w:t>l</w:t>
      </w:r>
      <w:r>
        <w:rPr>
          <w:lang w:eastAsia="en-MY"/>
        </w:rPr>
        <w:t>low users to define recurring income or recurring expenses with frequen</w:t>
      </w:r>
      <w:r w:rsidR="00BF33A1">
        <w:rPr>
          <w:lang w:eastAsia="en-MY"/>
        </w:rPr>
        <w:t>cy options (daily/weekly/monthly).</w:t>
      </w:r>
    </w:p>
    <w:p w14:paraId="69ABE771" w14:textId="06A718DF" w:rsidR="009774F4" w:rsidRDefault="008F4BBD" w:rsidP="00D82CC4">
      <w:pPr>
        <w:pStyle w:val="UMPParagraph"/>
        <w:numPr>
          <w:ilvl w:val="0"/>
          <w:numId w:val="5"/>
        </w:numPr>
        <w:rPr>
          <w:lang w:eastAsia="en-MY"/>
        </w:rPr>
      </w:pPr>
      <w:r>
        <w:rPr>
          <w:lang w:eastAsia="en-MY"/>
        </w:rPr>
        <w:t>Validation &amp; Error Handling Module</w:t>
      </w:r>
    </w:p>
    <w:p w14:paraId="1BDE87E2" w14:textId="4116A565" w:rsidR="004533D3" w:rsidRDefault="008F4BBD" w:rsidP="00D82CC4">
      <w:pPr>
        <w:pStyle w:val="UMPParagraph"/>
        <w:numPr>
          <w:ilvl w:val="1"/>
          <w:numId w:val="5"/>
        </w:numPr>
        <w:rPr>
          <w:lang w:eastAsia="en-MY"/>
        </w:rPr>
      </w:pPr>
      <w:r>
        <w:rPr>
          <w:lang w:eastAsia="en-MY"/>
        </w:rPr>
        <w:t>If the user attempts a transaction</w:t>
      </w:r>
      <w:r w:rsidR="00736870">
        <w:rPr>
          <w:lang w:eastAsia="en-MY"/>
        </w:rPr>
        <w:t xml:space="preserve"> where the amount exceeds the source account’s available balance, the </w:t>
      </w:r>
      <w:r w:rsidR="00963789">
        <w:rPr>
          <w:lang w:eastAsia="en-MY"/>
        </w:rPr>
        <w:t>system shall display an “insufficient funds”</w:t>
      </w:r>
      <w:r w:rsidR="004533D3">
        <w:rPr>
          <w:lang w:eastAsia="en-MY"/>
        </w:rPr>
        <w:t xml:space="preserve"> error and prevent the action.</w:t>
      </w:r>
    </w:p>
    <w:p w14:paraId="0621B08D" w14:textId="0588B775" w:rsidR="004533D3" w:rsidRDefault="004533D3" w:rsidP="00D82CC4">
      <w:pPr>
        <w:pStyle w:val="UMPParagraph"/>
        <w:numPr>
          <w:ilvl w:val="1"/>
          <w:numId w:val="5"/>
        </w:numPr>
        <w:rPr>
          <w:lang w:eastAsia="en-MY"/>
        </w:rPr>
      </w:pPr>
      <w:r>
        <w:rPr>
          <w:lang w:eastAsia="en-MY"/>
        </w:rPr>
        <w:t>If a recorded</w:t>
      </w:r>
      <w:r w:rsidR="00756E84">
        <w:rPr>
          <w:lang w:eastAsia="en-MY"/>
        </w:rPr>
        <w:t xml:space="preserve"> expense causes the total spending to exceed the user’s defined monthly budget</w:t>
      </w:r>
      <w:r w:rsidR="00CB12D6">
        <w:rPr>
          <w:lang w:eastAsia="en-MY"/>
        </w:rPr>
        <w:t xml:space="preserve">, the system shall </w:t>
      </w:r>
      <w:r w:rsidR="004F13AB">
        <w:rPr>
          <w:lang w:eastAsia="en-MY"/>
        </w:rPr>
        <w:t>display a “Budget Exceed” warning message but allow transaction to proceed.</w:t>
      </w:r>
    </w:p>
    <w:p w14:paraId="43A19E80" w14:textId="41096E8D" w:rsidR="004F13AB" w:rsidRDefault="00BC3A1E" w:rsidP="00D82CC4">
      <w:pPr>
        <w:pStyle w:val="UMPParagraph"/>
        <w:numPr>
          <w:ilvl w:val="1"/>
          <w:numId w:val="5"/>
        </w:numPr>
        <w:rPr>
          <w:lang w:eastAsia="en-MY"/>
        </w:rPr>
      </w:pPr>
      <w:r>
        <w:rPr>
          <w:lang w:eastAsia="en-MY"/>
        </w:rPr>
        <w:t>The system shall validate all numerical inputs and prompt an error message for any invalid calculations or non-numeric entries.</w:t>
      </w:r>
    </w:p>
    <w:p w14:paraId="670DCFB1" w14:textId="73C77A6A" w:rsidR="00B71E37" w:rsidRDefault="00B71E37" w:rsidP="00D82CC4">
      <w:pPr>
        <w:pStyle w:val="UMPParagraph"/>
        <w:numPr>
          <w:ilvl w:val="1"/>
          <w:numId w:val="5"/>
        </w:numPr>
        <w:rPr>
          <w:lang w:eastAsia="en-MY"/>
        </w:rPr>
      </w:pPr>
      <w:r>
        <w:rPr>
          <w:lang w:eastAsia="en-MY"/>
        </w:rPr>
        <w:t>If required fields are missing, the system shall prevent submission and highlight missing field.</w:t>
      </w:r>
    </w:p>
    <w:p w14:paraId="72ECA39C" w14:textId="2402DCBA" w:rsidR="004D7C35" w:rsidRDefault="002809D7" w:rsidP="00D82CC4">
      <w:pPr>
        <w:pStyle w:val="UMPParagraph"/>
        <w:numPr>
          <w:ilvl w:val="0"/>
          <w:numId w:val="5"/>
        </w:numPr>
        <w:rPr>
          <w:lang w:eastAsia="en-MY"/>
        </w:rPr>
      </w:pPr>
      <w:r>
        <w:rPr>
          <w:lang w:eastAsia="en-MY"/>
        </w:rPr>
        <w:t>Automation Module</w:t>
      </w:r>
    </w:p>
    <w:p w14:paraId="05EF7989" w14:textId="69D4486B" w:rsidR="002809D7" w:rsidRDefault="002809D7" w:rsidP="00D82CC4">
      <w:pPr>
        <w:pStyle w:val="UMPParagraph"/>
        <w:numPr>
          <w:ilvl w:val="1"/>
          <w:numId w:val="5"/>
        </w:numPr>
        <w:rPr>
          <w:lang w:eastAsia="en-MY"/>
        </w:rPr>
      </w:pPr>
      <w:r>
        <w:rPr>
          <w:lang w:eastAsia="en-MY"/>
        </w:rPr>
        <w:t>The system shall trigger any pending auto-deduction or auto-</w:t>
      </w:r>
      <w:r w:rsidR="00597CED">
        <w:rPr>
          <w:lang w:eastAsia="en-MY"/>
        </w:rPr>
        <w:t>increment transaction based on user defined settings.</w:t>
      </w:r>
    </w:p>
    <w:p w14:paraId="4842EB90" w14:textId="55159B1C" w:rsidR="00597CED" w:rsidRDefault="005E5184" w:rsidP="00D82CC4">
      <w:pPr>
        <w:pStyle w:val="UMPParagraph"/>
        <w:numPr>
          <w:ilvl w:val="1"/>
          <w:numId w:val="5"/>
        </w:numPr>
        <w:rPr>
          <w:lang w:eastAsia="en-MY"/>
        </w:rPr>
      </w:pPr>
      <w:r>
        <w:rPr>
          <w:lang w:eastAsia="en-MY"/>
        </w:rPr>
        <w:t xml:space="preserve">The system shall allow users to define an </w:t>
      </w:r>
      <w:r w:rsidR="00926641">
        <w:rPr>
          <w:lang w:eastAsia="en-MY"/>
        </w:rPr>
        <w:t>asset allocation goal.</w:t>
      </w:r>
    </w:p>
    <w:p w14:paraId="5F386A94" w14:textId="343B7612" w:rsidR="00926641" w:rsidRDefault="00926641" w:rsidP="00D82CC4">
      <w:pPr>
        <w:pStyle w:val="UMPParagraph"/>
        <w:numPr>
          <w:ilvl w:val="1"/>
          <w:numId w:val="5"/>
        </w:numPr>
        <w:rPr>
          <w:lang w:eastAsia="en-MY"/>
        </w:rPr>
      </w:pPr>
      <w:r>
        <w:rPr>
          <w:lang w:eastAsia="en-MY"/>
        </w:rPr>
        <w:lastRenderedPageBreak/>
        <w:t>While viewing</w:t>
      </w:r>
      <w:r w:rsidR="00F3706F">
        <w:rPr>
          <w:lang w:eastAsia="en-MY"/>
        </w:rPr>
        <w:t xml:space="preserve"> the account settings, the system shall suggest specific tags for</w:t>
      </w:r>
      <w:r w:rsidR="007745A1">
        <w:rPr>
          <w:lang w:eastAsia="en-MY"/>
        </w:rPr>
        <w:t xml:space="preserve"> account (e.g., Tag Maybank as daily use)</w:t>
      </w:r>
      <w:r w:rsidR="004F124D">
        <w:rPr>
          <w:lang w:eastAsia="en-MY"/>
        </w:rPr>
        <w:t xml:space="preserve"> based on the user’s allocation goals.</w:t>
      </w:r>
    </w:p>
    <w:p w14:paraId="693E775F" w14:textId="4A5206C9" w:rsidR="00F02621" w:rsidRDefault="00F02621" w:rsidP="00D82CC4">
      <w:pPr>
        <w:pStyle w:val="UMPParagraph"/>
        <w:numPr>
          <w:ilvl w:val="1"/>
          <w:numId w:val="5"/>
        </w:numPr>
        <w:rPr>
          <w:lang w:eastAsia="en-MY"/>
        </w:rPr>
      </w:pPr>
      <w:r>
        <w:rPr>
          <w:lang w:eastAsia="en-MY"/>
        </w:rPr>
        <w:t xml:space="preserve">If the system detects deviation from the allocation </w:t>
      </w:r>
      <w:r w:rsidR="003465E7">
        <w:rPr>
          <w:lang w:eastAsia="en-MY"/>
        </w:rPr>
        <w:t xml:space="preserve">target, the system </w:t>
      </w:r>
      <w:proofErr w:type="gramStart"/>
      <w:r w:rsidR="003465E7">
        <w:rPr>
          <w:lang w:eastAsia="en-MY"/>
        </w:rPr>
        <w:t>shall  display</w:t>
      </w:r>
      <w:proofErr w:type="gramEnd"/>
      <w:r w:rsidR="003465E7">
        <w:rPr>
          <w:lang w:eastAsia="en-MY"/>
        </w:rPr>
        <w:t xml:space="preserve"> a suggestion notification.</w:t>
      </w:r>
    </w:p>
    <w:p w14:paraId="2D54AB15" w14:textId="1C62D86C" w:rsidR="004F124D" w:rsidRDefault="00237306" w:rsidP="00D82CC4">
      <w:pPr>
        <w:pStyle w:val="UMPParagraph"/>
        <w:numPr>
          <w:ilvl w:val="0"/>
          <w:numId w:val="5"/>
        </w:numPr>
        <w:rPr>
          <w:lang w:eastAsia="en-MY"/>
        </w:rPr>
      </w:pPr>
      <w:r>
        <w:rPr>
          <w:lang w:eastAsia="en-MY"/>
        </w:rPr>
        <w:t>Analytics &amp; Reporting Module</w:t>
      </w:r>
    </w:p>
    <w:p w14:paraId="2DD7B528" w14:textId="41546D94" w:rsidR="00237306" w:rsidRDefault="00237306" w:rsidP="00D82CC4">
      <w:pPr>
        <w:pStyle w:val="UMPParagraph"/>
        <w:numPr>
          <w:ilvl w:val="1"/>
          <w:numId w:val="5"/>
        </w:numPr>
        <w:rPr>
          <w:lang w:eastAsia="en-MY"/>
        </w:rPr>
      </w:pPr>
      <w:r>
        <w:rPr>
          <w:lang w:eastAsia="en-MY"/>
        </w:rPr>
        <w:t xml:space="preserve">The system shall generate </w:t>
      </w:r>
      <w:r w:rsidR="001C37C5">
        <w:rPr>
          <w:lang w:eastAsia="en-MY"/>
        </w:rPr>
        <w:t>a calendar view visualizing daily cash flow</w:t>
      </w:r>
      <w:r w:rsidR="00295C23">
        <w:rPr>
          <w:lang w:eastAsia="en-MY"/>
        </w:rPr>
        <w:t>, using green indicators for income and red indicators for expenses.</w:t>
      </w:r>
    </w:p>
    <w:p w14:paraId="43539F0F" w14:textId="1A54FBB4" w:rsidR="00295C23" w:rsidRDefault="008F05BE" w:rsidP="00D82CC4">
      <w:pPr>
        <w:pStyle w:val="UMPParagraph"/>
        <w:numPr>
          <w:ilvl w:val="1"/>
          <w:numId w:val="5"/>
        </w:numPr>
        <w:rPr>
          <w:lang w:eastAsia="en-MY"/>
        </w:rPr>
      </w:pPr>
      <w:r>
        <w:rPr>
          <w:lang w:eastAsia="en-MY"/>
        </w:rPr>
        <w:t xml:space="preserve">The system shall provide a pie chart comparing the current month’s spending </w:t>
      </w:r>
      <w:r w:rsidR="00E90C4F">
        <w:rPr>
          <w:lang w:eastAsia="en-MY"/>
        </w:rPr>
        <w:t>against the monthly budget.</w:t>
      </w:r>
    </w:p>
    <w:p w14:paraId="0BF3BC24" w14:textId="7AB18B06" w:rsidR="00E90C4F" w:rsidRDefault="00E90C4F" w:rsidP="00D82CC4">
      <w:pPr>
        <w:pStyle w:val="UMPParagraph"/>
        <w:numPr>
          <w:ilvl w:val="1"/>
          <w:numId w:val="5"/>
        </w:numPr>
        <w:rPr>
          <w:lang w:eastAsia="en-MY"/>
        </w:rPr>
      </w:pPr>
      <w:r>
        <w:rPr>
          <w:lang w:eastAsia="en-MY"/>
        </w:rPr>
        <w:t xml:space="preserve">The system shall display a dedicated part for investment </w:t>
      </w:r>
      <w:r w:rsidR="005A7005">
        <w:rPr>
          <w:lang w:eastAsia="en-MY"/>
        </w:rPr>
        <w:t>profit and loss which separate from daily living expenses.</w:t>
      </w:r>
    </w:p>
    <w:p w14:paraId="5E58461B" w14:textId="22DD3EDF" w:rsidR="005A5735" w:rsidRDefault="00982DD4" w:rsidP="00D82CC4">
      <w:pPr>
        <w:pStyle w:val="UMPParagraph"/>
        <w:numPr>
          <w:ilvl w:val="1"/>
          <w:numId w:val="5"/>
        </w:numPr>
        <w:rPr>
          <w:lang w:eastAsia="en-MY"/>
        </w:rPr>
      </w:pPr>
      <w:r>
        <w:rPr>
          <w:lang w:eastAsia="en-MY"/>
        </w:rPr>
        <w:t xml:space="preserve">When the user </w:t>
      </w:r>
      <w:r w:rsidR="00BF304E">
        <w:rPr>
          <w:lang w:eastAsia="en-MY"/>
        </w:rPr>
        <w:t>requests</w:t>
      </w:r>
      <w:r>
        <w:rPr>
          <w:lang w:eastAsia="en-MY"/>
        </w:rPr>
        <w:t xml:space="preserve"> a report, the system shall generate and export a PDF document summarizing the month</w:t>
      </w:r>
      <w:r w:rsidR="005A5735">
        <w:rPr>
          <w:lang w:eastAsia="en-MY"/>
        </w:rPr>
        <w:t>’s income, expense, and asset status.</w:t>
      </w:r>
    </w:p>
    <w:p w14:paraId="77F312F5" w14:textId="77777777" w:rsidR="00D3316B" w:rsidRDefault="00D3316B" w:rsidP="00D82CC4">
      <w:pPr>
        <w:pStyle w:val="UMPParagraph"/>
        <w:numPr>
          <w:ilvl w:val="0"/>
          <w:numId w:val="5"/>
        </w:numPr>
        <w:rPr>
          <w:lang w:eastAsia="en-MY"/>
        </w:rPr>
      </w:pPr>
      <w:r>
        <w:rPr>
          <w:lang w:eastAsia="en-MY"/>
        </w:rPr>
        <w:t>Category Management Module</w:t>
      </w:r>
    </w:p>
    <w:p w14:paraId="41BE9D3F" w14:textId="77777777" w:rsidR="00D3316B" w:rsidRDefault="00D3316B" w:rsidP="00D82CC4">
      <w:pPr>
        <w:pStyle w:val="UMPParagraph"/>
        <w:numPr>
          <w:ilvl w:val="1"/>
          <w:numId w:val="5"/>
        </w:numPr>
        <w:rPr>
          <w:lang w:eastAsia="en-MY"/>
        </w:rPr>
      </w:pPr>
      <w:r>
        <w:rPr>
          <w:lang w:eastAsia="en-MY"/>
        </w:rPr>
        <w:t>The system shall provide default category for income and expense.</w:t>
      </w:r>
    </w:p>
    <w:p w14:paraId="7643F4B0" w14:textId="77777777" w:rsidR="001B23D6" w:rsidRDefault="00D3316B" w:rsidP="00D82CC4">
      <w:pPr>
        <w:pStyle w:val="UMPParagraph"/>
        <w:numPr>
          <w:ilvl w:val="1"/>
          <w:numId w:val="5"/>
        </w:numPr>
        <w:rPr>
          <w:lang w:eastAsia="en-MY"/>
        </w:rPr>
      </w:pPr>
      <w:r>
        <w:rPr>
          <w:lang w:eastAsia="en-MY"/>
        </w:rPr>
        <w:t xml:space="preserve">The system shall allow users to add </w:t>
      </w:r>
      <w:r w:rsidR="00845A1B">
        <w:rPr>
          <w:lang w:eastAsia="en-MY"/>
        </w:rPr>
        <w:t>custom categories</w:t>
      </w:r>
      <w:r w:rsidR="001B23D6">
        <w:rPr>
          <w:lang w:eastAsia="en-MY"/>
        </w:rPr>
        <w:t xml:space="preserve"> with any icons.</w:t>
      </w:r>
    </w:p>
    <w:p w14:paraId="606BE0FB" w14:textId="77777777" w:rsidR="00383F06" w:rsidRDefault="00BA3AF1" w:rsidP="00D82CC4">
      <w:pPr>
        <w:pStyle w:val="UMPParagraph"/>
        <w:numPr>
          <w:ilvl w:val="1"/>
          <w:numId w:val="5"/>
        </w:numPr>
        <w:rPr>
          <w:lang w:eastAsia="en-MY"/>
        </w:rPr>
      </w:pPr>
      <w:r>
        <w:rPr>
          <w:lang w:eastAsia="en-MY"/>
        </w:rPr>
        <w:t xml:space="preserve">The system </w:t>
      </w:r>
      <w:r w:rsidR="00383F06">
        <w:rPr>
          <w:lang w:eastAsia="en-MY"/>
        </w:rPr>
        <w:t>shall allow users to edit and delete custom categories.</w:t>
      </w:r>
    </w:p>
    <w:p w14:paraId="2F902ECB" w14:textId="77777777" w:rsidR="000F25A7" w:rsidRDefault="00383F06" w:rsidP="00D82CC4">
      <w:pPr>
        <w:pStyle w:val="UMPParagraph"/>
        <w:numPr>
          <w:ilvl w:val="1"/>
          <w:numId w:val="5"/>
        </w:numPr>
        <w:rPr>
          <w:lang w:eastAsia="en-MY"/>
        </w:rPr>
      </w:pPr>
      <w:r>
        <w:rPr>
          <w:lang w:eastAsia="en-MY"/>
        </w:rPr>
        <w:t xml:space="preserve">When a </w:t>
      </w:r>
      <w:r w:rsidR="008F635E">
        <w:rPr>
          <w:lang w:eastAsia="en-MY"/>
        </w:rPr>
        <w:t>category is removed, the system shall prompt whether to reassign or delete affected transactions.</w:t>
      </w:r>
    </w:p>
    <w:p w14:paraId="2CA131E6" w14:textId="77777777" w:rsidR="000F25A7" w:rsidRDefault="000F25A7" w:rsidP="00D82CC4">
      <w:pPr>
        <w:pStyle w:val="UMPParagraph"/>
        <w:numPr>
          <w:ilvl w:val="0"/>
          <w:numId w:val="5"/>
        </w:numPr>
        <w:rPr>
          <w:lang w:eastAsia="en-MY"/>
        </w:rPr>
      </w:pPr>
      <w:r>
        <w:rPr>
          <w:lang w:eastAsia="en-MY"/>
        </w:rPr>
        <w:t>Backup &amp; Synchronization Module</w:t>
      </w:r>
    </w:p>
    <w:p w14:paraId="4CD2D571" w14:textId="578261EE" w:rsidR="00BF304E" w:rsidRDefault="000F25A7" w:rsidP="00D82CC4">
      <w:pPr>
        <w:pStyle w:val="UMPParagraph"/>
        <w:numPr>
          <w:ilvl w:val="1"/>
          <w:numId w:val="5"/>
        </w:numPr>
        <w:rPr>
          <w:lang w:eastAsia="en-MY"/>
        </w:rPr>
      </w:pPr>
      <w:r>
        <w:rPr>
          <w:lang w:eastAsia="en-MY"/>
        </w:rPr>
        <w:lastRenderedPageBreak/>
        <w:t>The system shall automatically sync user data to</w:t>
      </w:r>
      <w:r w:rsidR="00C77A7E">
        <w:rPr>
          <w:lang w:eastAsia="en-MY"/>
        </w:rPr>
        <w:t xml:space="preserve"> </w:t>
      </w:r>
      <w:r w:rsidR="00C77A7E" w:rsidRPr="00C77A7E">
        <w:rPr>
          <w:highlight w:val="yellow"/>
          <w:lang w:eastAsia="en-MY"/>
        </w:rPr>
        <w:t>Firestore</w:t>
      </w:r>
      <w:r w:rsidR="00D3316B">
        <w:rPr>
          <w:lang w:eastAsia="en-MY"/>
        </w:rPr>
        <w:t xml:space="preserve"> </w:t>
      </w:r>
      <w:r w:rsidR="00C77A7E">
        <w:rPr>
          <w:lang w:eastAsia="en-MY"/>
        </w:rPr>
        <w:t>using the user’s unique ID.</w:t>
      </w:r>
    </w:p>
    <w:p w14:paraId="67E07903" w14:textId="77777777" w:rsidR="007F09CF" w:rsidRDefault="00CA6518" w:rsidP="007F09CF">
      <w:pPr>
        <w:pStyle w:val="UMPParagraph"/>
        <w:numPr>
          <w:ilvl w:val="1"/>
          <w:numId w:val="5"/>
        </w:numPr>
        <w:rPr>
          <w:lang w:eastAsia="en-MY"/>
        </w:rPr>
      </w:pPr>
      <w:r>
        <w:rPr>
          <w:lang w:eastAsia="en-MY"/>
        </w:rPr>
        <w:t>The system shall allow users to manually export backup files in JSON format.</w:t>
      </w:r>
    </w:p>
    <w:p w14:paraId="7A313E7D" w14:textId="77777777" w:rsidR="007F09CF" w:rsidRDefault="007F09CF" w:rsidP="007F09CF">
      <w:pPr>
        <w:pStyle w:val="UMPParagraph"/>
        <w:rPr>
          <w:lang w:eastAsia="en-MY"/>
        </w:rPr>
      </w:pPr>
    </w:p>
    <w:p w14:paraId="4E373C38" w14:textId="77777777" w:rsidR="007F09CF" w:rsidRDefault="007F09CF" w:rsidP="007F09CF">
      <w:pPr>
        <w:pStyle w:val="Heading3"/>
        <w:numPr>
          <w:ilvl w:val="2"/>
          <w:numId w:val="1"/>
        </w:numPr>
        <w:spacing w:after="240"/>
        <w:rPr>
          <w:lang w:eastAsia="en-MY"/>
        </w:rPr>
      </w:pPr>
      <w:r>
        <w:rPr>
          <w:lang w:eastAsia="en-MY"/>
        </w:rPr>
        <w:t>NON-FUNCTIONAL REQUIREMENT</w:t>
      </w:r>
    </w:p>
    <w:p w14:paraId="380DFF18" w14:textId="77777777" w:rsidR="007F09CF" w:rsidRPr="002B7070" w:rsidRDefault="007F09CF" w:rsidP="007F09CF">
      <w:pPr>
        <w:pStyle w:val="UMPParagraph"/>
        <w:rPr>
          <w:lang w:eastAsia="en-MY"/>
        </w:rPr>
      </w:pPr>
    </w:p>
    <w:p w14:paraId="0C0011E4" w14:textId="77777777" w:rsidR="007F09CF" w:rsidRDefault="007F09CF" w:rsidP="007F09CF">
      <w:pPr>
        <w:pStyle w:val="UMPParagraph"/>
        <w:numPr>
          <w:ilvl w:val="0"/>
          <w:numId w:val="6"/>
        </w:numPr>
        <w:rPr>
          <w:lang w:eastAsia="en-MY"/>
        </w:rPr>
      </w:pPr>
      <w:r>
        <w:rPr>
          <w:lang w:eastAsia="en-MY"/>
        </w:rPr>
        <w:t>When the user triggers a "One-Tap" transaction, the system shall complete the local data write operation within 1 second.</w:t>
      </w:r>
    </w:p>
    <w:p w14:paraId="79BB06F4" w14:textId="77777777" w:rsidR="007F09CF" w:rsidRDefault="007F09CF" w:rsidP="007F09CF">
      <w:pPr>
        <w:pStyle w:val="UMPParagraph"/>
        <w:numPr>
          <w:ilvl w:val="0"/>
          <w:numId w:val="6"/>
        </w:numPr>
        <w:rPr>
          <w:lang w:eastAsia="en-MY"/>
        </w:rPr>
      </w:pPr>
      <w:r>
        <w:rPr>
          <w:lang w:eastAsia="en-MY"/>
        </w:rPr>
        <w:t>The System shall support Dark Mode and utilize localized icons (e.g., Bank Logos) to enhance user experience.</w:t>
      </w:r>
    </w:p>
    <w:p w14:paraId="1706C883" w14:textId="77777777" w:rsidR="007F09CF" w:rsidRDefault="007F09CF" w:rsidP="007F09CF">
      <w:pPr>
        <w:pStyle w:val="UMPParagraph"/>
        <w:numPr>
          <w:ilvl w:val="0"/>
          <w:numId w:val="6"/>
        </w:numPr>
        <w:rPr>
          <w:lang w:eastAsia="en-MY"/>
        </w:rPr>
      </w:pPr>
      <w:r>
        <w:rPr>
          <w:lang w:eastAsia="en-MY"/>
        </w:rPr>
        <w:t>The System shall enforce Firebase Security Rules to ensure that a user can only read and write data belonging to their own unique User ID.</w:t>
      </w:r>
    </w:p>
    <w:p w14:paraId="7A470574" w14:textId="77777777" w:rsidR="007F09CF" w:rsidRDefault="007F09CF" w:rsidP="007F09CF">
      <w:pPr>
        <w:pStyle w:val="UMPParagraph"/>
        <w:numPr>
          <w:ilvl w:val="0"/>
          <w:numId w:val="6"/>
        </w:numPr>
        <w:rPr>
          <w:lang w:eastAsia="en-MY"/>
        </w:rPr>
      </w:pPr>
      <w:r>
        <w:rPr>
          <w:lang w:eastAsia="en-MY"/>
        </w:rPr>
        <w:t xml:space="preserve"> When generating a PDF report, the System shall complete the process within 5 seconds.</w:t>
      </w:r>
    </w:p>
    <w:p w14:paraId="11A9385E" w14:textId="77777777" w:rsidR="007F09CF" w:rsidRPr="002B7070" w:rsidRDefault="007F09CF" w:rsidP="007F09CF">
      <w:pPr>
        <w:pStyle w:val="UMPParagraph"/>
        <w:ind w:left="1440"/>
        <w:rPr>
          <w:lang w:eastAsia="en-MY"/>
        </w:rPr>
      </w:pPr>
    </w:p>
    <w:p w14:paraId="23E42021" w14:textId="77777777" w:rsidR="007F09CF" w:rsidRDefault="007F09CF" w:rsidP="007F09CF">
      <w:pPr>
        <w:pStyle w:val="Heading3"/>
        <w:numPr>
          <w:ilvl w:val="2"/>
          <w:numId w:val="1"/>
        </w:numPr>
        <w:spacing w:after="240"/>
        <w:rPr>
          <w:lang w:eastAsia="en-MY"/>
        </w:rPr>
      </w:pPr>
      <w:r>
        <w:rPr>
          <w:lang w:eastAsia="en-MY"/>
        </w:rPr>
        <w:t>CONSTRAINTS</w:t>
      </w:r>
    </w:p>
    <w:p w14:paraId="01B14B63" w14:textId="77777777" w:rsidR="007F09CF" w:rsidRPr="00376E49" w:rsidRDefault="007F09CF" w:rsidP="007F09CF">
      <w:pPr>
        <w:pStyle w:val="UMPParagraph"/>
        <w:rPr>
          <w:lang w:eastAsia="en-MY"/>
        </w:rPr>
      </w:pPr>
    </w:p>
    <w:p w14:paraId="09A5CDB0" w14:textId="77777777" w:rsidR="007F09CF" w:rsidRDefault="007F09CF" w:rsidP="007F09CF">
      <w:pPr>
        <w:pStyle w:val="UMPParagraph"/>
        <w:numPr>
          <w:ilvl w:val="0"/>
          <w:numId w:val="7"/>
        </w:numPr>
        <w:rPr>
          <w:lang w:eastAsia="en-MY"/>
        </w:rPr>
      </w:pPr>
      <w:r>
        <w:rPr>
          <w:lang w:eastAsia="en-MY"/>
        </w:rPr>
        <w:t>The development timeline is strictly bounded between March 2026 to July 2026.</w:t>
      </w:r>
    </w:p>
    <w:p w14:paraId="38D09FAC" w14:textId="77777777" w:rsidR="007F09CF" w:rsidRDefault="007F09CF" w:rsidP="007F09CF">
      <w:pPr>
        <w:pStyle w:val="UMPParagraph"/>
        <w:numPr>
          <w:ilvl w:val="0"/>
          <w:numId w:val="7"/>
        </w:numPr>
        <w:rPr>
          <w:lang w:eastAsia="en-MY"/>
        </w:rPr>
      </w:pPr>
      <w:r>
        <w:rPr>
          <w:lang w:eastAsia="en-MY"/>
        </w:rPr>
        <w:t>The system shall not integrate with real-time Banking APIs as licensing and security constraints so all data inputs rely on user input.</w:t>
      </w:r>
    </w:p>
    <w:p w14:paraId="55B59F03" w14:textId="07C445F9" w:rsidR="00634856" w:rsidRDefault="007F09CF" w:rsidP="007F09CF">
      <w:pPr>
        <w:pStyle w:val="UMPParagraph"/>
        <w:numPr>
          <w:ilvl w:val="0"/>
          <w:numId w:val="7"/>
        </w:numPr>
        <w:rPr>
          <w:lang w:eastAsia="en-MY"/>
        </w:rPr>
      </w:pPr>
      <w:r>
        <w:rPr>
          <w:lang w:eastAsia="en-MY"/>
        </w:rPr>
        <w:t>The app logic is designed specifically for MYR currency.</w:t>
      </w:r>
    </w:p>
    <w:p w14:paraId="335FCBBB" w14:textId="5674D7FB" w:rsidR="006F2FC6" w:rsidRDefault="006F2FC6" w:rsidP="006F2FC6">
      <w:pPr>
        <w:pStyle w:val="Heading3"/>
        <w:spacing w:after="240"/>
        <w:rPr>
          <w:lang w:eastAsia="en-MY"/>
        </w:rPr>
      </w:pPr>
      <w:r>
        <w:rPr>
          <w:lang w:eastAsia="en-MY"/>
        </w:rPr>
        <w:lastRenderedPageBreak/>
        <w:t>GENERAL FLOW CHART</w:t>
      </w:r>
    </w:p>
    <w:p w14:paraId="194AD49C" w14:textId="612BC3BB" w:rsidR="00D26BFA" w:rsidRDefault="0092453C" w:rsidP="000F0A2D">
      <w:pPr>
        <w:pStyle w:val="SoureforFigureUMP"/>
        <w:rPr>
          <w:rStyle w:val="CaptionforFigurePlatesUMPChar"/>
        </w:rPr>
      </w:pPr>
      <w:r>
        <w:rPr>
          <w:noProof/>
        </w:rPr>
        <w:drawing>
          <wp:inline distT="0" distB="0" distL="0" distR="0" wp14:anchorId="4E70F74A" wp14:editId="067C49B7">
            <wp:extent cx="5166141" cy="764345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183853" cy="7669656"/>
                    </a:xfrm>
                    <a:prstGeom prst="rect">
                      <a:avLst/>
                    </a:prstGeom>
                  </pic:spPr>
                </pic:pic>
              </a:graphicData>
            </a:graphic>
          </wp:inline>
        </w:drawing>
      </w:r>
      <w:r w:rsidR="000F0A2D" w:rsidRPr="000F0A2D">
        <w:rPr>
          <w:rStyle w:val="CaptionforFigurePlatesUMPChar"/>
          <w:lang w:eastAsia="zh-CN"/>
        </w:rPr>
        <w:t>Fi</w:t>
      </w:r>
      <w:r w:rsidR="000F0A2D" w:rsidRPr="000F0A2D">
        <w:rPr>
          <w:rStyle w:val="CaptionforFigurePlatesUMPChar"/>
        </w:rPr>
        <w:t>gure 3.2</w:t>
      </w:r>
      <w:r w:rsidR="000F0A2D" w:rsidRPr="000F0A2D">
        <w:rPr>
          <w:rStyle w:val="CaptionforFigurePlatesUMPChar"/>
        </w:rPr>
        <w:tab/>
        <w:t>Complete Flow Chart of Smart Pocket</w:t>
      </w:r>
    </w:p>
    <w:p w14:paraId="3F2D3F27" w14:textId="66CA6AF7" w:rsidR="00AB05DF" w:rsidRPr="00AB05DF" w:rsidRDefault="00AB05DF" w:rsidP="00AB05DF">
      <w:pPr>
        <w:pStyle w:val="Heading3"/>
        <w:spacing w:after="240"/>
        <w:rPr>
          <w:lang w:eastAsia="en-MY"/>
        </w:rPr>
      </w:pPr>
      <w:r>
        <w:rPr>
          <w:lang w:eastAsia="en-MY"/>
        </w:rPr>
        <w:lastRenderedPageBreak/>
        <w:t>GENERAL USE CASE DIAGRAM</w:t>
      </w:r>
    </w:p>
    <w:p w14:paraId="452CFE90" w14:textId="5AF168B8" w:rsidR="00A54CE5" w:rsidRPr="007007A0" w:rsidRDefault="007007A0" w:rsidP="007007A0">
      <w:pPr>
        <w:pStyle w:val="SoureforFigureUMP"/>
        <w:rPr>
          <w:rFonts w:cs="Times New Roman"/>
          <w:lang w:val="en-MY"/>
        </w:rPr>
      </w:pPr>
      <w:r w:rsidRPr="007007A0">
        <w:rPr>
          <w:noProof/>
          <w:lang w:val="en-MY"/>
        </w:rPr>
        <w:drawing>
          <wp:inline distT="0" distB="0" distL="0" distR="0" wp14:anchorId="5F9C536D" wp14:editId="7D587D3E">
            <wp:extent cx="4257675" cy="70961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257675" cy="7096125"/>
                    </a:xfrm>
                    <a:prstGeom prst="rect">
                      <a:avLst/>
                    </a:prstGeom>
                    <a:noFill/>
                    <a:ln>
                      <a:noFill/>
                    </a:ln>
                  </pic:spPr>
                </pic:pic>
              </a:graphicData>
            </a:graphic>
          </wp:inline>
        </w:drawing>
      </w:r>
    </w:p>
    <w:p w14:paraId="20DF9E90" w14:textId="37C28767" w:rsidR="00036D46" w:rsidRDefault="00A63298" w:rsidP="00F01AE4">
      <w:pPr>
        <w:pStyle w:val="CaptionforFigurePlatesUMP"/>
        <w:rPr>
          <w:rStyle w:val="CaptionforFigurePlatesUMPChar"/>
        </w:rPr>
      </w:pPr>
      <w:r w:rsidRPr="00D92B33">
        <w:rPr>
          <w:rStyle w:val="CaptionforFigurePlatesUMPChar"/>
        </w:rPr>
        <w:t>Figure 3.3</w:t>
      </w:r>
      <w:r w:rsidRPr="00D92B33">
        <w:rPr>
          <w:rStyle w:val="CaptionforFigurePlatesUMPChar"/>
        </w:rPr>
        <w:tab/>
      </w:r>
      <w:r w:rsidR="00700EF6" w:rsidRPr="00D92B33">
        <w:rPr>
          <w:rStyle w:val="CaptionforFigurePlatesUMPChar"/>
        </w:rPr>
        <w:t>Use Case Diagram of Smart Pocket</w:t>
      </w:r>
    </w:p>
    <w:p w14:paraId="1E82329C" w14:textId="77777777" w:rsidR="00AB05DF" w:rsidRPr="00AB05DF" w:rsidRDefault="00AB05DF" w:rsidP="00AB05DF">
      <w:pPr>
        <w:pStyle w:val="UMPParagraph"/>
        <w:rPr>
          <w:lang w:eastAsia="en-MY"/>
        </w:rPr>
      </w:pPr>
    </w:p>
    <w:p w14:paraId="66BF3DA9" w14:textId="1EADCF7B" w:rsidR="00F01AE4" w:rsidRPr="00F01AE4" w:rsidRDefault="00AB05DF" w:rsidP="00AB05DF">
      <w:pPr>
        <w:pStyle w:val="Heading3"/>
        <w:spacing w:after="240"/>
        <w:rPr>
          <w:lang w:eastAsia="en-MY"/>
        </w:rPr>
      </w:pPr>
      <w:r>
        <w:rPr>
          <w:lang w:eastAsia="en-MY"/>
        </w:rPr>
        <w:lastRenderedPageBreak/>
        <w:t xml:space="preserve">USE </w:t>
      </w:r>
      <w:r w:rsidR="00685E5D">
        <w:rPr>
          <w:lang w:eastAsia="en-MY"/>
        </w:rPr>
        <w:t>CASE DIAGRAM &amp; DESCRIPTION</w:t>
      </w:r>
    </w:p>
    <w:p w14:paraId="5C8D3F5E" w14:textId="0F16A57E" w:rsidR="00CC4406" w:rsidRPr="00B63E55" w:rsidRDefault="00B63E55" w:rsidP="00B63E55">
      <w:pPr>
        <w:pStyle w:val="SoureforFigureUMP"/>
        <w:rPr>
          <w:rFonts w:eastAsia="Times New Roman" w:cs="Times New Roman"/>
          <w:szCs w:val="24"/>
          <w:lang w:val="en-MY" w:eastAsia="zh-CN"/>
        </w:rPr>
      </w:pPr>
      <w:r w:rsidRPr="00B63E55">
        <w:rPr>
          <w:noProof/>
        </w:rPr>
        <w:drawing>
          <wp:inline distT="0" distB="0" distL="0" distR="0" wp14:anchorId="40AE2B0D" wp14:editId="04010B93">
            <wp:extent cx="5419725" cy="229534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441178" cy="2304431"/>
                    </a:xfrm>
                    <a:prstGeom prst="rect">
                      <a:avLst/>
                    </a:prstGeom>
                    <a:noFill/>
                    <a:ln>
                      <a:noFill/>
                    </a:ln>
                  </pic:spPr>
                </pic:pic>
              </a:graphicData>
            </a:graphic>
          </wp:inline>
        </w:drawing>
      </w:r>
    </w:p>
    <w:p w14:paraId="1D647A8A" w14:textId="5E96430E" w:rsidR="005624FB" w:rsidRDefault="00423683" w:rsidP="00FA7C96">
      <w:pPr>
        <w:pStyle w:val="CaptionforFigurePlatesUMP"/>
      </w:pPr>
      <w:bookmarkStart w:id="190" w:name="_Toc216217318"/>
      <w:r>
        <w:t>Figure 3.4</w:t>
      </w:r>
      <w:r>
        <w:tab/>
      </w:r>
      <w:r w:rsidR="00AF1AD4">
        <w:t xml:space="preserve">Use case diagram </w:t>
      </w:r>
      <w:r w:rsidR="00E935F5">
        <w:t>of</w:t>
      </w:r>
      <w:r w:rsidR="00AF1AD4">
        <w:t xml:space="preserve"> Authenticate User</w:t>
      </w:r>
      <w:bookmarkEnd w:id="190"/>
    </w:p>
    <w:p w14:paraId="77D53506" w14:textId="77777777" w:rsidR="00D13031" w:rsidRPr="005624FB" w:rsidRDefault="00D13031" w:rsidP="005624FB">
      <w:pPr>
        <w:pStyle w:val="UMPParagraph"/>
        <w:rPr>
          <w:lang w:eastAsia="en-MY"/>
        </w:rPr>
      </w:pPr>
    </w:p>
    <w:p w14:paraId="3E45E6E4" w14:textId="77777777" w:rsidR="005624FB" w:rsidRDefault="005624FB" w:rsidP="00A270C1">
      <w:pPr>
        <w:pStyle w:val="Tableheader"/>
      </w:pPr>
      <w:bookmarkStart w:id="191" w:name="_Toc216217249"/>
      <w:r>
        <w:t>Table 3.2</w:t>
      </w:r>
      <w:r>
        <w:tab/>
        <w:t>Use Case Description of Authenticate User</w:t>
      </w:r>
      <w:bookmarkEnd w:id="191"/>
    </w:p>
    <w:tbl>
      <w:tblPr>
        <w:tblStyle w:val="TableGrid"/>
        <w:tblW w:w="0" w:type="auto"/>
        <w:tblLook w:val="04A0" w:firstRow="1" w:lastRow="0" w:firstColumn="1" w:lastColumn="0" w:noHBand="0" w:noVBand="1"/>
      </w:tblPr>
      <w:tblGrid>
        <w:gridCol w:w="2122"/>
        <w:gridCol w:w="6349"/>
      </w:tblGrid>
      <w:tr w:rsidR="005624FB" w:rsidRPr="007F60E2" w14:paraId="70C537A9" w14:textId="77777777" w:rsidTr="0093031A">
        <w:tc>
          <w:tcPr>
            <w:tcW w:w="2122" w:type="dxa"/>
          </w:tcPr>
          <w:p w14:paraId="1AB78808" w14:textId="77777777" w:rsidR="005624FB" w:rsidRPr="007F60E2" w:rsidRDefault="005624FB" w:rsidP="00A5216F">
            <w:pPr>
              <w:pStyle w:val="Tabletextleft"/>
            </w:pPr>
            <w:r w:rsidRPr="007F60E2">
              <w:t>Use Case ID</w:t>
            </w:r>
          </w:p>
        </w:tc>
        <w:tc>
          <w:tcPr>
            <w:tcW w:w="6349" w:type="dxa"/>
          </w:tcPr>
          <w:p w14:paraId="0DEA4E29" w14:textId="5ABEFAF4" w:rsidR="005624FB" w:rsidRPr="007F60E2" w:rsidRDefault="00FB3E06" w:rsidP="00A270C1">
            <w:pPr>
              <w:pStyle w:val="Tableheader"/>
              <w:rPr>
                <w:b w:val="0"/>
              </w:rPr>
            </w:pPr>
            <w:r w:rsidRPr="007F60E2">
              <w:rPr>
                <w:b w:val="0"/>
              </w:rPr>
              <w:t>UC</w:t>
            </w:r>
            <w:r w:rsidR="00FA7C96">
              <w:rPr>
                <w:b w:val="0"/>
              </w:rPr>
              <w:t>01</w:t>
            </w:r>
          </w:p>
        </w:tc>
      </w:tr>
      <w:tr w:rsidR="005624FB" w:rsidRPr="007F60E2" w14:paraId="5B8AF457" w14:textId="77777777" w:rsidTr="0093031A">
        <w:tc>
          <w:tcPr>
            <w:tcW w:w="2122" w:type="dxa"/>
          </w:tcPr>
          <w:p w14:paraId="58F53425" w14:textId="77777777" w:rsidR="005624FB" w:rsidRPr="007F60E2" w:rsidRDefault="005624FB" w:rsidP="00A5216F">
            <w:pPr>
              <w:pStyle w:val="Tabletextleft"/>
            </w:pPr>
            <w:r w:rsidRPr="007F60E2">
              <w:t>Use Case Name</w:t>
            </w:r>
          </w:p>
        </w:tc>
        <w:tc>
          <w:tcPr>
            <w:tcW w:w="6349" w:type="dxa"/>
          </w:tcPr>
          <w:p w14:paraId="51DE630E" w14:textId="3FAD531B" w:rsidR="005624FB" w:rsidRPr="007F60E2" w:rsidRDefault="003A57B4" w:rsidP="00A270C1">
            <w:pPr>
              <w:pStyle w:val="Tableheader"/>
              <w:rPr>
                <w:b w:val="0"/>
              </w:rPr>
            </w:pPr>
            <w:r w:rsidRPr="007F60E2">
              <w:rPr>
                <w:b w:val="0"/>
              </w:rPr>
              <w:t>Authenticate User</w:t>
            </w:r>
          </w:p>
        </w:tc>
      </w:tr>
      <w:tr w:rsidR="005624FB" w:rsidRPr="007F60E2" w14:paraId="5B6B816A" w14:textId="77777777" w:rsidTr="0093031A">
        <w:tc>
          <w:tcPr>
            <w:tcW w:w="2122" w:type="dxa"/>
          </w:tcPr>
          <w:p w14:paraId="7CCC88CA" w14:textId="77777777" w:rsidR="005624FB" w:rsidRPr="007F60E2" w:rsidRDefault="005624FB" w:rsidP="00A5216F">
            <w:pPr>
              <w:pStyle w:val="Tabletextleft"/>
            </w:pPr>
            <w:r w:rsidRPr="007F60E2">
              <w:t>Brief Description</w:t>
            </w:r>
          </w:p>
        </w:tc>
        <w:tc>
          <w:tcPr>
            <w:tcW w:w="6349" w:type="dxa"/>
          </w:tcPr>
          <w:p w14:paraId="4DA8AFC2" w14:textId="3D2FF73D" w:rsidR="005624FB" w:rsidRPr="007F60E2" w:rsidRDefault="003A3FC3" w:rsidP="00A270C1">
            <w:pPr>
              <w:pStyle w:val="Tableheader"/>
              <w:rPr>
                <w:b w:val="0"/>
              </w:rPr>
            </w:pPr>
            <w:r w:rsidRPr="007F60E2">
              <w:rPr>
                <w:b w:val="0"/>
              </w:rPr>
              <w:t>This use case</w:t>
            </w:r>
            <w:r w:rsidR="002873EE" w:rsidRPr="007F60E2">
              <w:rPr>
                <w:b w:val="0"/>
              </w:rPr>
              <w:t xml:space="preserve"> explains the process of user authentication using email/password, Google sign-in</w:t>
            </w:r>
            <w:r w:rsidR="00021BD2" w:rsidRPr="007F60E2">
              <w:rPr>
                <w:b w:val="0"/>
              </w:rPr>
              <w:t xml:space="preserve"> or biometric login. It aims at allowing users to access Smart Pocket </w:t>
            </w:r>
            <w:r w:rsidR="006A66D6" w:rsidRPr="007F60E2">
              <w:rPr>
                <w:b w:val="0"/>
              </w:rPr>
              <w:t xml:space="preserve">securely. First time login users will be redirected to complete smart survey first </w:t>
            </w:r>
            <w:r w:rsidR="00D43244" w:rsidRPr="007F60E2">
              <w:rPr>
                <w:b w:val="0"/>
              </w:rPr>
              <w:t>before enter dashboard.</w:t>
            </w:r>
          </w:p>
        </w:tc>
      </w:tr>
      <w:tr w:rsidR="005624FB" w:rsidRPr="007F60E2" w14:paraId="32D9C5DC" w14:textId="77777777" w:rsidTr="0093031A">
        <w:tc>
          <w:tcPr>
            <w:tcW w:w="2122" w:type="dxa"/>
          </w:tcPr>
          <w:p w14:paraId="4650947A" w14:textId="77777777" w:rsidR="005624FB" w:rsidRPr="007F60E2" w:rsidRDefault="005624FB" w:rsidP="00A5216F">
            <w:pPr>
              <w:pStyle w:val="Tabletextleft"/>
            </w:pPr>
            <w:r w:rsidRPr="007F60E2">
              <w:t>Actor</w:t>
            </w:r>
          </w:p>
        </w:tc>
        <w:tc>
          <w:tcPr>
            <w:tcW w:w="6349" w:type="dxa"/>
          </w:tcPr>
          <w:p w14:paraId="1C5CE56A" w14:textId="2BE821E3" w:rsidR="005624FB" w:rsidRPr="007F60E2" w:rsidRDefault="0093031A" w:rsidP="00A270C1">
            <w:pPr>
              <w:pStyle w:val="Tableheader"/>
              <w:rPr>
                <w:b w:val="0"/>
              </w:rPr>
            </w:pPr>
            <w:r w:rsidRPr="007F60E2">
              <w:rPr>
                <w:b w:val="0"/>
              </w:rPr>
              <w:t>User</w:t>
            </w:r>
          </w:p>
        </w:tc>
      </w:tr>
      <w:tr w:rsidR="005624FB" w:rsidRPr="007F60E2" w14:paraId="181E4B7C" w14:textId="77777777" w:rsidTr="0093031A">
        <w:tc>
          <w:tcPr>
            <w:tcW w:w="2122" w:type="dxa"/>
          </w:tcPr>
          <w:p w14:paraId="67886528" w14:textId="77777777" w:rsidR="005624FB" w:rsidRPr="007F60E2" w:rsidRDefault="005624FB" w:rsidP="00A5216F">
            <w:pPr>
              <w:pStyle w:val="Tabletextleft"/>
            </w:pPr>
            <w:r w:rsidRPr="007F60E2">
              <w:t>Pre-Condition</w:t>
            </w:r>
          </w:p>
        </w:tc>
        <w:tc>
          <w:tcPr>
            <w:tcW w:w="6349" w:type="dxa"/>
          </w:tcPr>
          <w:p w14:paraId="769DA05F" w14:textId="00133BD1" w:rsidR="005624FB" w:rsidRPr="007F60E2" w:rsidRDefault="00310923" w:rsidP="00A270C1">
            <w:pPr>
              <w:pStyle w:val="Tableheader"/>
              <w:rPr>
                <w:b w:val="0"/>
              </w:rPr>
            </w:pPr>
            <w:r w:rsidRPr="007F60E2">
              <w:rPr>
                <w:b w:val="0"/>
              </w:rPr>
              <w:t>Smart Pocket has been installed and have a valid email or Google Account.</w:t>
            </w:r>
          </w:p>
        </w:tc>
      </w:tr>
      <w:tr w:rsidR="005624FB" w:rsidRPr="007F60E2" w14:paraId="7DBF5E6D" w14:textId="77777777" w:rsidTr="008B3003">
        <w:tc>
          <w:tcPr>
            <w:tcW w:w="2122" w:type="dxa"/>
          </w:tcPr>
          <w:p w14:paraId="5D4287F9" w14:textId="77777777" w:rsidR="005624FB" w:rsidRPr="007F60E2" w:rsidRDefault="005624FB" w:rsidP="00A5216F">
            <w:pPr>
              <w:pStyle w:val="Tabletextleft"/>
            </w:pPr>
            <w:r w:rsidRPr="007F60E2">
              <w:t>Basic Flow</w:t>
            </w:r>
          </w:p>
        </w:tc>
        <w:tc>
          <w:tcPr>
            <w:tcW w:w="6349" w:type="dxa"/>
            <w:tcBorders>
              <w:bottom w:val="single" w:sz="4" w:space="0" w:color="auto"/>
            </w:tcBorders>
          </w:tcPr>
          <w:p w14:paraId="0A9F5919" w14:textId="27882C05" w:rsidR="005624FB" w:rsidRPr="007F60E2" w:rsidRDefault="00D43244" w:rsidP="00550B08">
            <w:pPr>
              <w:pStyle w:val="Heading8"/>
              <w:numPr>
                <w:ilvl w:val="0"/>
                <w:numId w:val="84"/>
              </w:numPr>
              <w:outlineLvl w:val="7"/>
            </w:pPr>
            <w:r w:rsidRPr="007F60E2">
              <w:t>This use case begins when the users open Smart Pock</w:t>
            </w:r>
            <w:r w:rsidR="00550B08">
              <w:t xml:space="preserve">et </w:t>
            </w:r>
            <w:r w:rsidRPr="007F60E2">
              <w:t>Application</w:t>
            </w:r>
            <w:r w:rsidR="00CD58A8" w:rsidRPr="007F60E2">
              <w:t>.</w:t>
            </w:r>
          </w:p>
          <w:p w14:paraId="1B8C4D85" w14:textId="30BECE0E" w:rsidR="00CD58A8" w:rsidRPr="007F60E2" w:rsidRDefault="00AA4FD9" w:rsidP="00550B08">
            <w:pPr>
              <w:pStyle w:val="Heading8"/>
              <w:numPr>
                <w:ilvl w:val="0"/>
                <w:numId w:val="84"/>
              </w:numPr>
              <w:outlineLvl w:val="7"/>
            </w:pPr>
            <w:r w:rsidRPr="007F60E2">
              <w:t>System</w:t>
            </w:r>
            <w:r w:rsidR="00CD58A8" w:rsidRPr="007F60E2">
              <w:t xml:space="preserve"> will display </w:t>
            </w:r>
            <w:r w:rsidR="00B43C97" w:rsidRPr="007F60E2">
              <w:t xml:space="preserve">the </w:t>
            </w:r>
            <w:r w:rsidRPr="007F60E2">
              <w:t>login</w:t>
            </w:r>
            <w:r w:rsidR="00B43C97" w:rsidRPr="007F60E2">
              <w:t xml:space="preserve"> options (login/</w:t>
            </w:r>
            <w:r w:rsidR="00550B08">
              <w:t>sign up</w:t>
            </w:r>
            <w:r w:rsidR="00B43C97" w:rsidRPr="007F60E2">
              <w:t>)</w:t>
            </w:r>
            <w:r w:rsidR="00740FBA" w:rsidRPr="007F60E2">
              <w:t>.</w:t>
            </w:r>
          </w:p>
          <w:p w14:paraId="1D456495" w14:textId="77777777" w:rsidR="00740FBA" w:rsidRPr="007F60E2" w:rsidRDefault="00740FBA" w:rsidP="00550B08">
            <w:pPr>
              <w:pStyle w:val="Heading8"/>
              <w:numPr>
                <w:ilvl w:val="0"/>
                <w:numId w:val="84"/>
              </w:numPr>
              <w:outlineLvl w:val="7"/>
            </w:pPr>
            <w:r w:rsidRPr="007F60E2">
              <w:lastRenderedPageBreak/>
              <w:t>Users selects preferred login method.</w:t>
            </w:r>
          </w:p>
          <w:p w14:paraId="7C9A9CDE" w14:textId="139D1882" w:rsidR="00740FBA" w:rsidRPr="007F60E2" w:rsidRDefault="001857D8" w:rsidP="00550B08">
            <w:pPr>
              <w:pStyle w:val="Heading8"/>
              <w:numPr>
                <w:ilvl w:val="0"/>
                <w:numId w:val="84"/>
              </w:numPr>
              <w:outlineLvl w:val="7"/>
            </w:pPr>
            <w:r w:rsidRPr="007F60E2">
              <w:t>System</w:t>
            </w:r>
            <w:r w:rsidR="00740FBA" w:rsidRPr="007F60E2">
              <w:t xml:space="preserve"> validates</w:t>
            </w:r>
            <w:r w:rsidR="00F85546" w:rsidRPr="007F60E2">
              <w:t xml:space="preserve"> login credentials.</w:t>
            </w:r>
          </w:p>
          <w:p w14:paraId="195CEBB7" w14:textId="5636342F" w:rsidR="00F85546" w:rsidRPr="007F60E2" w:rsidRDefault="001857D8" w:rsidP="00550B08">
            <w:pPr>
              <w:pStyle w:val="Heading8"/>
              <w:numPr>
                <w:ilvl w:val="0"/>
                <w:numId w:val="84"/>
              </w:numPr>
              <w:outlineLvl w:val="7"/>
            </w:pPr>
            <w:r w:rsidRPr="007F60E2">
              <w:t xml:space="preserve">System will </w:t>
            </w:r>
            <w:r w:rsidR="00A52CDE" w:rsidRPr="007F60E2">
              <w:t>check</w:t>
            </w:r>
            <w:r w:rsidRPr="007F60E2">
              <w:t xml:space="preserve"> if t</w:t>
            </w:r>
            <w:r w:rsidR="00A52CDE" w:rsidRPr="007F60E2">
              <w:t>his user is new user or not.</w:t>
            </w:r>
          </w:p>
          <w:p w14:paraId="68D24C8B" w14:textId="5FB906C7" w:rsidR="00A52CDE" w:rsidRPr="007F60E2" w:rsidRDefault="00A52CDE" w:rsidP="00550B08">
            <w:pPr>
              <w:pStyle w:val="Heading8"/>
              <w:numPr>
                <w:ilvl w:val="0"/>
                <w:numId w:val="84"/>
              </w:numPr>
              <w:outlineLvl w:val="7"/>
            </w:pPr>
            <w:r w:rsidRPr="007F60E2">
              <w:t>System proceeds to load the main dashboard</w:t>
            </w:r>
            <w:r w:rsidR="00853A60" w:rsidRPr="007F60E2">
              <w:t>.</w:t>
            </w:r>
          </w:p>
          <w:p w14:paraId="5C673093" w14:textId="1C525CC8" w:rsidR="00A52CDE" w:rsidRPr="007F60E2" w:rsidRDefault="00A52CDE" w:rsidP="00550B08">
            <w:pPr>
              <w:pStyle w:val="Heading8"/>
              <w:numPr>
                <w:ilvl w:val="0"/>
                <w:numId w:val="84"/>
              </w:numPr>
              <w:outlineLvl w:val="7"/>
            </w:pPr>
            <w:r w:rsidRPr="007F60E2">
              <w:t>The use case ends.</w:t>
            </w:r>
          </w:p>
        </w:tc>
      </w:tr>
      <w:tr w:rsidR="005624FB" w:rsidRPr="007F60E2" w14:paraId="64F9253D" w14:textId="77777777" w:rsidTr="008B3003">
        <w:tc>
          <w:tcPr>
            <w:tcW w:w="2122" w:type="dxa"/>
          </w:tcPr>
          <w:p w14:paraId="3196726F" w14:textId="77777777" w:rsidR="005624FB" w:rsidRPr="007F60E2" w:rsidRDefault="005624FB" w:rsidP="00A5216F">
            <w:pPr>
              <w:pStyle w:val="Tabletextleft"/>
            </w:pPr>
            <w:r w:rsidRPr="007F60E2">
              <w:lastRenderedPageBreak/>
              <w:t>Alternative Flow</w:t>
            </w:r>
          </w:p>
        </w:tc>
        <w:tc>
          <w:tcPr>
            <w:tcW w:w="6349" w:type="dxa"/>
            <w:tcBorders>
              <w:bottom w:val="single" w:sz="4" w:space="0" w:color="auto"/>
            </w:tcBorders>
          </w:tcPr>
          <w:p w14:paraId="770D069A" w14:textId="77777777" w:rsidR="005624FB" w:rsidRPr="007F60E2" w:rsidRDefault="0084414F" w:rsidP="00A270C1">
            <w:pPr>
              <w:pStyle w:val="Tableheader"/>
              <w:rPr>
                <w:b w:val="0"/>
              </w:rPr>
            </w:pPr>
            <w:r w:rsidRPr="007F60E2">
              <w:rPr>
                <w:b w:val="0"/>
              </w:rPr>
              <w:t>[A1: Login with Google Account]</w:t>
            </w:r>
          </w:p>
          <w:p w14:paraId="6EEF3432" w14:textId="77777777" w:rsidR="0084414F" w:rsidRPr="007F60E2" w:rsidRDefault="0084414F" w:rsidP="00D82CC4">
            <w:pPr>
              <w:pStyle w:val="Tableheader"/>
              <w:numPr>
                <w:ilvl w:val="0"/>
                <w:numId w:val="8"/>
              </w:numPr>
              <w:rPr>
                <w:b w:val="0"/>
              </w:rPr>
            </w:pPr>
            <w:r w:rsidRPr="007F60E2">
              <w:rPr>
                <w:b w:val="0"/>
              </w:rPr>
              <w:t>Users select the</w:t>
            </w:r>
            <w:r w:rsidR="00F113DE" w:rsidRPr="007F60E2">
              <w:rPr>
                <w:b w:val="0"/>
              </w:rPr>
              <w:t xml:space="preserve"> </w:t>
            </w:r>
            <w:r w:rsidR="00F91637" w:rsidRPr="007F60E2">
              <w:rPr>
                <w:b w:val="0"/>
              </w:rPr>
              <w:t>“Sign-in with Google</w:t>
            </w:r>
            <w:r w:rsidR="00610AF2" w:rsidRPr="007F60E2">
              <w:rPr>
                <w:b w:val="0"/>
              </w:rPr>
              <w:t>” option</w:t>
            </w:r>
            <w:r w:rsidR="00AE179E" w:rsidRPr="007F60E2">
              <w:rPr>
                <w:b w:val="0"/>
              </w:rPr>
              <w:t>.</w:t>
            </w:r>
          </w:p>
          <w:p w14:paraId="55DE9B31" w14:textId="77777777" w:rsidR="00AE179E" w:rsidRPr="007F60E2" w:rsidRDefault="00AE179E" w:rsidP="00D82CC4">
            <w:pPr>
              <w:pStyle w:val="Tableheader"/>
              <w:numPr>
                <w:ilvl w:val="0"/>
                <w:numId w:val="8"/>
              </w:numPr>
              <w:rPr>
                <w:b w:val="0"/>
              </w:rPr>
            </w:pPr>
            <w:r w:rsidRPr="007F60E2">
              <w:rPr>
                <w:b w:val="0"/>
              </w:rPr>
              <w:t>System authenticates user via Google API.</w:t>
            </w:r>
          </w:p>
          <w:p w14:paraId="35145232" w14:textId="43D46045" w:rsidR="00AE179E" w:rsidRPr="007F60E2" w:rsidRDefault="007E291D" w:rsidP="00D82CC4">
            <w:pPr>
              <w:pStyle w:val="Tableheader"/>
              <w:numPr>
                <w:ilvl w:val="0"/>
                <w:numId w:val="8"/>
              </w:numPr>
              <w:rPr>
                <w:b w:val="0"/>
              </w:rPr>
            </w:pPr>
            <w:r w:rsidRPr="007F60E2">
              <w:rPr>
                <w:b w:val="0"/>
              </w:rPr>
              <w:t xml:space="preserve">The use case continues to Step 5 in the </w:t>
            </w:r>
            <w:r w:rsidR="00541082" w:rsidRPr="007F60E2">
              <w:rPr>
                <w:b w:val="0"/>
              </w:rPr>
              <w:t>basic flow</w:t>
            </w:r>
            <w:r w:rsidRPr="007F60E2">
              <w:rPr>
                <w:b w:val="0"/>
              </w:rPr>
              <w:t>.</w:t>
            </w:r>
          </w:p>
          <w:p w14:paraId="3F495B38" w14:textId="77777777" w:rsidR="007E291D" w:rsidRPr="007F60E2" w:rsidRDefault="007E291D" w:rsidP="00A270C1">
            <w:pPr>
              <w:pStyle w:val="Tableheader"/>
              <w:rPr>
                <w:b w:val="0"/>
              </w:rPr>
            </w:pPr>
            <w:r w:rsidRPr="007F60E2">
              <w:rPr>
                <w:b w:val="0"/>
              </w:rPr>
              <w:t>[A2: Login with email and password]</w:t>
            </w:r>
          </w:p>
          <w:p w14:paraId="7486DCB8" w14:textId="77777777" w:rsidR="007E291D" w:rsidRPr="007F60E2" w:rsidRDefault="00100392" w:rsidP="00D82CC4">
            <w:pPr>
              <w:pStyle w:val="Tableheader"/>
              <w:numPr>
                <w:ilvl w:val="0"/>
                <w:numId w:val="9"/>
              </w:numPr>
              <w:rPr>
                <w:b w:val="0"/>
              </w:rPr>
            </w:pPr>
            <w:r w:rsidRPr="007F60E2">
              <w:rPr>
                <w:b w:val="0"/>
              </w:rPr>
              <w:t xml:space="preserve">User select the </w:t>
            </w:r>
            <w:r w:rsidRPr="007F60E2">
              <w:rPr>
                <w:b w:val="0"/>
                <w:lang w:val="en-US"/>
              </w:rPr>
              <w:t>“Sign-in with email”</w:t>
            </w:r>
            <w:r w:rsidR="008068F5" w:rsidRPr="007F60E2">
              <w:rPr>
                <w:b w:val="0"/>
                <w:lang w:val="en-US"/>
              </w:rPr>
              <w:t xml:space="preserve"> option.</w:t>
            </w:r>
          </w:p>
          <w:p w14:paraId="5BC1D19E" w14:textId="27AADBD9" w:rsidR="008068F5" w:rsidRPr="007F60E2" w:rsidRDefault="008068F5" w:rsidP="00D82CC4">
            <w:pPr>
              <w:pStyle w:val="Tableheader"/>
              <w:numPr>
                <w:ilvl w:val="0"/>
                <w:numId w:val="9"/>
              </w:numPr>
              <w:rPr>
                <w:b w:val="0"/>
              </w:rPr>
            </w:pPr>
            <w:r w:rsidRPr="007F60E2">
              <w:rPr>
                <w:b w:val="0"/>
              </w:rPr>
              <w:t>System display</w:t>
            </w:r>
            <w:r w:rsidR="0094049E" w:rsidRPr="007F60E2">
              <w:rPr>
                <w:b w:val="0"/>
              </w:rPr>
              <w:t>s</w:t>
            </w:r>
            <w:r w:rsidRPr="007F60E2">
              <w:rPr>
                <w:b w:val="0"/>
              </w:rPr>
              <w:t xml:space="preserve"> </w:t>
            </w:r>
            <w:r w:rsidR="00A85260" w:rsidRPr="007F60E2">
              <w:rPr>
                <w:b w:val="0"/>
              </w:rPr>
              <w:t>the email and password entry screen.</w:t>
            </w:r>
          </w:p>
          <w:p w14:paraId="2EC92921" w14:textId="77777777" w:rsidR="00A85260" w:rsidRPr="007F60E2" w:rsidRDefault="00A85260" w:rsidP="00D82CC4">
            <w:pPr>
              <w:pStyle w:val="Tableheader"/>
              <w:numPr>
                <w:ilvl w:val="0"/>
                <w:numId w:val="9"/>
              </w:numPr>
              <w:rPr>
                <w:b w:val="0"/>
              </w:rPr>
            </w:pPr>
            <w:r w:rsidRPr="007F60E2">
              <w:rPr>
                <w:b w:val="0"/>
              </w:rPr>
              <w:t>User enter their credentials.</w:t>
            </w:r>
          </w:p>
          <w:p w14:paraId="4B2098D8" w14:textId="1BC31FE2" w:rsidR="00A85260" w:rsidRPr="007F60E2" w:rsidRDefault="00A85260" w:rsidP="00D82CC4">
            <w:pPr>
              <w:pStyle w:val="Tableheader"/>
              <w:numPr>
                <w:ilvl w:val="0"/>
                <w:numId w:val="9"/>
              </w:numPr>
              <w:rPr>
                <w:b w:val="0"/>
              </w:rPr>
            </w:pPr>
            <w:r w:rsidRPr="007F60E2">
              <w:rPr>
                <w:b w:val="0"/>
              </w:rPr>
              <w:t xml:space="preserve">System performs </w:t>
            </w:r>
            <w:r w:rsidR="0094049E" w:rsidRPr="007F60E2">
              <w:rPr>
                <w:b w:val="0"/>
              </w:rPr>
              <w:t>a</w:t>
            </w:r>
            <w:r w:rsidRPr="007F60E2">
              <w:rPr>
                <w:b w:val="0"/>
              </w:rPr>
              <w:t>uthentication.</w:t>
            </w:r>
          </w:p>
          <w:p w14:paraId="4EC66A30" w14:textId="12696E4A" w:rsidR="00A85260" w:rsidRPr="007F60E2" w:rsidRDefault="00A85260" w:rsidP="00D82CC4">
            <w:pPr>
              <w:pStyle w:val="Tableheader"/>
              <w:numPr>
                <w:ilvl w:val="0"/>
                <w:numId w:val="9"/>
              </w:numPr>
              <w:rPr>
                <w:b w:val="0"/>
              </w:rPr>
            </w:pPr>
            <w:r w:rsidRPr="007F60E2">
              <w:rPr>
                <w:b w:val="0"/>
              </w:rPr>
              <w:t>The use case continues to Step</w:t>
            </w:r>
            <w:r w:rsidR="0094049E" w:rsidRPr="007F60E2">
              <w:rPr>
                <w:b w:val="0"/>
              </w:rPr>
              <w:t xml:space="preserve"> 5 in the </w:t>
            </w:r>
            <w:r w:rsidR="00541082" w:rsidRPr="007F60E2">
              <w:rPr>
                <w:b w:val="0"/>
              </w:rPr>
              <w:t>basic flow</w:t>
            </w:r>
            <w:r w:rsidR="0094049E" w:rsidRPr="007F60E2">
              <w:rPr>
                <w:b w:val="0"/>
              </w:rPr>
              <w:t>.</w:t>
            </w:r>
          </w:p>
          <w:p w14:paraId="177A5F95" w14:textId="77777777" w:rsidR="00F17A84" w:rsidRPr="007F60E2" w:rsidRDefault="00F17A84" w:rsidP="00A270C1">
            <w:pPr>
              <w:pStyle w:val="Tableheader"/>
              <w:rPr>
                <w:b w:val="0"/>
              </w:rPr>
            </w:pPr>
            <w:r w:rsidRPr="007F60E2">
              <w:rPr>
                <w:b w:val="0"/>
              </w:rPr>
              <w:t>[A3: Login with</w:t>
            </w:r>
            <w:r w:rsidR="00D654EA" w:rsidRPr="007F60E2">
              <w:rPr>
                <w:b w:val="0"/>
              </w:rPr>
              <w:t xml:space="preserve"> Biometrics</w:t>
            </w:r>
            <w:r w:rsidRPr="007F60E2">
              <w:rPr>
                <w:b w:val="0"/>
              </w:rPr>
              <w:t>]</w:t>
            </w:r>
          </w:p>
          <w:p w14:paraId="2AF900C0" w14:textId="77777777" w:rsidR="00D654EA" w:rsidRPr="007F60E2" w:rsidRDefault="00D654EA" w:rsidP="00D82CC4">
            <w:pPr>
              <w:pStyle w:val="Tableheader"/>
              <w:numPr>
                <w:ilvl w:val="0"/>
                <w:numId w:val="10"/>
              </w:numPr>
              <w:rPr>
                <w:b w:val="0"/>
              </w:rPr>
            </w:pPr>
            <w:r w:rsidRPr="007F60E2">
              <w:rPr>
                <w:b w:val="0"/>
              </w:rPr>
              <w:t>User select the fingerprint or face id icon.</w:t>
            </w:r>
          </w:p>
          <w:p w14:paraId="609BD9B4" w14:textId="794C50C5" w:rsidR="005B128E" w:rsidRPr="007F60E2" w:rsidRDefault="005B128E" w:rsidP="00D82CC4">
            <w:pPr>
              <w:pStyle w:val="Tableheader"/>
              <w:numPr>
                <w:ilvl w:val="0"/>
                <w:numId w:val="10"/>
              </w:numPr>
              <w:rPr>
                <w:b w:val="0"/>
              </w:rPr>
            </w:pPr>
            <w:r w:rsidRPr="007F60E2">
              <w:rPr>
                <w:b w:val="0"/>
              </w:rPr>
              <w:t>System triggers device biometric scanner.</w:t>
            </w:r>
          </w:p>
          <w:p w14:paraId="0D49F8D5" w14:textId="77777777" w:rsidR="00D654EA" w:rsidRPr="007F60E2" w:rsidRDefault="00D654EA" w:rsidP="00D82CC4">
            <w:pPr>
              <w:pStyle w:val="Tableheader"/>
              <w:numPr>
                <w:ilvl w:val="0"/>
                <w:numId w:val="10"/>
              </w:numPr>
              <w:rPr>
                <w:b w:val="0"/>
              </w:rPr>
            </w:pPr>
            <w:r w:rsidRPr="007F60E2">
              <w:rPr>
                <w:b w:val="0"/>
              </w:rPr>
              <w:t>System verifies biometric data locally.</w:t>
            </w:r>
          </w:p>
          <w:p w14:paraId="484F9282" w14:textId="599E253D" w:rsidR="005B128E" w:rsidRPr="007F60E2" w:rsidRDefault="005B128E" w:rsidP="00D82CC4">
            <w:pPr>
              <w:pStyle w:val="Tableheader"/>
              <w:numPr>
                <w:ilvl w:val="0"/>
                <w:numId w:val="10"/>
              </w:numPr>
              <w:rPr>
                <w:b w:val="0"/>
              </w:rPr>
            </w:pPr>
            <w:r w:rsidRPr="007F60E2">
              <w:rPr>
                <w:b w:val="0"/>
              </w:rPr>
              <w:t xml:space="preserve">The use case continues to Step 5 in the </w:t>
            </w:r>
            <w:r w:rsidR="00541082" w:rsidRPr="007F60E2">
              <w:rPr>
                <w:b w:val="0"/>
              </w:rPr>
              <w:t>basic flow</w:t>
            </w:r>
            <w:r w:rsidRPr="007F60E2">
              <w:rPr>
                <w:b w:val="0"/>
              </w:rPr>
              <w:t>.</w:t>
            </w:r>
          </w:p>
          <w:p w14:paraId="10E38187" w14:textId="77777777" w:rsidR="008B3003" w:rsidRPr="007F60E2" w:rsidRDefault="008B3003" w:rsidP="00A270C1">
            <w:pPr>
              <w:pStyle w:val="Tableheader"/>
              <w:rPr>
                <w:b w:val="0"/>
              </w:rPr>
            </w:pPr>
            <w:r w:rsidRPr="007F60E2">
              <w:rPr>
                <w:b w:val="0"/>
              </w:rPr>
              <w:t>[A4: First Time Login – Conduct Smart Survey]</w:t>
            </w:r>
          </w:p>
          <w:p w14:paraId="20B13CC7" w14:textId="4BF89C39" w:rsidR="005A1866" w:rsidRPr="007F60E2" w:rsidRDefault="004E487D" w:rsidP="00D82CC4">
            <w:pPr>
              <w:pStyle w:val="Tableheader"/>
              <w:numPr>
                <w:ilvl w:val="0"/>
                <w:numId w:val="11"/>
              </w:numPr>
              <w:rPr>
                <w:b w:val="0"/>
              </w:rPr>
            </w:pPr>
            <w:r w:rsidRPr="007F60E2">
              <w:rPr>
                <w:b w:val="0"/>
              </w:rPr>
              <w:t>System detects the user is logging in for the first time.</w:t>
            </w:r>
          </w:p>
          <w:p w14:paraId="340C5D4F" w14:textId="1102BDEF" w:rsidR="004E487D" w:rsidRPr="007F60E2" w:rsidRDefault="004E487D" w:rsidP="00D82CC4">
            <w:pPr>
              <w:pStyle w:val="Tableheader"/>
              <w:numPr>
                <w:ilvl w:val="0"/>
                <w:numId w:val="11"/>
              </w:numPr>
              <w:rPr>
                <w:b w:val="0"/>
              </w:rPr>
            </w:pPr>
            <w:r w:rsidRPr="007F60E2">
              <w:rPr>
                <w:b w:val="0"/>
              </w:rPr>
              <w:lastRenderedPageBreak/>
              <w:t>System displays a Smart Survey</w:t>
            </w:r>
            <w:r w:rsidR="00DB5C0C" w:rsidRPr="007F60E2">
              <w:rPr>
                <w:b w:val="0"/>
              </w:rPr>
              <w:t>.</w:t>
            </w:r>
          </w:p>
          <w:p w14:paraId="154FDA02" w14:textId="3ADD8052" w:rsidR="00DB5C0C" w:rsidRPr="007F60E2" w:rsidRDefault="00DB5C0C" w:rsidP="00D82CC4">
            <w:pPr>
              <w:pStyle w:val="Tableheader"/>
              <w:numPr>
                <w:ilvl w:val="0"/>
                <w:numId w:val="11"/>
              </w:numPr>
              <w:rPr>
                <w:b w:val="0"/>
              </w:rPr>
            </w:pPr>
            <w:r w:rsidRPr="007F60E2">
              <w:rPr>
                <w:b w:val="0"/>
              </w:rPr>
              <w:t>User complete Smart Survey.</w:t>
            </w:r>
          </w:p>
          <w:p w14:paraId="5F5F53B5" w14:textId="6E48AF88" w:rsidR="008B3003" w:rsidRPr="007F60E2" w:rsidRDefault="00DB5C0C" w:rsidP="00D82CC4">
            <w:pPr>
              <w:pStyle w:val="Tableheader"/>
              <w:numPr>
                <w:ilvl w:val="0"/>
                <w:numId w:val="11"/>
              </w:numPr>
              <w:rPr>
                <w:b w:val="0"/>
              </w:rPr>
            </w:pPr>
            <w:r w:rsidRPr="007F60E2">
              <w:rPr>
                <w:b w:val="0"/>
              </w:rPr>
              <w:t xml:space="preserve">The use case continues to Step 6 in the </w:t>
            </w:r>
            <w:r w:rsidR="00541082" w:rsidRPr="007F60E2">
              <w:rPr>
                <w:b w:val="0"/>
              </w:rPr>
              <w:t>basic flow</w:t>
            </w:r>
            <w:r w:rsidRPr="007F60E2">
              <w:rPr>
                <w:b w:val="0"/>
              </w:rPr>
              <w:t>.</w:t>
            </w:r>
          </w:p>
          <w:p w14:paraId="127CB4C0" w14:textId="77777777" w:rsidR="0069033D" w:rsidRPr="007F60E2" w:rsidRDefault="0069033D" w:rsidP="00A270C1">
            <w:pPr>
              <w:pStyle w:val="Tableheader"/>
              <w:rPr>
                <w:b w:val="0"/>
              </w:rPr>
            </w:pPr>
            <w:r w:rsidRPr="007F60E2">
              <w:rPr>
                <w:b w:val="0"/>
              </w:rPr>
              <w:t>[A5: Forgot Password]</w:t>
            </w:r>
          </w:p>
          <w:p w14:paraId="414BF13B" w14:textId="1496C67F" w:rsidR="0069033D" w:rsidRPr="007F60E2" w:rsidRDefault="00BB6BC3" w:rsidP="00D82CC4">
            <w:pPr>
              <w:pStyle w:val="Tableheader"/>
              <w:numPr>
                <w:ilvl w:val="0"/>
                <w:numId w:val="12"/>
              </w:numPr>
              <w:rPr>
                <w:b w:val="0"/>
              </w:rPr>
            </w:pPr>
            <w:r w:rsidRPr="007F60E2">
              <w:rPr>
                <w:b w:val="0"/>
              </w:rPr>
              <w:t>User selects “Forgot Password” from login screen.</w:t>
            </w:r>
          </w:p>
          <w:p w14:paraId="625582AD" w14:textId="7F7B274D" w:rsidR="00BB6BC3" w:rsidRPr="007F60E2" w:rsidRDefault="00952152" w:rsidP="00D82CC4">
            <w:pPr>
              <w:pStyle w:val="Tableheader"/>
              <w:numPr>
                <w:ilvl w:val="0"/>
                <w:numId w:val="12"/>
              </w:numPr>
              <w:rPr>
                <w:b w:val="0"/>
              </w:rPr>
            </w:pPr>
            <w:r w:rsidRPr="007F60E2">
              <w:rPr>
                <w:b w:val="0"/>
              </w:rPr>
              <w:t>System displays the password recovery screen</w:t>
            </w:r>
            <w:r w:rsidR="001D2472" w:rsidRPr="007F60E2">
              <w:rPr>
                <w:b w:val="0"/>
              </w:rPr>
              <w:t>.</w:t>
            </w:r>
          </w:p>
          <w:p w14:paraId="197247DE" w14:textId="45702856" w:rsidR="0069033D" w:rsidRPr="007F60E2" w:rsidRDefault="00952152" w:rsidP="00D82CC4">
            <w:pPr>
              <w:pStyle w:val="Tableheader"/>
              <w:numPr>
                <w:ilvl w:val="0"/>
                <w:numId w:val="12"/>
              </w:numPr>
              <w:rPr>
                <w:b w:val="0"/>
              </w:rPr>
            </w:pPr>
            <w:r w:rsidRPr="007F60E2">
              <w:rPr>
                <w:b w:val="0"/>
              </w:rPr>
              <w:t xml:space="preserve">User </w:t>
            </w:r>
            <w:r w:rsidR="001D2472" w:rsidRPr="007F60E2">
              <w:rPr>
                <w:b w:val="0"/>
              </w:rPr>
              <w:t>enter the registered email.</w:t>
            </w:r>
          </w:p>
          <w:p w14:paraId="72BE0964" w14:textId="669969B7" w:rsidR="001D2472" w:rsidRPr="007F60E2" w:rsidRDefault="00944141" w:rsidP="00D82CC4">
            <w:pPr>
              <w:pStyle w:val="Tableheader"/>
              <w:numPr>
                <w:ilvl w:val="0"/>
                <w:numId w:val="12"/>
              </w:numPr>
              <w:rPr>
                <w:b w:val="0"/>
              </w:rPr>
            </w:pPr>
            <w:r w:rsidRPr="007F60E2">
              <w:rPr>
                <w:b w:val="0"/>
              </w:rPr>
              <w:t>System sends a password reset link</w:t>
            </w:r>
            <w:r w:rsidR="00FB65A2" w:rsidRPr="007F60E2">
              <w:rPr>
                <w:b w:val="0"/>
              </w:rPr>
              <w:t xml:space="preserve"> to the respective email.</w:t>
            </w:r>
          </w:p>
          <w:p w14:paraId="1E4755BC" w14:textId="51CB0012" w:rsidR="00FB65A2" w:rsidRPr="007F60E2" w:rsidRDefault="00FB65A2" w:rsidP="00D82CC4">
            <w:pPr>
              <w:pStyle w:val="Tableheader"/>
              <w:numPr>
                <w:ilvl w:val="0"/>
                <w:numId w:val="12"/>
              </w:numPr>
              <w:rPr>
                <w:b w:val="0"/>
              </w:rPr>
            </w:pPr>
            <w:r w:rsidRPr="007F60E2">
              <w:rPr>
                <w:b w:val="0"/>
              </w:rPr>
              <w:t>Users open the reset link.</w:t>
            </w:r>
          </w:p>
          <w:p w14:paraId="7929F7F6" w14:textId="77777777" w:rsidR="0069033D" w:rsidRPr="007F60E2" w:rsidRDefault="0069033D" w:rsidP="00D82CC4">
            <w:pPr>
              <w:pStyle w:val="Tableheader"/>
              <w:numPr>
                <w:ilvl w:val="0"/>
                <w:numId w:val="12"/>
              </w:numPr>
              <w:rPr>
                <w:b w:val="0"/>
              </w:rPr>
            </w:pPr>
            <w:r w:rsidRPr="007F60E2">
              <w:rPr>
                <w:b w:val="0"/>
              </w:rPr>
              <w:t xml:space="preserve">The use case continues to </w:t>
            </w:r>
            <w:r w:rsidR="00FB65A2" w:rsidRPr="007F60E2">
              <w:rPr>
                <w:b w:val="0"/>
              </w:rPr>
              <w:t>[A6: Reset Password]</w:t>
            </w:r>
            <w:r w:rsidR="00A70A00" w:rsidRPr="007F60E2">
              <w:rPr>
                <w:b w:val="0"/>
              </w:rPr>
              <w:t xml:space="preserve"> flow.</w:t>
            </w:r>
          </w:p>
          <w:p w14:paraId="40E7BBCE" w14:textId="77777777" w:rsidR="00A70A00" w:rsidRPr="007F60E2" w:rsidRDefault="00A70A00" w:rsidP="00A270C1">
            <w:pPr>
              <w:pStyle w:val="Tableheader"/>
              <w:rPr>
                <w:b w:val="0"/>
              </w:rPr>
            </w:pPr>
            <w:r w:rsidRPr="007F60E2">
              <w:rPr>
                <w:b w:val="0"/>
              </w:rPr>
              <w:t>[A6: Reset Password]</w:t>
            </w:r>
          </w:p>
          <w:p w14:paraId="151C9386" w14:textId="05F1B89F" w:rsidR="00A70A00" w:rsidRPr="007F60E2" w:rsidRDefault="00A70A00" w:rsidP="00D82CC4">
            <w:pPr>
              <w:pStyle w:val="Tableheader"/>
              <w:numPr>
                <w:ilvl w:val="0"/>
                <w:numId w:val="15"/>
              </w:numPr>
              <w:rPr>
                <w:b w:val="0"/>
              </w:rPr>
            </w:pPr>
            <w:r w:rsidRPr="007F60E2">
              <w:rPr>
                <w:b w:val="0"/>
              </w:rPr>
              <w:t>User enters a new password</w:t>
            </w:r>
            <w:r w:rsidR="00C83BC1" w:rsidRPr="007F60E2">
              <w:rPr>
                <w:b w:val="0"/>
              </w:rPr>
              <w:t xml:space="preserve"> and confirm it.</w:t>
            </w:r>
          </w:p>
          <w:p w14:paraId="4893D506" w14:textId="72DE1C7A" w:rsidR="00C83BC1" w:rsidRPr="007F60E2" w:rsidRDefault="00F05D43" w:rsidP="00D82CC4">
            <w:pPr>
              <w:pStyle w:val="Tableheader"/>
              <w:numPr>
                <w:ilvl w:val="0"/>
                <w:numId w:val="15"/>
              </w:numPr>
              <w:rPr>
                <w:b w:val="0"/>
              </w:rPr>
            </w:pPr>
            <w:r w:rsidRPr="007F60E2">
              <w:rPr>
                <w:b w:val="0"/>
              </w:rPr>
              <w:t>System validates password strength</w:t>
            </w:r>
            <w:r w:rsidR="00977F93" w:rsidRPr="007F60E2">
              <w:rPr>
                <w:b w:val="0"/>
              </w:rPr>
              <w:t>.</w:t>
            </w:r>
          </w:p>
          <w:p w14:paraId="04542C50" w14:textId="24C2C081" w:rsidR="00A70A00" w:rsidRPr="007F60E2" w:rsidRDefault="00A70A00" w:rsidP="00D82CC4">
            <w:pPr>
              <w:pStyle w:val="Tableheader"/>
              <w:numPr>
                <w:ilvl w:val="0"/>
                <w:numId w:val="15"/>
              </w:numPr>
              <w:rPr>
                <w:b w:val="0"/>
              </w:rPr>
            </w:pPr>
            <w:r w:rsidRPr="007F60E2">
              <w:rPr>
                <w:b w:val="0"/>
              </w:rPr>
              <w:t xml:space="preserve">System </w:t>
            </w:r>
            <w:r w:rsidR="00977F93" w:rsidRPr="007F60E2">
              <w:rPr>
                <w:b w:val="0"/>
              </w:rPr>
              <w:t>updates new password.</w:t>
            </w:r>
          </w:p>
          <w:p w14:paraId="2C34A81E" w14:textId="3F0F4B65" w:rsidR="00A70A00" w:rsidRPr="007F60E2" w:rsidRDefault="00977F93" w:rsidP="00D82CC4">
            <w:pPr>
              <w:pStyle w:val="Tableheader"/>
              <w:numPr>
                <w:ilvl w:val="0"/>
                <w:numId w:val="15"/>
              </w:numPr>
              <w:rPr>
                <w:b w:val="0"/>
              </w:rPr>
            </w:pPr>
            <w:r w:rsidRPr="007F60E2">
              <w:rPr>
                <w:b w:val="0"/>
              </w:rPr>
              <w:t xml:space="preserve">System </w:t>
            </w:r>
            <w:r w:rsidR="00442B62" w:rsidRPr="007F60E2">
              <w:rPr>
                <w:b w:val="0"/>
              </w:rPr>
              <w:t>confirms</w:t>
            </w:r>
            <w:r w:rsidR="00E75BEF" w:rsidRPr="007F60E2">
              <w:rPr>
                <w:b w:val="0"/>
              </w:rPr>
              <w:t xml:space="preserve"> successful password reset</w:t>
            </w:r>
            <w:r w:rsidR="00A70A00" w:rsidRPr="007F60E2">
              <w:rPr>
                <w:b w:val="0"/>
              </w:rPr>
              <w:t>.</w:t>
            </w:r>
          </w:p>
          <w:p w14:paraId="1B59EF19" w14:textId="441D092F" w:rsidR="00442B62" w:rsidRPr="007F60E2" w:rsidRDefault="00442B62" w:rsidP="00D82CC4">
            <w:pPr>
              <w:pStyle w:val="Tableheader"/>
              <w:numPr>
                <w:ilvl w:val="0"/>
                <w:numId w:val="15"/>
              </w:numPr>
              <w:rPr>
                <w:b w:val="0"/>
              </w:rPr>
            </w:pPr>
            <w:r w:rsidRPr="007F60E2">
              <w:rPr>
                <w:b w:val="0"/>
              </w:rPr>
              <w:t>User returns to the login page.</w:t>
            </w:r>
          </w:p>
          <w:p w14:paraId="73B0E975" w14:textId="3675EF4C" w:rsidR="00A70A00" w:rsidRPr="00317312" w:rsidRDefault="00442B62" w:rsidP="00A270C1">
            <w:pPr>
              <w:pStyle w:val="Tableheader"/>
              <w:numPr>
                <w:ilvl w:val="0"/>
                <w:numId w:val="15"/>
              </w:numPr>
              <w:rPr>
                <w:b w:val="0"/>
              </w:rPr>
            </w:pPr>
            <w:r w:rsidRPr="007F60E2">
              <w:rPr>
                <w:b w:val="0"/>
              </w:rPr>
              <w:t xml:space="preserve">The use case continues to Step 3 in </w:t>
            </w:r>
            <w:r w:rsidR="00541082" w:rsidRPr="007F60E2">
              <w:rPr>
                <w:b w:val="0"/>
              </w:rPr>
              <w:t>basic flow</w:t>
            </w:r>
            <w:r w:rsidRPr="007F60E2">
              <w:rPr>
                <w:b w:val="0"/>
              </w:rPr>
              <w:t>.</w:t>
            </w:r>
          </w:p>
        </w:tc>
      </w:tr>
      <w:tr w:rsidR="005624FB" w:rsidRPr="007F60E2" w14:paraId="0ACCF502" w14:textId="77777777" w:rsidTr="008B3003">
        <w:tc>
          <w:tcPr>
            <w:tcW w:w="2122" w:type="dxa"/>
          </w:tcPr>
          <w:p w14:paraId="45167930" w14:textId="77777777" w:rsidR="005624FB" w:rsidRPr="007F60E2" w:rsidRDefault="005624FB" w:rsidP="00A5216F">
            <w:pPr>
              <w:pStyle w:val="Tabletextleft"/>
            </w:pPr>
            <w:r w:rsidRPr="007F60E2">
              <w:lastRenderedPageBreak/>
              <w:t>Exception Flow</w:t>
            </w:r>
          </w:p>
        </w:tc>
        <w:tc>
          <w:tcPr>
            <w:tcW w:w="6349" w:type="dxa"/>
            <w:tcBorders>
              <w:top w:val="single" w:sz="4" w:space="0" w:color="auto"/>
            </w:tcBorders>
          </w:tcPr>
          <w:p w14:paraId="507A7734" w14:textId="77777777" w:rsidR="005624FB" w:rsidRPr="007F60E2" w:rsidRDefault="008363A1" w:rsidP="00A270C1">
            <w:pPr>
              <w:pStyle w:val="Tableheader"/>
              <w:rPr>
                <w:b w:val="0"/>
              </w:rPr>
            </w:pPr>
            <w:r w:rsidRPr="007F60E2">
              <w:rPr>
                <w:b w:val="0"/>
              </w:rPr>
              <w:t>[E1: Invalid Credentials]</w:t>
            </w:r>
          </w:p>
          <w:p w14:paraId="503FD3F8" w14:textId="135FD58D" w:rsidR="003F57AA" w:rsidRPr="007F60E2" w:rsidRDefault="00B339E1" w:rsidP="00317312">
            <w:pPr>
              <w:pStyle w:val="Tableheader"/>
              <w:numPr>
                <w:ilvl w:val="0"/>
                <w:numId w:val="83"/>
              </w:numPr>
              <w:rPr>
                <w:b w:val="0"/>
              </w:rPr>
            </w:pPr>
            <w:r w:rsidRPr="007F60E2">
              <w:rPr>
                <w:b w:val="0"/>
              </w:rPr>
              <w:t>System detects incorrect email or password.</w:t>
            </w:r>
          </w:p>
          <w:p w14:paraId="5C3273AA" w14:textId="45073FAB" w:rsidR="00B339E1" w:rsidRPr="007F60E2" w:rsidRDefault="00B339E1" w:rsidP="00317312">
            <w:pPr>
              <w:pStyle w:val="Tableheader"/>
              <w:numPr>
                <w:ilvl w:val="0"/>
                <w:numId w:val="83"/>
              </w:numPr>
              <w:rPr>
                <w:b w:val="0"/>
              </w:rPr>
            </w:pPr>
            <w:r w:rsidRPr="007F60E2">
              <w:rPr>
                <w:b w:val="0"/>
              </w:rPr>
              <w:lastRenderedPageBreak/>
              <w:t>System displays an error message.</w:t>
            </w:r>
          </w:p>
          <w:p w14:paraId="3C2F9136" w14:textId="5F7D0DA0" w:rsidR="00B339E1" w:rsidRPr="007F60E2" w:rsidRDefault="0027069D" w:rsidP="00317312">
            <w:pPr>
              <w:pStyle w:val="Tableheader"/>
              <w:numPr>
                <w:ilvl w:val="0"/>
                <w:numId w:val="83"/>
              </w:numPr>
              <w:rPr>
                <w:b w:val="0"/>
              </w:rPr>
            </w:pPr>
            <w:r w:rsidRPr="007F60E2">
              <w:rPr>
                <w:b w:val="0"/>
              </w:rPr>
              <w:t xml:space="preserve">The use case continues to Step 4 in the </w:t>
            </w:r>
            <w:r w:rsidR="00541082" w:rsidRPr="007F60E2">
              <w:rPr>
                <w:b w:val="0"/>
              </w:rPr>
              <w:t>basic flow</w:t>
            </w:r>
            <w:r w:rsidRPr="007F60E2">
              <w:rPr>
                <w:b w:val="0"/>
              </w:rPr>
              <w:t>.</w:t>
            </w:r>
          </w:p>
          <w:p w14:paraId="20C6DDD7" w14:textId="04409DDB" w:rsidR="00834EB3" w:rsidRPr="007F60E2" w:rsidRDefault="00834EB3" w:rsidP="00A270C1">
            <w:pPr>
              <w:pStyle w:val="Tableheader"/>
              <w:rPr>
                <w:b w:val="0"/>
              </w:rPr>
            </w:pPr>
            <w:r w:rsidRPr="007F60E2">
              <w:rPr>
                <w:b w:val="0"/>
              </w:rPr>
              <w:t>[E2: Google Authenticate Failure]</w:t>
            </w:r>
          </w:p>
          <w:p w14:paraId="02615C37" w14:textId="04C6D001" w:rsidR="00834EB3" w:rsidRPr="007F60E2" w:rsidRDefault="00834EB3" w:rsidP="00D82CC4">
            <w:pPr>
              <w:pStyle w:val="Tableheader"/>
              <w:numPr>
                <w:ilvl w:val="0"/>
                <w:numId w:val="13"/>
              </w:numPr>
              <w:rPr>
                <w:b w:val="0"/>
              </w:rPr>
            </w:pPr>
            <w:r w:rsidRPr="007F60E2">
              <w:rPr>
                <w:b w:val="0"/>
              </w:rPr>
              <w:t xml:space="preserve">System </w:t>
            </w:r>
            <w:r w:rsidR="003F24A6" w:rsidRPr="007F60E2">
              <w:rPr>
                <w:b w:val="0"/>
              </w:rPr>
              <w:t>receives an authentication error from Google.</w:t>
            </w:r>
          </w:p>
          <w:p w14:paraId="6C1B5F1A" w14:textId="77777777" w:rsidR="00834EB3" w:rsidRPr="007F60E2" w:rsidRDefault="00834EB3" w:rsidP="00D82CC4">
            <w:pPr>
              <w:pStyle w:val="Tableheader"/>
              <w:numPr>
                <w:ilvl w:val="0"/>
                <w:numId w:val="13"/>
              </w:numPr>
              <w:rPr>
                <w:b w:val="0"/>
              </w:rPr>
            </w:pPr>
            <w:r w:rsidRPr="007F60E2">
              <w:rPr>
                <w:b w:val="0"/>
              </w:rPr>
              <w:t>System displays an error message.</w:t>
            </w:r>
          </w:p>
          <w:p w14:paraId="711C6055" w14:textId="6D95B26F" w:rsidR="00834EB3" w:rsidRPr="007F60E2" w:rsidRDefault="00834EB3" w:rsidP="00D82CC4">
            <w:pPr>
              <w:pStyle w:val="Tableheader"/>
              <w:numPr>
                <w:ilvl w:val="0"/>
                <w:numId w:val="13"/>
              </w:numPr>
              <w:rPr>
                <w:b w:val="0"/>
              </w:rPr>
            </w:pPr>
            <w:r w:rsidRPr="007F60E2">
              <w:rPr>
                <w:b w:val="0"/>
              </w:rPr>
              <w:t xml:space="preserve">The use case continues to Step 4 in the </w:t>
            </w:r>
            <w:r w:rsidR="00541082" w:rsidRPr="007F60E2">
              <w:rPr>
                <w:b w:val="0"/>
              </w:rPr>
              <w:t>basic flow</w:t>
            </w:r>
            <w:r w:rsidRPr="007F60E2">
              <w:rPr>
                <w:b w:val="0"/>
              </w:rPr>
              <w:t>.</w:t>
            </w:r>
          </w:p>
          <w:p w14:paraId="100D3F64" w14:textId="47F06712" w:rsidR="003F24A6" w:rsidRPr="007F60E2" w:rsidRDefault="003F24A6" w:rsidP="00A270C1">
            <w:pPr>
              <w:pStyle w:val="Tableheader"/>
              <w:rPr>
                <w:b w:val="0"/>
              </w:rPr>
            </w:pPr>
            <w:r w:rsidRPr="007F60E2">
              <w:rPr>
                <w:b w:val="0"/>
              </w:rPr>
              <w:t xml:space="preserve">[E3: </w:t>
            </w:r>
            <w:r w:rsidR="00D95290" w:rsidRPr="007F60E2">
              <w:rPr>
                <w:b w:val="0"/>
              </w:rPr>
              <w:t>Biometric Failed]</w:t>
            </w:r>
          </w:p>
          <w:p w14:paraId="646AD3EB" w14:textId="29984EA2" w:rsidR="00D95290" w:rsidRPr="007F60E2" w:rsidRDefault="00D95290" w:rsidP="00D82CC4">
            <w:pPr>
              <w:pStyle w:val="Tableheader"/>
              <w:numPr>
                <w:ilvl w:val="0"/>
                <w:numId w:val="14"/>
              </w:numPr>
              <w:rPr>
                <w:b w:val="0"/>
              </w:rPr>
            </w:pPr>
            <w:r w:rsidRPr="007F60E2">
              <w:rPr>
                <w:b w:val="0"/>
              </w:rPr>
              <w:t>Device</w:t>
            </w:r>
            <w:r w:rsidR="00912271" w:rsidRPr="007F60E2">
              <w:rPr>
                <w:b w:val="0"/>
              </w:rPr>
              <w:t xml:space="preserve"> fails to read fingerprint/ face id.</w:t>
            </w:r>
          </w:p>
          <w:p w14:paraId="7150D8F3" w14:textId="77777777" w:rsidR="00D95290" w:rsidRPr="007F60E2" w:rsidRDefault="00D95290" w:rsidP="00D82CC4">
            <w:pPr>
              <w:pStyle w:val="Tableheader"/>
              <w:numPr>
                <w:ilvl w:val="0"/>
                <w:numId w:val="14"/>
              </w:numPr>
              <w:rPr>
                <w:b w:val="0"/>
              </w:rPr>
            </w:pPr>
            <w:r w:rsidRPr="007F60E2">
              <w:rPr>
                <w:b w:val="0"/>
              </w:rPr>
              <w:t>System displays an error message.</w:t>
            </w:r>
          </w:p>
          <w:p w14:paraId="62A725F3" w14:textId="370372E1" w:rsidR="008363A1" w:rsidRPr="007F60E2" w:rsidRDefault="00D95290" w:rsidP="00D82CC4">
            <w:pPr>
              <w:pStyle w:val="Tableheader"/>
              <w:numPr>
                <w:ilvl w:val="0"/>
                <w:numId w:val="14"/>
              </w:numPr>
              <w:rPr>
                <w:b w:val="0"/>
              </w:rPr>
            </w:pPr>
            <w:r w:rsidRPr="007F60E2">
              <w:rPr>
                <w:b w:val="0"/>
              </w:rPr>
              <w:t xml:space="preserve">The use case continues to Step 4 in the </w:t>
            </w:r>
            <w:r w:rsidR="00541082" w:rsidRPr="007F60E2">
              <w:rPr>
                <w:b w:val="0"/>
              </w:rPr>
              <w:t>basic flow</w:t>
            </w:r>
            <w:r w:rsidRPr="007F60E2">
              <w:rPr>
                <w:b w:val="0"/>
              </w:rPr>
              <w:t>.</w:t>
            </w:r>
          </w:p>
          <w:p w14:paraId="70A9DBB0" w14:textId="77777777" w:rsidR="00442B62" w:rsidRPr="007F60E2" w:rsidRDefault="00442B62" w:rsidP="00A270C1">
            <w:pPr>
              <w:pStyle w:val="Tableheader"/>
              <w:rPr>
                <w:b w:val="0"/>
              </w:rPr>
            </w:pPr>
            <w:r w:rsidRPr="007F60E2">
              <w:rPr>
                <w:b w:val="0"/>
              </w:rPr>
              <w:t xml:space="preserve">[E4: </w:t>
            </w:r>
            <w:r w:rsidR="009427BC" w:rsidRPr="007F60E2">
              <w:rPr>
                <w:b w:val="0"/>
              </w:rPr>
              <w:t>Email not Registered</w:t>
            </w:r>
            <w:r w:rsidRPr="007F60E2">
              <w:rPr>
                <w:b w:val="0"/>
              </w:rPr>
              <w:t>]</w:t>
            </w:r>
          </w:p>
          <w:p w14:paraId="3F5DE327" w14:textId="5F6E810C" w:rsidR="009427BC" w:rsidRPr="007F60E2" w:rsidRDefault="009427BC" w:rsidP="00D82CC4">
            <w:pPr>
              <w:pStyle w:val="Tableheader"/>
              <w:numPr>
                <w:ilvl w:val="0"/>
                <w:numId w:val="16"/>
              </w:numPr>
              <w:rPr>
                <w:b w:val="0"/>
              </w:rPr>
            </w:pPr>
            <w:r w:rsidRPr="007F60E2">
              <w:rPr>
                <w:b w:val="0"/>
              </w:rPr>
              <w:t>System detects that the entered email does not</w:t>
            </w:r>
            <w:r w:rsidR="00E459EA" w:rsidRPr="007F60E2">
              <w:rPr>
                <w:b w:val="0"/>
              </w:rPr>
              <w:t xml:space="preserve"> exist.</w:t>
            </w:r>
          </w:p>
          <w:p w14:paraId="0FE01E85" w14:textId="77777777" w:rsidR="009427BC" w:rsidRPr="007F60E2" w:rsidRDefault="009427BC" w:rsidP="00D82CC4">
            <w:pPr>
              <w:pStyle w:val="Tableheader"/>
              <w:numPr>
                <w:ilvl w:val="0"/>
                <w:numId w:val="16"/>
              </w:numPr>
              <w:rPr>
                <w:b w:val="0"/>
              </w:rPr>
            </w:pPr>
            <w:r w:rsidRPr="007F60E2">
              <w:rPr>
                <w:b w:val="0"/>
              </w:rPr>
              <w:t>System displays an error message.</w:t>
            </w:r>
          </w:p>
          <w:p w14:paraId="23FF9582" w14:textId="4994F343" w:rsidR="009427BC" w:rsidRPr="007F60E2" w:rsidRDefault="00E459EA" w:rsidP="00D82CC4">
            <w:pPr>
              <w:pStyle w:val="Tableheader"/>
              <w:numPr>
                <w:ilvl w:val="0"/>
                <w:numId w:val="16"/>
              </w:numPr>
              <w:rPr>
                <w:b w:val="0"/>
              </w:rPr>
            </w:pPr>
            <w:r w:rsidRPr="007F60E2">
              <w:rPr>
                <w:b w:val="0"/>
              </w:rPr>
              <w:t>User return to the</w:t>
            </w:r>
            <w:r w:rsidR="00EC3146">
              <w:rPr>
                <w:b w:val="0"/>
              </w:rPr>
              <w:t xml:space="preserve"> login page.</w:t>
            </w:r>
          </w:p>
          <w:p w14:paraId="0FD7B272" w14:textId="4B5F3177" w:rsidR="00E459EA" w:rsidRPr="007F60E2" w:rsidRDefault="00E459EA" w:rsidP="00A270C1">
            <w:pPr>
              <w:pStyle w:val="Tableheader"/>
              <w:rPr>
                <w:b w:val="0"/>
              </w:rPr>
            </w:pPr>
            <w:r w:rsidRPr="007F60E2">
              <w:rPr>
                <w:b w:val="0"/>
              </w:rPr>
              <w:t>[E5: Weak Password]</w:t>
            </w:r>
          </w:p>
          <w:p w14:paraId="673CE3F0" w14:textId="454624A3" w:rsidR="00E459EA" w:rsidRPr="007F60E2" w:rsidRDefault="00E459EA" w:rsidP="00D82CC4">
            <w:pPr>
              <w:pStyle w:val="Tableheader"/>
              <w:numPr>
                <w:ilvl w:val="0"/>
                <w:numId w:val="17"/>
              </w:numPr>
              <w:rPr>
                <w:b w:val="0"/>
              </w:rPr>
            </w:pPr>
            <w:r w:rsidRPr="007F60E2">
              <w:rPr>
                <w:b w:val="0"/>
              </w:rPr>
              <w:t xml:space="preserve">System detects </w:t>
            </w:r>
            <w:r w:rsidR="0085388B" w:rsidRPr="007F60E2">
              <w:rPr>
                <w:b w:val="0"/>
              </w:rPr>
              <w:t>a weak password during sign in with email and reset password</w:t>
            </w:r>
            <w:r w:rsidR="00F274D8" w:rsidRPr="007F60E2">
              <w:rPr>
                <w:b w:val="0"/>
              </w:rPr>
              <w:t>.</w:t>
            </w:r>
          </w:p>
          <w:p w14:paraId="260163AD" w14:textId="77777777" w:rsidR="00E459EA" w:rsidRPr="007F60E2" w:rsidRDefault="00E459EA" w:rsidP="00D82CC4">
            <w:pPr>
              <w:pStyle w:val="Tableheader"/>
              <w:numPr>
                <w:ilvl w:val="0"/>
                <w:numId w:val="17"/>
              </w:numPr>
              <w:rPr>
                <w:b w:val="0"/>
              </w:rPr>
            </w:pPr>
            <w:r w:rsidRPr="007F60E2">
              <w:rPr>
                <w:b w:val="0"/>
              </w:rPr>
              <w:t>System displays an error message.</w:t>
            </w:r>
          </w:p>
          <w:p w14:paraId="05FA1D26" w14:textId="7183F9BA" w:rsidR="00E459EA" w:rsidRPr="007F60E2" w:rsidRDefault="00F274D8" w:rsidP="00D82CC4">
            <w:pPr>
              <w:pStyle w:val="Tableheader"/>
              <w:numPr>
                <w:ilvl w:val="0"/>
                <w:numId w:val="17"/>
              </w:numPr>
              <w:rPr>
                <w:b w:val="0"/>
              </w:rPr>
            </w:pPr>
            <w:r w:rsidRPr="007F60E2">
              <w:rPr>
                <w:b w:val="0"/>
              </w:rPr>
              <w:t>User re-enters a stronger password.</w:t>
            </w:r>
          </w:p>
          <w:p w14:paraId="0A341316" w14:textId="471AF806" w:rsidR="009427BC" w:rsidRPr="007F60E2" w:rsidRDefault="009427BC" w:rsidP="00A270C1">
            <w:pPr>
              <w:pStyle w:val="Tableheader"/>
              <w:rPr>
                <w:b w:val="0"/>
              </w:rPr>
            </w:pPr>
          </w:p>
        </w:tc>
      </w:tr>
      <w:tr w:rsidR="005624FB" w:rsidRPr="007F60E2" w14:paraId="34F8435B" w14:textId="77777777" w:rsidTr="0093031A">
        <w:tc>
          <w:tcPr>
            <w:tcW w:w="2122" w:type="dxa"/>
          </w:tcPr>
          <w:p w14:paraId="73E0022C" w14:textId="77777777" w:rsidR="005624FB" w:rsidRPr="007F60E2" w:rsidRDefault="005624FB" w:rsidP="00A5216F">
            <w:pPr>
              <w:pStyle w:val="Tabletextleft"/>
            </w:pPr>
            <w:r w:rsidRPr="007F60E2">
              <w:lastRenderedPageBreak/>
              <w:t>Post Condition</w:t>
            </w:r>
          </w:p>
        </w:tc>
        <w:tc>
          <w:tcPr>
            <w:tcW w:w="6349" w:type="dxa"/>
          </w:tcPr>
          <w:p w14:paraId="73C057E1" w14:textId="2D2BDDAF" w:rsidR="005624FB" w:rsidRPr="007F60E2" w:rsidRDefault="00E032BA" w:rsidP="00A270C1">
            <w:pPr>
              <w:pStyle w:val="Tableheader"/>
              <w:rPr>
                <w:b w:val="0"/>
              </w:rPr>
            </w:pPr>
            <w:r w:rsidRPr="007F60E2">
              <w:rPr>
                <w:b w:val="0"/>
              </w:rPr>
              <w:t xml:space="preserve">The </w:t>
            </w:r>
            <w:r w:rsidR="00B85E9F" w:rsidRPr="007F60E2">
              <w:rPr>
                <w:b w:val="0"/>
              </w:rPr>
              <w:t>user is successfully authenticated into system and new users are redirected to Smart Survey</w:t>
            </w:r>
          </w:p>
        </w:tc>
      </w:tr>
    </w:tbl>
    <w:p w14:paraId="1CE2A7A3" w14:textId="77777777" w:rsidR="005624FB" w:rsidRPr="005624FB" w:rsidRDefault="005624FB" w:rsidP="005624FB">
      <w:pPr>
        <w:pStyle w:val="UMPParagraph"/>
        <w:rPr>
          <w:lang w:eastAsia="en-MY"/>
        </w:rPr>
      </w:pPr>
    </w:p>
    <w:p w14:paraId="42079B17" w14:textId="28B8B3A9" w:rsidR="009E4041" w:rsidRPr="00F01AE4" w:rsidRDefault="009E4041" w:rsidP="00F01AE4">
      <w:pPr>
        <w:pStyle w:val="SoureforFigureUMP"/>
        <w:rPr>
          <w:rFonts w:eastAsia="Times New Roman"/>
          <w:szCs w:val="24"/>
          <w:lang w:val="en-MY" w:eastAsia="zh-CN"/>
        </w:rPr>
      </w:pPr>
      <w:r w:rsidRPr="009E4041">
        <w:rPr>
          <w:noProof/>
        </w:rPr>
        <w:drawing>
          <wp:inline distT="0" distB="0" distL="0" distR="0" wp14:anchorId="1AA0F969" wp14:editId="261F529F">
            <wp:extent cx="5481955" cy="18478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494104" cy="1851945"/>
                    </a:xfrm>
                    <a:prstGeom prst="rect">
                      <a:avLst/>
                    </a:prstGeom>
                    <a:noFill/>
                    <a:ln>
                      <a:noFill/>
                    </a:ln>
                  </pic:spPr>
                </pic:pic>
              </a:graphicData>
            </a:graphic>
          </wp:inline>
        </w:drawing>
      </w:r>
    </w:p>
    <w:p w14:paraId="08606840" w14:textId="1D1650B4" w:rsidR="003A7E4D" w:rsidRDefault="003A7E4D" w:rsidP="00D92B33">
      <w:pPr>
        <w:pStyle w:val="CaptionforFigurePlatesUMP"/>
      </w:pPr>
      <w:bookmarkStart w:id="192" w:name="_Toc216217319"/>
      <w:r>
        <w:t>Figure 3.5</w:t>
      </w:r>
      <w:r>
        <w:tab/>
        <w:t xml:space="preserve">Use case diagram </w:t>
      </w:r>
      <w:r w:rsidR="00E935F5">
        <w:t>of</w:t>
      </w:r>
      <w:r>
        <w:t xml:space="preserve"> Manage Budget</w:t>
      </w:r>
      <w:bookmarkEnd w:id="192"/>
    </w:p>
    <w:p w14:paraId="6817954C" w14:textId="77777777" w:rsidR="00296DF2" w:rsidRDefault="00296DF2" w:rsidP="00A270C1">
      <w:pPr>
        <w:pStyle w:val="Tableheader"/>
      </w:pPr>
    </w:p>
    <w:p w14:paraId="6BC768C9" w14:textId="6DBF8F81" w:rsidR="00296DF2" w:rsidRDefault="00296DF2" w:rsidP="00A270C1">
      <w:pPr>
        <w:pStyle w:val="Tableheader"/>
      </w:pPr>
      <w:bookmarkStart w:id="193" w:name="_Toc216217250"/>
      <w:r>
        <w:t>Table 3.3</w:t>
      </w:r>
      <w:r>
        <w:tab/>
        <w:t>Use Case Description of Manage Budget</w:t>
      </w:r>
      <w:bookmarkEnd w:id="193"/>
    </w:p>
    <w:tbl>
      <w:tblPr>
        <w:tblStyle w:val="TableGrid"/>
        <w:tblW w:w="0" w:type="auto"/>
        <w:tblLook w:val="04A0" w:firstRow="1" w:lastRow="0" w:firstColumn="1" w:lastColumn="0" w:noHBand="0" w:noVBand="1"/>
      </w:tblPr>
      <w:tblGrid>
        <w:gridCol w:w="2122"/>
        <w:gridCol w:w="6349"/>
      </w:tblGrid>
      <w:tr w:rsidR="0093031A" w:rsidRPr="007F60E2" w14:paraId="2C609F3E" w14:textId="77777777" w:rsidTr="00963A3C">
        <w:tc>
          <w:tcPr>
            <w:tcW w:w="2122" w:type="dxa"/>
          </w:tcPr>
          <w:p w14:paraId="236834AA" w14:textId="77777777" w:rsidR="0093031A" w:rsidRPr="007F60E2" w:rsidRDefault="0093031A" w:rsidP="00A5216F">
            <w:pPr>
              <w:pStyle w:val="Tabletextleft"/>
            </w:pPr>
            <w:r w:rsidRPr="007F60E2">
              <w:t>Use Case ID</w:t>
            </w:r>
          </w:p>
        </w:tc>
        <w:tc>
          <w:tcPr>
            <w:tcW w:w="6349" w:type="dxa"/>
          </w:tcPr>
          <w:p w14:paraId="6FB9222A" w14:textId="2EF000C6" w:rsidR="0093031A" w:rsidRPr="007F60E2" w:rsidRDefault="0093031A" w:rsidP="00A270C1">
            <w:pPr>
              <w:pStyle w:val="Tableheader"/>
              <w:rPr>
                <w:b w:val="0"/>
              </w:rPr>
            </w:pPr>
            <w:r w:rsidRPr="007F60E2">
              <w:rPr>
                <w:b w:val="0"/>
              </w:rPr>
              <w:t>UC</w:t>
            </w:r>
            <w:r w:rsidR="00337A78" w:rsidRPr="007F60E2">
              <w:rPr>
                <w:b w:val="0"/>
              </w:rPr>
              <w:t>02</w:t>
            </w:r>
          </w:p>
        </w:tc>
      </w:tr>
      <w:tr w:rsidR="0093031A" w:rsidRPr="007F60E2" w14:paraId="0BD8A614" w14:textId="77777777" w:rsidTr="00963A3C">
        <w:tc>
          <w:tcPr>
            <w:tcW w:w="2122" w:type="dxa"/>
          </w:tcPr>
          <w:p w14:paraId="11C9DC47" w14:textId="77777777" w:rsidR="0093031A" w:rsidRPr="007F60E2" w:rsidRDefault="0093031A" w:rsidP="00A5216F">
            <w:pPr>
              <w:pStyle w:val="Tabletextleft"/>
            </w:pPr>
            <w:r w:rsidRPr="007F60E2">
              <w:t>Use Case Name</w:t>
            </w:r>
          </w:p>
        </w:tc>
        <w:tc>
          <w:tcPr>
            <w:tcW w:w="6349" w:type="dxa"/>
          </w:tcPr>
          <w:p w14:paraId="08143F9A" w14:textId="5E1D8A15" w:rsidR="0093031A" w:rsidRPr="007F60E2" w:rsidRDefault="00337A78" w:rsidP="00A270C1">
            <w:pPr>
              <w:pStyle w:val="Tableheader"/>
              <w:rPr>
                <w:b w:val="0"/>
              </w:rPr>
            </w:pPr>
            <w:r w:rsidRPr="007F60E2">
              <w:rPr>
                <w:b w:val="0"/>
              </w:rPr>
              <w:t>Manage Budget</w:t>
            </w:r>
          </w:p>
        </w:tc>
      </w:tr>
      <w:tr w:rsidR="0093031A" w:rsidRPr="007F60E2" w14:paraId="1E46C3F4" w14:textId="77777777" w:rsidTr="00963A3C">
        <w:tc>
          <w:tcPr>
            <w:tcW w:w="2122" w:type="dxa"/>
          </w:tcPr>
          <w:p w14:paraId="11680A69" w14:textId="77777777" w:rsidR="0093031A" w:rsidRPr="007F60E2" w:rsidRDefault="0093031A" w:rsidP="00A5216F">
            <w:pPr>
              <w:pStyle w:val="Tabletextleft"/>
            </w:pPr>
            <w:r w:rsidRPr="007F60E2">
              <w:t>Brief Description</w:t>
            </w:r>
          </w:p>
        </w:tc>
        <w:tc>
          <w:tcPr>
            <w:tcW w:w="6349" w:type="dxa"/>
          </w:tcPr>
          <w:p w14:paraId="5F641A03" w14:textId="21E55ADA" w:rsidR="0093031A" w:rsidRPr="007F60E2" w:rsidRDefault="00CB6741" w:rsidP="00A270C1">
            <w:pPr>
              <w:pStyle w:val="Tableheader"/>
              <w:rPr>
                <w:b w:val="0"/>
              </w:rPr>
            </w:pPr>
            <w:r w:rsidRPr="007F60E2">
              <w:rPr>
                <w:b w:val="0"/>
              </w:rPr>
              <w:t>This use case explains the process</w:t>
            </w:r>
            <w:r w:rsidR="009C0BD3" w:rsidRPr="007F60E2">
              <w:rPr>
                <w:b w:val="0"/>
              </w:rPr>
              <w:t xml:space="preserve"> of setting, updating and viewing the monthly budget. It allows users to define their</w:t>
            </w:r>
            <w:r w:rsidR="00974E4D" w:rsidRPr="007F60E2">
              <w:rPr>
                <w:b w:val="0"/>
              </w:rPr>
              <w:t xml:space="preserve"> spending limits each month and adjust them as needed. </w:t>
            </w:r>
            <w:r w:rsidR="00766866" w:rsidRPr="007F60E2">
              <w:rPr>
                <w:b w:val="0"/>
              </w:rPr>
              <w:t>The latest budget amount will be displayed after updates are made.</w:t>
            </w:r>
          </w:p>
        </w:tc>
      </w:tr>
      <w:tr w:rsidR="0093031A" w:rsidRPr="007F60E2" w14:paraId="15DBE3D6" w14:textId="77777777" w:rsidTr="00963A3C">
        <w:tc>
          <w:tcPr>
            <w:tcW w:w="2122" w:type="dxa"/>
          </w:tcPr>
          <w:p w14:paraId="1BD81978" w14:textId="77777777" w:rsidR="0093031A" w:rsidRPr="007F60E2" w:rsidRDefault="0093031A" w:rsidP="00A5216F">
            <w:pPr>
              <w:pStyle w:val="Tabletextleft"/>
            </w:pPr>
            <w:r w:rsidRPr="007F60E2">
              <w:t>Actor</w:t>
            </w:r>
          </w:p>
        </w:tc>
        <w:tc>
          <w:tcPr>
            <w:tcW w:w="6349" w:type="dxa"/>
          </w:tcPr>
          <w:p w14:paraId="4C55E26A" w14:textId="77777777" w:rsidR="0093031A" w:rsidRPr="007F60E2" w:rsidRDefault="0093031A" w:rsidP="00A270C1">
            <w:pPr>
              <w:pStyle w:val="Tableheader"/>
              <w:rPr>
                <w:b w:val="0"/>
              </w:rPr>
            </w:pPr>
            <w:r w:rsidRPr="007F60E2">
              <w:rPr>
                <w:b w:val="0"/>
              </w:rPr>
              <w:t>User</w:t>
            </w:r>
          </w:p>
        </w:tc>
      </w:tr>
      <w:tr w:rsidR="0093031A" w:rsidRPr="007F60E2" w14:paraId="2BF157D7" w14:textId="77777777" w:rsidTr="00963A3C">
        <w:tc>
          <w:tcPr>
            <w:tcW w:w="2122" w:type="dxa"/>
          </w:tcPr>
          <w:p w14:paraId="2FC04EBA" w14:textId="77777777" w:rsidR="0093031A" w:rsidRPr="007F60E2" w:rsidRDefault="0093031A" w:rsidP="00A5216F">
            <w:pPr>
              <w:pStyle w:val="Tabletextleft"/>
            </w:pPr>
            <w:r w:rsidRPr="007F60E2">
              <w:t>Pre-Condition</w:t>
            </w:r>
          </w:p>
        </w:tc>
        <w:tc>
          <w:tcPr>
            <w:tcW w:w="6349" w:type="dxa"/>
          </w:tcPr>
          <w:p w14:paraId="7F990212" w14:textId="540B5733" w:rsidR="0093031A" w:rsidRPr="007F60E2" w:rsidRDefault="006E0326" w:rsidP="00A270C1">
            <w:pPr>
              <w:pStyle w:val="Tableheader"/>
              <w:rPr>
                <w:b w:val="0"/>
              </w:rPr>
            </w:pPr>
            <w:r w:rsidRPr="007F60E2">
              <w:rPr>
                <w:b w:val="0"/>
              </w:rPr>
              <w:t>User has logged in successfully</w:t>
            </w:r>
            <w:r w:rsidR="001D71FA" w:rsidRPr="007F60E2">
              <w:rPr>
                <w:b w:val="0"/>
              </w:rPr>
              <w:t>.</w:t>
            </w:r>
          </w:p>
        </w:tc>
      </w:tr>
      <w:tr w:rsidR="0093031A" w:rsidRPr="007F60E2" w14:paraId="3F4762BD" w14:textId="77777777" w:rsidTr="00963A3C">
        <w:tc>
          <w:tcPr>
            <w:tcW w:w="2122" w:type="dxa"/>
          </w:tcPr>
          <w:p w14:paraId="64C38AC6" w14:textId="77777777" w:rsidR="0093031A" w:rsidRPr="007F60E2" w:rsidRDefault="0093031A" w:rsidP="00A5216F">
            <w:pPr>
              <w:pStyle w:val="Tabletextleft"/>
            </w:pPr>
            <w:r w:rsidRPr="007F60E2">
              <w:t>Basic Flow</w:t>
            </w:r>
          </w:p>
        </w:tc>
        <w:tc>
          <w:tcPr>
            <w:tcW w:w="6349" w:type="dxa"/>
          </w:tcPr>
          <w:p w14:paraId="66E5C3B8" w14:textId="77777777" w:rsidR="00694D2D" w:rsidRPr="007F60E2" w:rsidRDefault="00F744FE" w:rsidP="00D82CC4">
            <w:pPr>
              <w:pStyle w:val="Tableheader"/>
              <w:numPr>
                <w:ilvl w:val="0"/>
                <w:numId w:val="18"/>
              </w:numPr>
              <w:rPr>
                <w:b w:val="0"/>
              </w:rPr>
            </w:pPr>
            <w:r w:rsidRPr="007F60E2">
              <w:rPr>
                <w:b w:val="0"/>
              </w:rPr>
              <w:t>This use case begins when the user</w:t>
            </w:r>
            <w:r w:rsidR="0079236C" w:rsidRPr="007F60E2">
              <w:rPr>
                <w:b w:val="0"/>
              </w:rPr>
              <w:t xml:space="preserve"> </w:t>
            </w:r>
            <w:r w:rsidR="00216B35" w:rsidRPr="007F60E2">
              <w:rPr>
                <w:b w:val="0"/>
              </w:rPr>
              <w:t>navigates</w:t>
            </w:r>
            <w:r w:rsidR="0079236C" w:rsidRPr="007F60E2">
              <w:rPr>
                <w:b w:val="0"/>
              </w:rPr>
              <w:t xml:space="preserve"> to the </w:t>
            </w:r>
            <w:r w:rsidR="00534CE9" w:rsidRPr="007F60E2">
              <w:rPr>
                <w:b w:val="0"/>
              </w:rPr>
              <w:t>budget management settings.</w:t>
            </w:r>
          </w:p>
          <w:p w14:paraId="66D32F15" w14:textId="77777777" w:rsidR="00694D2D" w:rsidRPr="007F60E2" w:rsidRDefault="00694D2D" w:rsidP="00D82CC4">
            <w:pPr>
              <w:pStyle w:val="Tableheader"/>
              <w:numPr>
                <w:ilvl w:val="0"/>
                <w:numId w:val="18"/>
              </w:numPr>
              <w:rPr>
                <w:b w:val="0"/>
              </w:rPr>
            </w:pPr>
            <w:r w:rsidRPr="007F60E2">
              <w:rPr>
                <w:b w:val="0"/>
              </w:rPr>
              <w:t>System displays the current month’s budget amount.</w:t>
            </w:r>
          </w:p>
          <w:p w14:paraId="50C15F57" w14:textId="77777777" w:rsidR="00694D2D" w:rsidRPr="007F60E2" w:rsidRDefault="00694D2D" w:rsidP="00D82CC4">
            <w:pPr>
              <w:pStyle w:val="Tableheader"/>
              <w:numPr>
                <w:ilvl w:val="0"/>
                <w:numId w:val="18"/>
              </w:numPr>
              <w:rPr>
                <w:b w:val="0"/>
              </w:rPr>
            </w:pPr>
            <w:r w:rsidRPr="007F60E2">
              <w:rPr>
                <w:b w:val="0"/>
              </w:rPr>
              <w:lastRenderedPageBreak/>
              <w:t>User selects an operation.</w:t>
            </w:r>
          </w:p>
          <w:p w14:paraId="308C47F3" w14:textId="77777777" w:rsidR="00694D2D" w:rsidRPr="007F60E2" w:rsidRDefault="00694D2D" w:rsidP="00D82CC4">
            <w:pPr>
              <w:pStyle w:val="Tableheader"/>
              <w:numPr>
                <w:ilvl w:val="0"/>
                <w:numId w:val="18"/>
              </w:numPr>
              <w:rPr>
                <w:b w:val="0"/>
              </w:rPr>
            </w:pPr>
            <w:r w:rsidRPr="007F60E2">
              <w:rPr>
                <w:b w:val="0"/>
              </w:rPr>
              <w:t>System updates and displays the latest budget amount.</w:t>
            </w:r>
          </w:p>
          <w:p w14:paraId="3CAFCC8F" w14:textId="0BC0ECD9" w:rsidR="00BD5EF3" w:rsidRPr="007F60E2" w:rsidRDefault="00694D2D" w:rsidP="00D82CC4">
            <w:pPr>
              <w:pStyle w:val="Tableheader"/>
              <w:numPr>
                <w:ilvl w:val="0"/>
                <w:numId w:val="18"/>
              </w:numPr>
              <w:rPr>
                <w:b w:val="0"/>
              </w:rPr>
            </w:pPr>
            <w:r w:rsidRPr="007F60E2">
              <w:rPr>
                <w:b w:val="0"/>
              </w:rPr>
              <w:t>The use case ends.</w:t>
            </w:r>
          </w:p>
        </w:tc>
      </w:tr>
      <w:tr w:rsidR="0093031A" w:rsidRPr="007F60E2" w14:paraId="61D99BB4" w14:textId="77777777" w:rsidTr="00963A3C">
        <w:tc>
          <w:tcPr>
            <w:tcW w:w="2122" w:type="dxa"/>
          </w:tcPr>
          <w:p w14:paraId="30A3CFDE" w14:textId="77777777" w:rsidR="0093031A" w:rsidRPr="007F60E2" w:rsidRDefault="0093031A" w:rsidP="00A5216F">
            <w:pPr>
              <w:pStyle w:val="Tabletextleft"/>
            </w:pPr>
            <w:r w:rsidRPr="007F60E2">
              <w:lastRenderedPageBreak/>
              <w:t>Alternative Flow</w:t>
            </w:r>
          </w:p>
        </w:tc>
        <w:tc>
          <w:tcPr>
            <w:tcW w:w="6349" w:type="dxa"/>
          </w:tcPr>
          <w:p w14:paraId="6001F9F3" w14:textId="77777777" w:rsidR="00AB4D16" w:rsidRPr="007F60E2" w:rsidRDefault="00AB4D16" w:rsidP="00A5216F">
            <w:pPr>
              <w:pStyle w:val="Tabletextleft"/>
              <w:rPr>
                <w:lang w:val="en-MY"/>
              </w:rPr>
            </w:pPr>
            <w:r w:rsidRPr="007F60E2">
              <w:rPr>
                <w:rStyle w:val="Strong"/>
                <w:b w:val="0"/>
                <w:bCs w:val="0"/>
              </w:rPr>
              <w:t>[A1: Set Monthly Budget]</w:t>
            </w:r>
          </w:p>
          <w:p w14:paraId="46DEDA3C" w14:textId="77777777" w:rsidR="00AB4D16" w:rsidRPr="007F60E2" w:rsidRDefault="00AB4D16" w:rsidP="00A5216F">
            <w:pPr>
              <w:pStyle w:val="Tabletextleft"/>
              <w:numPr>
                <w:ilvl w:val="0"/>
                <w:numId w:val="19"/>
              </w:numPr>
            </w:pPr>
            <w:r w:rsidRPr="007F60E2">
              <w:t>User selects the “Set Budget” option.</w:t>
            </w:r>
          </w:p>
          <w:p w14:paraId="6E670C68" w14:textId="77777777" w:rsidR="00AB4D16" w:rsidRPr="007F60E2" w:rsidRDefault="00AB4D16" w:rsidP="00A5216F">
            <w:pPr>
              <w:pStyle w:val="Tabletextleft"/>
              <w:numPr>
                <w:ilvl w:val="0"/>
                <w:numId w:val="19"/>
              </w:numPr>
            </w:pPr>
            <w:r w:rsidRPr="007F60E2">
              <w:t>System displays a text entry for budget amount.</w:t>
            </w:r>
          </w:p>
          <w:p w14:paraId="0253DF1B" w14:textId="77777777" w:rsidR="00AB4D16" w:rsidRPr="007F60E2" w:rsidRDefault="00AB4D16" w:rsidP="00A5216F">
            <w:pPr>
              <w:pStyle w:val="Tabletextleft"/>
              <w:numPr>
                <w:ilvl w:val="0"/>
                <w:numId w:val="19"/>
              </w:numPr>
            </w:pPr>
            <w:r w:rsidRPr="007F60E2">
              <w:t>User enters the desired budget.</w:t>
            </w:r>
          </w:p>
          <w:p w14:paraId="66A2C2E2" w14:textId="77777777" w:rsidR="00AB4D16" w:rsidRPr="007F60E2" w:rsidRDefault="00AB4D16" w:rsidP="00A5216F">
            <w:pPr>
              <w:pStyle w:val="Tabletextleft"/>
              <w:numPr>
                <w:ilvl w:val="0"/>
                <w:numId w:val="19"/>
              </w:numPr>
            </w:pPr>
            <w:r w:rsidRPr="007F60E2">
              <w:t>User selects the Save button.</w:t>
            </w:r>
          </w:p>
          <w:p w14:paraId="0D1B3B2A" w14:textId="2CDA2C50" w:rsidR="00AB4D16" w:rsidRPr="007F60E2" w:rsidRDefault="00AB4D16" w:rsidP="00A5216F">
            <w:pPr>
              <w:pStyle w:val="Tabletextleft"/>
              <w:numPr>
                <w:ilvl w:val="0"/>
                <w:numId w:val="19"/>
              </w:numPr>
            </w:pPr>
            <w:r w:rsidRPr="007F60E2">
              <w:t xml:space="preserve">The use case continues to Step 4 of the </w:t>
            </w:r>
            <w:r w:rsidR="00541082" w:rsidRPr="007F60E2">
              <w:t>basic flow</w:t>
            </w:r>
            <w:r w:rsidRPr="007F60E2">
              <w:t>.</w:t>
            </w:r>
          </w:p>
          <w:p w14:paraId="68B96351" w14:textId="77777777" w:rsidR="00AB4D16" w:rsidRPr="007F60E2" w:rsidRDefault="00AB4D16" w:rsidP="00A5216F">
            <w:pPr>
              <w:pStyle w:val="Tabletextleft"/>
            </w:pPr>
            <w:r w:rsidRPr="007F60E2">
              <w:rPr>
                <w:rStyle w:val="Strong"/>
                <w:b w:val="0"/>
                <w:bCs w:val="0"/>
              </w:rPr>
              <w:t>[A2: Update Budget]</w:t>
            </w:r>
          </w:p>
          <w:p w14:paraId="2B2408F2" w14:textId="77777777" w:rsidR="00AB4D16" w:rsidRPr="007F60E2" w:rsidRDefault="00AB4D16" w:rsidP="00A5216F">
            <w:pPr>
              <w:pStyle w:val="Tabletextleft"/>
              <w:numPr>
                <w:ilvl w:val="0"/>
                <w:numId w:val="20"/>
              </w:numPr>
            </w:pPr>
            <w:r w:rsidRPr="007F60E2">
              <w:t>User selects the “Update Budget” option.</w:t>
            </w:r>
          </w:p>
          <w:p w14:paraId="207802AF" w14:textId="77777777" w:rsidR="00AB4D16" w:rsidRPr="007F60E2" w:rsidRDefault="00AB4D16" w:rsidP="00A5216F">
            <w:pPr>
              <w:pStyle w:val="Tabletextleft"/>
              <w:numPr>
                <w:ilvl w:val="0"/>
                <w:numId w:val="20"/>
              </w:numPr>
            </w:pPr>
            <w:r w:rsidRPr="007F60E2">
              <w:t>System displays the existing budget for editing.</w:t>
            </w:r>
          </w:p>
          <w:p w14:paraId="370BB417" w14:textId="77777777" w:rsidR="00AB4D16" w:rsidRPr="007F60E2" w:rsidRDefault="00AB4D16" w:rsidP="00A5216F">
            <w:pPr>
              <w:pStyle w:val="Tabletextleft"/>
              <w:numPr>
                <w:ilvl w:val="0"/>
                <w:numId w:val="20"/>
              </w:numPr>
            </w:pPr>
            <w:r w:rsidRPr="007F60E2">
              <w:t>User enters the new budget amount.</w:t>
            </w:r>
          </w:p>
          <w:p w14:paraId="570898E4" w14:textId="77777777" w:rsidR="00AB4D16" w:rsidRPr="007F60E2" w:rsidRDefault="00AB4D16" w:rsidP="00A5216F">
            <w:pPr>
              <w:pStyle w:val="Tabletextleft"/>
              <w:numPr>
                <w:ilvl w:val="0"/>
                <w:numId w:val="20"/>
              </w:numPr>
            </w:pPr>
            <w:r w:rsidRPr="007F60E2">
              <w:t>User selects the Save button.</w:t>
            </w:r>
          </w:p>
          <w:p w14:paraId="7FDE480D" w14:textId="3F9F66A7" w:rsidR="00AB4D16" w:rsidRPr="007F60E2" w:rsidRDefault="00AB4D16" w:rsidP="00A5216F">
            <w:pPr>
              <w:pStyle w:val="Tabletextleft"/>
              <w:numPr>
                <w:ilvl w:val="0"/>
                <w:numId w:val="20"/>
              </w:numPr>
            </w:pPr>
            <w:r w:rsidRPr="007F60E2">
              <w:t xml:space="preserve">The use case continues to Step 4 of the </w:t>
            </w:r>
            <w:r w:rsidR="00541082" w:rsidRPr="007F60E2">
              <w:t>basic flow</w:t>
            </w:r>
            <w:r w:rsidRPr="007F60E2">
              <w:t>.</w:t>
            </w:r>
          </w:p>
          <w:p w14:paraId="176A3E02" w14:textId="1731792A" w:rsidR="005F56DB" w:rsidRPr="007F60E2" w:rsidRDefault="005F56DB" w:rsidP="00A270C1">
            <w:pPr>
              <w:pStyle w:val="Tableheader"/>
              <w:rPr>
                <w:rFonts w:eastAsiaTheme="minorEastAsia"/>
                <w:b w:val="0"/>
              </w:rPr>
            </w:pPr>
          </w:p>
        </w:tc>
      </w:tr>
      <w:tr w:rsidR="0093031A" w:rsidRPr="007F60E2" w14:paraId="6FAF64CF" w14:textId="77777777" w:rsidTr="00963A3C">
        <w:tc>
          <w:tcPr>
            <w:tcW w:w="2122" w:type="dxa"/>
          </w:tcPr>
          <w:p w14:paraId="74374571" w14:textId="77777777" w:rsidR="0093031A" w:rsidRPr="007F60E2" w:rsidRDefault="0093031A" w:rsidP="00A5216F">
            <w:pPr>
              <w:pStyle w:val="Tabletextleft"/>
            </w:pPr>
            <w:r w:rsidRPr="007F60E2">
              <w:t>Exception Flow</w:t>
            </w:r>
          </w:p>
        </w:tc>
        <w:tc>
          <w:tcPr>
            <w:tcW w:w="6349" w:type="dxa"/>
          </w:tcPr>
          <w:p w14:paraId="28C2CEC1" w14:textId="77777777" w:rsidR="0093031A" w:rsidRPr="007F60E2" w:rsidRDefault="0048781E" w:rsidP="00A270C1">
            <w:pPr>
              <w:pStyle w:val="Tableheader"/>
              <w:rPr>
                <w:b w:val="0"/>
              </w:rPr>
            </w:pPr>
            <w:r w:rsidRPr="007F60E2">
              <w:rPr>
                <w:b w:val="0"/>
              </w:rPr>
              <w:t>[E1: Invalid Numeric Input]</w:t>
            </w:r>
          </w:p>
          <w:p w14:paraId="75A7D0B4" w14:textId="77777777" w:rsidR="0048781E" w:rsidRPr="007F60E2" w:rsidRDefault="00C52ED1" w:rsidP="00D82CC4">
            <w:pPr>
              <w:pStyle w:val="Tableheader"/>
              <w:numPr>
                <w:ilvl w:val="0"/>
                <w:numId w:val="21"/>
              </w:numPr>
              <w:rPr>
                <w:b w:val="0"/>
              </w:rPr>
            </w:pPr>
            <w:r w:rsidRPr="007F60E2">
              <w:rPr>
                <w:b w:val="0"/>
              </w:rPr>
              <w:t>System will detect non-numeric or invalid values.</w:t>
            </w:r>
          </w:p>
          <w:p w14:paraId="762E62B7" w14:textId="77777777" w:rsidR="00C52ED1" w:rsidRPr="007F60E2" w:rsidRDefault="00C52ED1" w:rsidP="00D82CC4">
            <w:pPr>
              <w:pStyle w:val="Tableheader"/>
              <w:numPr>
                <w:ilvl w:val="0"/>
                <w:numId w:val="21"/>
              </w:numPr>
              <w:rPr>
                <w:b w:val="0"/>
              </w:rPr>
            </w:pPr>
            <w:r w:rsidRPr="007F60E2">
              <w:rPr>
                <w:b w:val="0"/>
              </w:rPr>
              <w:t>System displays an error message.</w:t>
            </w:r>
          </w:p>
          <w:p w14:paraId="07700653" w14:textId="492B9FBD" w:rsidR="00C52ED1" w:rsidRPr="007F60E2" w:rsidRDefault="00C52ED1" w:rsidP="00D82CC4">
            <w:pPr>
              <w:pStyle w:val="Tableheader"/>
              <w:numPr>
                <w:ilvl w:val="0"/>
                <w:numId w:val="21"/>
              </w:numPr>
              <w:rPr>
                <w:b w:val="0"/>
              </w:rPr>
            </w:pPr>
            <w:r w:rsidRPr="007F60E2">
              <w:rPr>
                <w:b w:val="0"/>
              </w:rPr>
              <w:t>User</w:t>
            </w:r>
            <w:r w:rsidR="00AA47DB" w:rsidRPr="007F60E2">
              <w:rPr>
                <w:b w:val="0"/>
              </w:rPr>
              <w:t xml:space="preserve"> continues to edit the budget.</w:t>
            </w:r>
          </w:p>
        </w:tc>
      </w:tr>
      <w:tr w:rsidR="0093031A" w:rsidRPr="007F60E2" w14:paraId="1C688F66" w14:textId="77777777" w:rsidTr="00963A3C">
        <w:tc>
          <w:tcPr>
            <w:tcW w:w="2122" w:type="dxa"/>
          </w:tcPr>
          <w:p w14:paraId="36BB3E0E" w14:textId="77777777" w:rsidR="0093031A" w:rsidRPr="007F60E2" w:rsidRDefault="0093031A" w:rsidP="00A5216F">
            <w:pPr>
              <w:pStyle w:val="Tabletextleft"/>
            </w:pPr>
            <w:r w:rsidRPr="007F60E2">
              <w:lastRenderedPageBreak/>
              <w:t>Post Condition</w:t>
            </w:r>
          </w:p>
        </w:tc>
        <w:tc>
          <w:tcPr>
            <w:tcW w:w="6349" w:type="dxa"/>
          </w:tcPr>
          <w:p w14:paraId="48486572" w14:textId="58E2A1DC" w:rsidR="0093031A" w:rsidRPr="007F60E2" w:rsidRDefault="00AA47DB" w:rsidP="00A270C1">
            <w:pPr>
              <w:pStyle w:val="Tableheader"/>
              <w:rPr>
                <w:b w:val="0"/>
              </w:rPr>
            </w:pPr>
            <w:r w:rsidRPr="007F60E2">
              <w:rPr>
                <w:b w:val="0"/>
              </w:rPr>
              <w:t xml:space="preserve">The updated budget amount is stored and </w:t>
            </w:r>
            <w:r w:rsidR="00AC47BE" w:rsidRPr="007F60E2">
              <w:rPr>
                <w:b w:val="0"/>
              </w:rPr>
              <w:t>updated.</w:t>
            </w:r>
          </w:p>
        </w:tc>
      </w:tr>
    </w:tbl>
    <w:p w14:paraId="5E0D03BD" w14:textId="77777777" w:rsidR="00296DF2" w:rsidRDefault="00296DF2" w:rsidP="00A270C1">
      <w:pPr>
        <w:pStyle w:val="Tableheader"/>
      </w:pPr>
    </w:p>
    <w:p w14:paraId="00A28C07" w14:textId="77777777" w:rsidR="00AC47BE" w:rsidRDefault="00AC47BE" w:rsidP="00A270C1">
      <w:pPr>
        <w:pStyle w:val="Tableheader"/>
      </w:pPr>
    </w:p>
    <w:p w14:paraId="60C5FBD8" w14:textId="629F24B4" w:rsidR="00296DF2" w:rsidRPr="00D23B4E" w:rsidRDefault="00D23B4E" w:rsidP="00D23B4E">
      <w:pPr>
        <w:pStyle w:val="SoureforFigureUMP"/>
        <w:rPr>
          <w:rFonts w:eastAsia="Times New Roman"/>
          <w:szCs w:val="24"/>
          <w:lang w:val="en-MY" w:eastAsia="zh-CN"/>
        </w:rPr>
      </w:pPr>
      <w:r w:rsidRPr="00D23B4E">
        <w:rPr>
          <w:noProof/>
        </w:rPr>
        <w:drawing>
          <wp:inline distT="0" distB="0" distL="0" distR="0" wp14:anchorId="3B9DEE74" wp14:editId="68CDFAA5">
            <wp:extent cx="5444338" cy="1744980"/>
            <wp:effectExtent l="0" t="0" r="0"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455464" cy="1748546"/>
                    </a:xfrm>
                    <a:prstGeom prst="rect">
                      <a:avLst/>
                    </a:prstGeom>
                    <a:noFill/>
                    <a:ln>
                      <a:noFill/>
                    </a:ln>
                  </pic:spPr>
                </pic:pic>
              </a:graphicData>
            </a:graphic>
          </wp:inline>
        </w:drawing>
      </w:r>
    </w:p>
    <w:p w14:paraId="17651412" w14:textId="64DB6BD3" w:rsidR="003A7E4D" w:rsidRDefault="003A7E4D" w:rsidP="00D92B33">
      <w:pPr>
        <w:pStyle w:val="CaptionforFigurePlatesUMP"/>
      </w:pPr>
      <w:bookmarkStart w:id="194" w:name="_Toc216217320"/>
      <w:r>
        <w:t>Figure 3.6</w:t>
      </w:r>
      <w:r>
        <w:tab/>
        <w:t xml:space="preserve">Use case diagram </w:t>
      </w:r>
      <w:r w:rsidR="00E935F5">
        <w:t>of</w:t>
      </w:r>
      <w:r>
        <w:t xml:space="preserve"> Manage Account</w:t>
      </w:r>
      <w:r w:rsidR="00B433DB">
        <w:t>s</w:t>
      </w:r>
      <w:bookmarkEnd w:id="194"/>
      <w:r w:rsidR="00D3365E">
        <w:t xml:space="preserve"> &amp; Assets</w:t>
      </w:r>
    </w:p>
    <w:p w14:paraId="29AD5BB4" w14:textId="77777777" w:rsidR="00D13031" w:rsidRDefault="00D13031" w:rsidP="00D23B4E">
      <w:pPr>
        <w:pStyle w:val="UMPParagraph"/>
        <w:rPr>
          <w:lang w:eastAsia="en-MY"/>
        </w:rPr>
      </w:pPr>
    </w:p>
    <w:p w14:paraId="52CB4F6E" w14:textId="6100981E" w:rsidR="00D23B4E" w:rsidRDefault="00D23B4E" w:rsidP="00A270C1">
      <w:pPr>
        <w:pStyle w:val="Tableheader"/>
      </w:pPr>
      <w:r>
        <w:t>Table 3.4</w:t>
      </w:r>
      <w:r>
        <w:tab/>
        <w:t>Use Case Description of Manage Accounts</w:t>
      </w:r>
      <w:r w:rsidR="0048175C">
        <w:t xml:space="preserve"> &amp; Assets</w:t>
      </w:r>
    </w:p>
    <w:tbl>
      <w:tblPr>
        <w:tblStyle w:val="TableGrid"/>
        <w:tblW w:w="0" w:type="auto"/>
        <w:tblLook w:val="04A0" w:firstRow="1" w:lastRow="0" w:firstColumn="1" w:lastColumn="0" w:noHBand="0" w:noVBand="1"/>
      </w:tblPr>
      <w:tblGrid>
        <w:gridCol w:w="2122"/>
        <w:gridCol w:w="6349"/>
      </w:tblGrid>
      <w:tr w:rsidR="0093031A" w:rsidRPr="007F60E2" w14:paraId="25DEBD73" w14:textId="77777777" w:rsidTr="00963A3C">
        <w:tc>
          <w:tcPr>
            <w:tcW w:w="2122" w:type="dxa"/>
          </w:tcPr>
          <w:p w14:paraId="766B7CB0" w14:textId="77777777" w:rsidR="0093031A" w:rsidRPr="007F60E2" w:rsidRDefault="0093031A" w:rsidP="00A5216F">
            <w:pPr>
              <w:pStyle w:val="Tabletextleft"/>
            </w:pPr>
            <w:r w:rsidRPr="007F60E2">
              <w:t>Use Case ID</w:t>
            </w:r>
          </w:p>
        </w:tc>
        <w:tc>
          <w:tcPr>
            <w:tcW w:w="6349" w:type="dxa"/>
          </w:tcPr>
          <w:p w14:paraId="149B537E" w14:textId="7541703D" w:rsidR="0093031A" w:rsidRPr="007F60E2" w:rsidRDefault="0093031A" w:rsidP="00A270C1">
            <w:pPr>
              <w:pStyle w:val="Tableheader"/>
              <w:rPr>
                <w:b w:val="0"/>
              </w:rPr>
            </w:pPr>
            <w:r w:rsidRPr="007F60E2">
              <w:rPr>
                <w:b w:val="0"/>
              </w:rPr>
              <w:t>UC</w:t>
            </w:r>
            <w:r w:rsidR="00037CD6" w:rsidRPr="007F60E2">
              <w:rPr>
                <w:b w:val="0"/>
              </w:rPr>
              <w:t>03</w:t>
            </w:r>
          </w:p>
        </w:tc>
      </w:tr>
      <w:tr w:rsidR="0093031A" w:rsidRPr="007F60E2" w14:paraId="741DEC2B" w14:textId="77777777" w:rsidTr="00963A3C">
        <w:tc>
          <w:tcPr>
            <w:tcW w:w="2122" w:type="dxa"/>
          </w:tcPr>
          <w:p w14:paraId="6D16B2DA" w14:textId="77777777" w:rsidR="0093031A" w:rsidRPr="007F60E2" w:rsidRDefault="0093031A" w:rsidP="00A5216F">
            <w:pPr>
              <w:pStyle w:val="Tabletextleft"/>
            </w:pPr>
            <w:r w:rsidRPr="007F60E2">
              <w:t>Use Case Name</w:t>
            </w:r>
          </w:p>
        </w:tc>
        <w:tc>
          <w:tcPr>
            <w:tcW w:w="6349" w:type="dxa"/>
          </w:tcPr>
          <w:p w14:paraId="1AD83961" w14:textId="68FC88B0" w:rsidR="0093031A" w:rsidRPr="007F60E2" w:rsidRDefault="00834DCD" w:rsidP="00A270C1">
            <w:pPr>
              <w:pStyle w:val="Tableheader"/>
              <w:rPr>
                <w:b w:val="0"/>
              </w:rPr>
            </w:pPr>
            <w:r w:rsidRPr="007F60E2">
              <w:rPr>
                <w:b w:val="0"/>
              </w:rPr>
              <w:t>Manage Accounts &amp; Assets</w:t>
            </w:r>
          </w:p>
        </w:tc>
      </w:tr>
      <w:tr w:rsidR="0093031A" w:rsidRPr="007F60E2" w14:paraId="595FBD2B" w14:textId="77777777" w:rsidTr="00963A3C">
        <w:tc>
          <w:tcPr>
            <w:tcW w:w="2122" w:type="dxa"/>
          </w:tcPr>
          <w:p w14:paraId="3AFA14B9" w14:textId="77777777" w:rsidR="0093031A" w:rsidRPr="007F60E2" w:rsidRDefault="0093031A" w:rsidP="00A5216F">
            <w:pPr>
              <w:pStyle w:val="Tabletextleft"/>
            </w:pPr>
            <w:r w:rsidRPr="007F60E2">
              <w:t>Brief Description</w:t>
            </w:r>
          </w:p>
        </w:tc>
        <w:tc>
          <w:tcPr>
            <w:tcW w:w="6349" w:type="dxa"/>
          </w:tcPr>
          <w:p w14:paraId="26F9D4A6" w14:textId="3E04B69C" w:rsidR="0093031A" w:rsidRPr="007F60E2" w:rsidRDefault="00834DCD" w:rsidP="00A270C1">
            <w:pPr>
              <w:pStyle w:val="Tableheader"/>
              <w:rPr>
                <w:b w:val="0"/>
              </w:rPr>
            </w:pPr>
            <w:r w:rsidRPr="007F60E2">
              <w:rPr>
                <w:b w:val="0"/>
              </w:rPr>
              <w:t xml:space="preserve">This use case will explain about the process of </w:t>
            </w:r>
            <w:r w:rsidR="002A35F2" w:rsidRPr="007F60E2">
              <w:rPr>
                <w:b w:val="0"/>
              </w:rPr>
              <w:t>initializing financial accoun</w:t>
            </w:r>
            <w:r w:rsidR="008D5829" w:rsidRPr="007F60E2">
              <w:rPr>
                <w:b w:val="0"/>
              </w:rPr>
              <w:t>ts and assets, and modifying accounts which including adding, editing and deleting</w:t>
            </w:r>
            <w:r w:rsidR="00CC34F7" w:rsidRPr="007F60E2">
              <w:rPr>
                <w:b w:val="0"/>
              </w:rPr>
              <w:t>. It aims to manage bank accounts, e-wallets, cash flow, and investment account while ensuring data consistency across total asset and specific accoun</w:t>
            </w:r>
            <w:r w:rsidR="00E874C9" w:rsidRPr="007F60E2">
              <w:rPr>
                <w:b w:val="0"/>
              </w:rPr>
              <w:t>ts mode.</w:t>
            </w:r>
          </w:p>
        </w:tc>
      </w:tr>
      <w:tr w:rsidR="0093031A" w:rsidRPr="007F60E2" w14:paraId="2B37C7B0" w14:textId="77777777" w:rsidTr="00963A3C">
        <w:tc>
          <w:tcPr>
            <w:tcW w:w="2122" w:type="dxa"/>
          </w:tcPr>
          <w:p w14:paraId="48E904CB" w14:textId="77777777" w:rsidR="0093031A" w:rsidRPr="007F60E2" w:rsidRDefault="0093031A" w:rsidP="00A5216F">
            <w:pPr>
              <w:pStyle w:val="Tabletextleft"/>
            </w:pPr>
            <w:r w:rsidRPr="007F60E2">
              <w:t>Actor</w:t>
            </w:r>
          </w:p>
        </w:tc>
        <w:tc>
          <w:tcPr>
            <w:tcW w:w="6349" w:type="dxa"/>
          </w:tcPr>
          <w:p w14:paraId="2E69C859" w14:textId="77777777" w:rsidR="0093031A" w:rsidRPr="007F60E2" w:rsidRDefault="0093031A" w:rsidP="00A270C1">
            <w:pPr>
              <w:pStyle w:val="Tableheader"/>
              <w:rPr>
                <w:b w:val="0"/>
              </w:rPr>
            </w:pPr>
            <w:r w:rsidRPr="007F60E2">
              <w:rPr>
                <w:b w:val="0"/>
              </w:rPr>
              <w:t>User</w:t>
            </w:r>
          </w:p>
        </w:tc>
      </w:tr>
      <w:tr w:rsidR="0093031A" w:rsidRPr="007F60E2" w14:paraId="35D5E7DA" w14:textId="77777777" w:rsidTr="00963A3C">
        <w:tc>
          <w:tcPr>
            <w:tcW w:w="2122" w:type="dxa"/>
          </w:tcPr>
          <w:p w14:paraId="15F47E1C" w14:textId="77777777" w:rsidR="0093031A" w:rsidRPr="007F60E2" w:rsidRDefault="0093031A" w:rsidP="00A5216F">
            <w:pPr>
              <w:pStyle w:val="Tabletextleft"/>
            </w:pPr>
            <w:r w:rsidRPr="007F60E2">
              <w:t>Pre-Condition</w:t>
            </w:r>
          </w:p>
        </w:tc>
        <w:tc>
          <w:tcPr>
            <w:tcW w:w="6349" w:type="dxa"/>
          </w:tcPr>
          <w:p w14:paraId="5F96C379" w14:textId="2E48C25A" w:rsidR="0093031A" w:rsidRPr="007F60E2" w:rsidRDefault="00E874C9" w:rsidP="00A270C1">
            <w:pPr>
              <w:pStyle w:val="Tableheader"/>
              <w:rPr>
                <w:b w:val="0"/>
              </w:rPr>
            </w:pPr>
            <w:r w:rsidRPr="007F60E2">
              <w:rPr>
                <w:b w:val="0"/>
              </w:rPr>
              <w:t>User has logged in successfully.</w:t>
            </w:r>
          </w:p>
        </w:tc>
      </w:tr>
      <w:tr w:rsidR="0093031A" w:rsidRPr="007F60E2" w14:paraId="5CF1C28F" w14:textId="77777777" w:rsidTr="00963A3C">
        <w:tc>
          <w:tcPr>
            <w:tcW w:w="2122" w:type="dxa"/>
          </w:tcPr>
          <w:p w14:paraId="6A2C6970" w14:textId="77777777" w:rsidR="0093031A" w:rsidRPr="007F60E2" w:rsidRDefault="0093031A" w:rsidP="00A5216F">
            <w:pPr>
              <w:pStyle w:val="Tabletextleft"/>
            </w:pPr>
            <w:r w:rsidRPr="007F60E2">
              <w:t>Basic Flow</w:t>
            </w:r>
          </w:p>
        </w:tc>
        <w:tc>
          <w:tcPr>
            <w:tcW w:w="6349" w:type="dxa"/>
          </w:tcPr>
          <w:p w14:paraId="72FF1B70" w14:textId="77777777" w:rsidR="0093031A" w:rsidRPr="007F60E2" w:rsidRDefault="00C66D62" w:rsidP="00D82CC4">
            <w:pPr>
              <w:pStyle w:val="NormalWeb"/>
              <w:numPr>
                <w:ilvl w:val="0"/>
                <w:numId w:val="22"/>
              </w:numPr>
            </w:pPr>
            <w:r w:rsidRPr="007F60E2">
              <w:t>This use case begins when the user navigates to Accounts &amp; Assets page.</w:t>
            </w:r>
          </w:p>
          <w:p w14:paraId="152D45CD" w14:textId="77777777" w:rsidR="00C66D62" w:rsidRPr="007F60E2" w:rsidRDefault="00C66D62" w:rsidP="00D82CC4">
            <w:pPr>
              <w:pStyle w:val="NormalWeb"/>
              <w:numPr>
                <w:ilvl w:val="0"/>
                <w:numId w:val="22"/>
              </w:numPr>
            </w:pPr>
            <w:r w:rsidRPr="007F60E2">
              <w:lastRenderedPageBreak/>
              <w:t>System will display the list of existing accounts and total asset summary.</w:t>
            </w:r>
          </w:p>
          <w:p w14:paraId="149AAF43" w14:textId="77777777" w:rsidR="00C66D62" w:rsidRPr="007F60E2" w:rsidRDefault="00C66D62" w:rsidP="00D82CC4">
            <w:pPr>
              <w:pStyle w:val="NormalWeb"/>
              <w:numPr>
                <w:ilvl w:val="0"/>
                <w:numId w:val="22"/>
              </w:numPr>
            </w:pPr>
            <w:r w:rsidRPr="007F60E2">
              <w:t>User selects an operation.</w:t>
            </w:r>
          </w:p>
          <w:p w14:paraId="0A1D0266" w14:textId="77777777" w:rsidR="00C66D62" w:rsidRPr="007F60E2" w:rsidRDefault="00C66D62" w:rsidP="00D82CC4">
            <w:pPr>
              <w:pStyle w:val="NormalWeb"/>
              <w:numPr>
                <w:ilvl w:val="0"/>
                <w:numId w:val="22"/>
              </w:numPr>
            </w:pPr>
            <w:r w:rsidRPr="007F60E2">
              <w:t>System performs the requested action and refresh</w:t>
            </w:r>
            <w:r w:rsidR="003413AA" w:rsidRPr="007F60E2">
              <w:t>es account data.</w:t>
            </w:r>
          </w:p>
          <w:p w14:paraId="44D5E652" w14:textId="38BE26CA" w:rsidR="003413AA" w:rsidRPr="007F60E2" w:rsidRDefault="003413AA" w:rsidP="00D82CC4">
            <w:pPr>
              <w:pStyle w:val="NormalWeb"/>
              <w:numPr>
                <w:ilvl w:val="0"/>
                <w:numId w:val="22"/>
              </w:numPr>
            </w:pPr>
            <w:r w:rsidRPr="007F60E2">
              <w:t>The use case ends.</w:t>
            </w:r>
          </w:p>
        </w:tc>
      </w:tr>
      <w:tr w:rsidR="0093031A" w:rsidRPr="007F60E2" w14:paraId="56BD4992" w14:textId="77777777" w:rsidTr="00963A3C">
        <w:tc>
          <w:tcPr>
            <w:tcW w:w="2122" w:type="dxa"/>
          </w:tcPr>
          <w:p w14:paraId="41C1E1EF" w14:textId="77777777" w:rsidR="0093031A" w:rsidRPr="007F60E2" w:rsidRDefault="0093031A" w:rsidP="00A5216F">
            <w:pPr>
              <w:pStyle w:val="Tabletextleft"/>
            </w:pPr>
            <w:r w:rsidRPr="007F60E2">
              <w:lastRenderedPageBreak/>
              <w:t>Alternative Flow</w:t>
            </w:r>
          </w:p>
        </w:tc>
        <w:tc>
          <w:tcPr>
            <w:tcW w:w="6349" w:type="dxa"/>
          </w:tcPr>
          <w:p w14:paraId="5463B24E" w14:textId="4BD38EE4" w:rsidR="009E40E6" w:rsidRPr="007F60E2" w:rsidRDefault="003413AA" w:rsidP="00A270C1">
            <w:pPr>
              <w:pStyle w:val="Tableheader"/>
              <w:rPr>
                <w:b w:val="0"/>
              </w:rPr>
            </w:pPr>
            <w:r w:rsidRPr="007F60E2">
              <w:rPr>
                <w:b w:val="0"/>
              </w:rPr>
              <w:t>[A1: Initialize Asset</w:t>
            </w:r>
            <w:r w:rsidR="003A4D21" w:rsidRPr="007F60E2">
              <w:rPr>
                <w:b w:val="0"/>
              </w:rPr>
              <w:t>- Total Asset Amount</w:t>
            </w:r>
            <w:r w:rsidRPr="007F60E2">
              <w:rPr>
                <w:b w:val="0"/>
              </w:rPr>
              <w:t>]</w:t>
            </w:r>
          </w:p>
          <w:p w14:paraId="424AC749" w14:textId="77777777" w:rsidR="009E40E6" w:rsidRPr="007F60E2" w:rsidRDefault="003A4D21" w:rsidP="00D82CC4">
            <w:pPr>
              <w:pStyle w:val="Tableheader"/>
              <w:numPr>
                <w:ilvl w:val="0"/>
                <w:numId w:val="23"/>
              </w:numPr>
              <w:rPr>
                <w:b w:val="0"/>
              </w:rPr>
            </w:pPr>
            <w:r w:rsidRPr="007F60E2">
              <w:rPr>
                <w:b w:val="0"/>
              </w:rPr>
              <w:t xml:space="preserve">If the user is </w:t>
            </w:r>
            <w:r w:rsidR="002662EE" w:rsidRPr="007F60E2">
              <w:rPr>
                <w:b w:val="0"/>
              </w:rPr>
              <w:t>in “Lazy Mode”, user can initialize by total asset.</w:t>
            </w:r>
          </w:p>
          <w:p w14:paraId="44A12AF2" w14:textId="77777777" w:rsidR="002662EE" w:rsidRPr="007F60E2" w:rsidRDefault="002662EE" w:rsidP="00D82CC4">
            <w:pPr>
              <w:pStyle w:val="Tableheader"/>
              <w:numPr>
                <w:ilvl w:val="0"/>
                <w:numId w:val="23"/>
              </w:numPr>
              <w:rPr>
                <w:b w:val="0"/>
              </w:rPr>
            </w:pPr>
            <w:r w:rsidRPr="007F60E2">
              <w:rPr>
                <w:b w:val="0"/>
              </w:rPr>
              <w:t>System will show input box for total asset.</w:t>
            </w:r>
          </w:p>
          <w:p w14:paraId="2783903E" w14:textId="77777777" w:rsidR="002662EE" w:rsidRPr="007F60E2" w:rsidRDefault="002662EE" w:rsidP="00D82CC4">
            <w:pPr>
              <w:pStyle w:val="Tableheader"/>
              <w:numPr>
                <w:ilvl w:val="0"/>
                <w:numId w:val="23"/>
              </w:numPr>
              <w:rPr>
                <w:b w:val="0"/>
              </w:rPr>
            </w:pPr>
            <w:r w:rsidRPr="007F60E2">
              <w:rPr>
                <w:b w:val="0"/>
              </w:rPr>
              <w:t>User enters the total amount.</w:t>
            </w:r>
          </w:p>
          <w:p w14:paraId="749D2AB0" w14:textId="77777777" w:rsidR="00BD7544" w:rsidRPr="007F60E2" w:rsidRDefault="00BD7544" w:rsidP="00D82CC4">
            <w:pPr>
              <w:pStyle w:val="Tableheader"/>
              <w:numPr>
                <w:ilvl w:val="0"/>
                <w:numId w:val="23"/>
              </w:numPr>
              <w:rPr>
                <w:b w:val="0"/>
              </w:rPr>
            </w:pPr>
            <w:r w:rsidRPr="007F60E2">
              <w:rPr>
                <w:b w:val="0"/>
              </w:rPr>
              <w:t>User select save option.</w:t>
            </w:r>
          </w:p>
          <w:p w14:paraId="68D41188" w14:textId="52A92DA2" w:rsidR="00BD7544" w:rsidRPr="007F60E2" w:rsidRDefault="00BD7544" w:rsidP="00D82CC4">
            <w:pPr>
              <w:pStyle w:val="Tableheader"/>
              <w:numPr>
                <w:ilvl w:val="0"/>
                <w:numId w:val="23"/>
              </w:numPr>
              <w:rPr>
                <w:b w:val="0"/>
              </w:rPr>
            </w:pPr>
            <w:r w:rsidRPr="007F60E2">
              <w:rPr>
                <w:b w:val="0"/>
              </w:rPr>
              <w:t xml:space="preserve">The use case continues to Step 4 of the </w:t>
            </w:r>
            <w:r w:rsidR="00541082" w:rsidRPr="007F60E2">
              <w:rPr>
                <w:b w:val="0"/>
              </w:rPr>
              <w:t>basic flow</w:t>
            </w:r>
            <w:r w:rsidRPr="007F60E2">
              <w:rPr>
                <w:b w:val="0"/>
              </w:rPr>
              <w:t>.</w:t>
            </w:r>
          </w:p>
          <w:p w14:paraId="296CC4C6" w14:textId="77777777" w:rsidR="00BD7544" w:rsidRPr="007F60E2" w:rsidRDefault="00BD7544" w:rsidP="00A270C1">
            <w:pPr>
              <w:pStyle w:val="Tableheader"/>
              <w:rPr>
                <w:b w:val="0"/>
              </w:rPr>
            </w:pPr>
            <w:r w:rsidRPr="007F60E2">
              <w:rPr>
                <w:b w:val="0"/>
              </w:rPr>
              <w:t>[A2: Initialize Asset- Specific Account]</w:t>
            </w:r>
          </w:p>
          <w:p w14:paraId="5DDEBEC2" w14:textId="77777777" w:rsidR="00BD7544" w:rsidRPr="007F60E2" w:rsidRDefault="00BD7544" w:rsidP="00D82CC4">
            <w:pPr>
              <w:pStyle w:val="Tableheader"/>
              <w:numPr>
                <w:ilvl w:val="0"/>
                <w:numId w:val="24"/>
              </w:numPr>
              <w:rPr>
                <w:b w:val="0"/>
              </w:rPr>
            </w:pPr>
            <w:r w:rsidRPr="007F60E2">
              <w:rPr>
                <w:b w:val="0"/>
              </w:rPr>
              <w:t xml:space="preserve">If the user is in “Detailed Mode", user can </w:t>
            </w:r>
            <w:r w:rsidR="005D1082" w:rsidRPr="007F60E2">
              <w:rPr>
                <w:b w:val="0"/>
              </w:rPr>
              <w:t>initialize by specific account.</w:t>
            </w:r>
          </w:p>
          <w:p w14:paraId="1F47E463" w14:textId="707A4D8A" w:rsidR="005D1082" w:rsidRPr="007F60E2" w:rsidRDefault="005D1082" w:rsidP="00D82CC4">
            <w:pPr>
              <w:pStyle w:val="Tableheader"/>
              <w:numPr>
                <w:ilvl w:val="0"/>
                <w:numId w:val="24"/>
              </w:numPr>
              <w:rPr>
                <w:b w:val="0"/>
              </w:rPr>
            </w:pPr>
            <w:r w:rsidRPr="007F60E2">
              <w:rPr>
                <w:b w:val="0"/>
              </w:rPr>
              <w:t xml:space="preserve">System </w:t>
            </w:r>
            <w:r w:rsidR="00BA6E92" w:rsidRPr="007F60E2">
              <w:rPr>
                <w:b w:val="0"/>
              </w:rPr>
              <w:t>shows</w:t>
            </w:r>
            <w:r w:rsidRPr="007F60E2">
              <w:rPr>
                <w:b w:val="0"/>
              </w:rPr>
              <w:t xml:space="preserve"> account creation interface.</w:t>
            </w:r>
          </w:p>
          <w:p w14:paraId="0373E6B8" w14:textId="77777777" w:rsidR="005D1082" w:rsidRPr="007F60E2" w:rsidRDefault="005D1082" w:rsidP="00D82CC4">
            <w:pPr>
              <w:pStyle w:val="Tableheader"/>
              <w:numPr>
                <w:ilvl w:val="0"/>
                <w:numId w:val="24"/>
              </w:numPr>
              <w:rPr>
                <w:b w:val="0"/>
              </w:rPr>
            </w:pPr>
            <w:r w:rsidRPr="007F60E2">
              <w:rPr>
                <w:b w:val="0"/>
              </w:rPr>
              <w:t>User selects financial</w:t>
            </w:r>
            <w:r w:rsidR="00BA6E92" w:rsidRPr="007F60E2">
              <w:rPr>
                <w:b w:val="0"/>
              </w:rPr>
              <w:t xml:space="preserve"> provider based on different categories (e.g., Bank Account and E-Wallets).</w:t>
            </w:r>
          </w:p>
          <w:p w14:paraId="5ABF8EDB" w14:textId="77777777" w:rsidR="00BA6E92" w:rsidRPr="007F60E2" w:rsidRDefault="00BA6E92" w:rsidP="00D82CC4">
            <w:pPr>
              <w:pStyle w:val="Tableheader"/>
              <w:numPr>
                <w:ilvl w:val="0"/>
                <w:numId w:val="24"/>
              </w:numPr>
              <w:rPr>
                <w:b w:val="0"/>
              </w:rPr>
            </w:pPr>
            <w:r w:rsidRPr="007F60E2">
              <w:rPr>
                <w:b w:val="0"/>
              </w:rPr>
              <w:t>User enters starting balance.</w:t>
            </w:r>
          </w:p>
          <w:p w14:paraId="22F877DC" w14:textId="77777777" w:rsidR="00BA6E92" w:rsidRPr="007F60E2" w:rsidRDefault="00765E4A" w:rsidP="00D82CC4">
            <w:pPr>
              <w:pStyle w:val="Tableheader"/>
              <w:numPr>
                <w:ilvl w:val="0"/>
                <w:numId w:val="24"/>
              </w:numPr>
              <w:rPr>
                <w:b w:val="0"/>
              </w:rPr>
            </w:pPr>
            <w:r w:rsidRPr="007F60E2">
              <w:rPr>
                <w:b w:val="0"/>
              </w:rPr>
              <w:t>System updates the account.</w:t>
            </w:r>
          </w:p>
          <w:p w14:paraId="7C453A2D" w14:textId="59E4734F" w:rsidR="00765E4A" w:rsidRPr="007F60E2" w:rsidRDefault="00765E4A" w:rsidP="00D82CC4">
            <w:pPr>
              <w:pStyle w:val="Tableheader"/>
              <w:numPr>
                <w:ilvl w:val="0"/>
                <w:numId w:val="24"/>
              </w:numPr>
              <w:rPr>
                <w:b w:val="0"/>
              </w:rPr>
            </w:pPr>
            <w:r w:rsidRPr="007F60E2">
              <w:rPr>
                <w:b w:val="0"/>
              </w:rPr>
              <w:t xml:space="preserve">The use case continues to Step 4 of the </w:t>
            </w:r>
            <w:r w:rsidR="00541082" w:rsidRPr="007F60E2">
              <w:rPr>
                <w:b w:val="0"/>
              </w:rPr>
              <w:t>basic flow</w:t>
            </w:r>
            <w:r w:rsidRPr="007F60E2">
              <w:rPr>
                <w:b w:val="0"/>
              </w:rPr>
              <w:t>.</w:t>
            </w:r>
          </w:p>
          <w:p w14:paraId="082D1490" w14:textId="77777777" w:rsidR="00765E4A" w:rsidRPr="007F60E2" w:rsidRDefault="00765E4A" w:rsidP="00A270C1">
            <w:pPr>
              <w:pStyle w:val="Tableheader"/>
              <w:rPr>
                <w:b w:val="0"/>
              </w:rPr>
            </w:pPr>
            <w:r w:rsidRPr="007F60E2">
              <w:rPr>
                <w:b w:val="0"/>
              </w:rPr>
              <w:t>[A3</w:t>
            </w:r>
            <w:r w:rsidR="00F20213" w:rsidRPr="007F60E2">
              <w:rPr>
                <w:b w:val="0"/>
              </w:rPr>
              <w:t>: Update Account]</w:t>
            </w:r>
          </w:p>
          <w:p w14:paraId="01CE9ADD" w14:textId="77777777" w:rsidR="00F20213" w:rsidRPr="007F60E2" w:rsidRDefault="00BD659C" w:rsidP="00D82CC4">
            <w:pPr>
              <w:pStyle w:val="Tableheader"/>
              <w:numPr>
                <w:ilvl w:val="0"/>
                <w:numId w:val="25"/>
              </w:numPr>
              <w:rPr>
                <w:b w:val="0"/>
              </w:rPr>
            </w:pPr>
            <w:r w:rsidRPr="007F60E2">
              <w:rPr>
                <w:b w:val="0"/>
              </w:rPr>
              <w:t xml:space="preserve">User selects update account </w:t>
            </w:r>
            <w:r w:rsidR="007A5DCE" w:rsidRPr="007F60E2">
              <w:rPr>
                <w:b w:val="0"/>
              </w:rPr>
              <w:t>based on selected account.</w:t>
            </w:r>
          </w:p>
          <w:p w14:paraId="584A3BFC" w14:textId="77777777" w:rsidR="007A5DCE" w:rsidRPr="007F60E2" w:rsidRDefault="007A5DCE" w:rsidP="00D82CC4">
            <w:pPr>
              <w:pStyle w:val="Tableheader"/>
              <w:numPr>
                <w:ilvl w:val="0"/>
                <w:numId w:val="25"/>
              </w:numPr>
              <w:rPr>
                <w:b w:val="0"/>
              </w:rPr>
            </w:pPr>
            <w:r w:rsidRPr="007F60E2">
              <w:rPr>
                <w:b w:val="0"/>
              </w:rPr>
              <w:lastRenderedPageBreak/>
              <w:t>System displays account form</w:t>
            </w:r>
            <w:r w:rsidR="004644AD" w:rsidRPr="007F60E2">
              <w:rPr>
                <w:b w:val="0"/>
              </w:rPr>
              <w:t>.</w:t>
            </w:r>
          </w:p>
          <w:p w14:paraId="65DBF130" w14:textId="3AF4A9FB" w:rsidR="004644AD" w:rsidRPr="007F60E2" w:rsidRDefault="004644AD" w:rsidP="00D82CC4">
            <w:pPr>
              <w:pStyle w:val="Tableheader"/>
              <w:numPr>
                <w:ilvl w:val="0"/>
                <w:numId w:val="25"/>
              </w:numPr>
              <w:rPr>
                <w:b w:val="0"/>
              </w:rPr>
            </w:pPr>
            <w:r w:rsidRPr="007F60E2">
              <w:rPr>
                <w:b w:val="0"/>
              </w:rPr>
              <w:t xml:space="preserve">User </w:t>
            </w:r>
            <w:r w:rsidR="007434B4" w:rsidRPr="007F60E2">
              <w:rPr>
                <w:b w:val="0"/>
              </w:rPr>
              <w:t xml:space="preserve">updates information </w:t>
            </w:r>
            <w:r w:rsidR="00545509" w:rsidRPr="007F60E2">
              <w:rPr>
                <w:b w:val="0"/>
              </w:rPr>
              <w:t xml:space="preserve">details </w:t>
            </w:r>
            <w:r w:rsidR="007434B4" w:rsidRPr="007F60E2">
              <w:rPr>
                <w:b w:val="0"/>
              </w:rPr>
              <w:t>or delete the respective account.</w:t>
            </w:r>
          </w:p>
          <w:p w14:paraId="62B566C9" w14:textId="77777777" w:rsidR="007434B4" w:rsidRPr="007F60E2" w:rsidRDefault="007434B4" w:rsidP="00D82CC4">
            <w:pPr>
              <w:pStyle w:val="Tableheader"/>
              <w:numPr>
                <w:ilvl w:val="0"/>
                <w:numId w:val="25"/>
              </w:numPr>
              <w:rPr>
                <w:b w:val="0"/>
              </w:rPr>
            </w:pPr>
            <w:r w:rsidRPr="007F60E2">
              <w:rPr>
                <w:b w:val="0"/>
              </w:rPr>
              <w:t>User select confirm.</w:t>
            </w:r>
          </w:p>
          <w:p w14:paraId="5CBA8D07" w14:textId="28F18A20" w:rsidR="007434B4" w:rsidRPr="007F60E2" w:rsidRDefault="00545509" w:rsidP="00D82CC4">
            <w:pPr>
              <w:pStyle w:val="Tableheader"/>
              <w:numPr>
                <w:ilvl w:val="0"/>
                <w:numId w:val="25"/>
              </w:numPr>
              <w:rPr>
                <w:b w:val="0"/>
              </w:rPr>
            </w:pPr>
            <w:r w:rsidRPr="007F60E2">
              <w:rPr>
                <w:b w:val="0"/>
              </w:rPr>
              <w:t xml:space="preserve">The use case continues to Step 4 of the </w:t>
            </w:r>
            <w:r w:rsidR="00541082" w:rsidRPr="007F60E2">
              <w:rPr>
                <w:b w:val="0"/>
              </w:rPr>
              <w:t>basic flow</w:t>
            </w:r>
            <w:r w:rsidRPr="007F60E2">
              <w:rPr>
                <w:b w:val="0"/>
              </w:rPr>
              <w:t>.</w:t>
            </w:r>
          </w:p>
          <w:p w14:paraId="738EDA6B" w14:textId="77777777" w:rsidR="00545509" w:rsidRPr="007F60E2" w:rsidRDefault="00545509" w:rsidP="00A270C1">
            <w:pPr>
              <w:pStyle w:val="Tableheader"/>
              <w:rPr>
                <w:b w:val="0"/>
              </w:rPr>
            </w:pPr>
            <w:r w:rsidRPr="007F60E2">
              <w:rPr>
                <w:b w:val="0"/>
              </w:rPr>
              <w:t xml:space="preserve">[A4: </w:t>
            </w:r>
            <w:r w:rsidR="00E639B4" w:rsidRPr="007F60E2">
              <w:rPr>
                <w:b w:val="0"/>
              </w:rPr>
              <w:t>Update Investment Account Balance]</w:t>
            </w:r>
          </w:p>
          <w:p w14:paraId="57160CEF" w14:textId="77777777" w:rsidR="00E639B4" w:rsidRPr="007F60E2" w:rsidRDefault="00B21E83" w:rsidP="00D82CC4">
            <w:pPr>
              <w:pStyle w:val="Tableheader"/>
              <w:numPr>
                <w:ilvl w:val="0"/>
                <w:numId w:val="26"/>
              </w:numPr>
              <w:rPr>
                <w:b w:val="0"/>
              </w:rPr>
            </w:pPr>
            <w:r w:rsidRPr="007F60E2">
              <w:rPr>
                <w:b w:val="0"/>
              </w:rPr>
              <w:t>Users select an investment account.</w:t>
            </w:r>
          </w:p>
          <w:p w14:paraId="1C2C8C70" w14:textId="77777777" w:rsidR="00B21E83" w:rsidRPr="007F60E2" w:rsidRDefault="00B21E83" w:rsidP="00D82CC4">
            <w:pPr>
              <w:pStyle w:val="Tableheader"/>
              <w:numPr>
                <w:ilvl w:val="0"/>
                <w:numId w:val="26"/>
              </w:numPr>
              <w:rPr>
                <w:b w:val="0"/>
              </w:rPr>
            </w:pPr>
            <w:r w:rsidRPr="007F60E2">
              <w:rPr>
                <w:b w:val="0"/>
              </w:rPr>
              <w:t>System displays balance update input.</w:t>
            </w:r>
          </w:p>
          <w:p w14:paraId="5B908858" w14:textId="3DBA2D27" w:rsidR="00B21E83" w:rsidRPr="007F60E2" w:rsidRDefault="00B21E83" w:rsidP="00D82CC4">
            <w:pPr>
              <w:pStyle w:val="Tableheader"/>
              <w:numPr>
                <w:ilvl w:val="0"/>
                <w:numId w:val="26"/>
              </w:numPr>
              <w:rPr>
                <w:b w:val="0"/>
              </w:rPr>
            </w:pPr>
            <w:r w:rsidRPr="007F60E2">
              <w:rPr>
                <w:b w:val="0"/>
              </w:rPr>
              <w:t xml:space="preserve">User enters the new </w:t>
            </w:r>
            <w:r w:rsidR="00832D21" w:rsidRPr="007F60E2">
              <w:rPr>
                <w:b w:val="0"/>
              </w:rPr>
              <w:t xml:space="preserve">current </w:t>
            </w:r>
            <w:r w:rsidRPr="007F60E2">
              <w:rPr>
                <w:b w:val="0"/>
              </w:rPr>
              <w:t>balance.</w:t>
            </w:r>
          </w:p>
          <w:p w14:paraId="36EC55F1" w14:textId="77777777" w:rsidR="00832D21" w:rsidRPr="007F60E2" w:rsidRDefault="00832D21" w:rsidP="00D82CC4">
            <w:pPr>
              <w:pStyle w:val="Tableheader"/>
              <w:numPr>
                <w:ilvl w:val="0"/>
                <w:numId w:val="26"/>
              </w:numPr>
              <w:rPr>
                <w:b w:val="0"/>
              </w:rPr>
            </w:pPr>
            <w:r w:rsidRPr="007F60E2">
              <w:rPr>
                <w:b w:val="0"/>
              </w:rPr>
              <w:t xml:space="preserve">System detects </w:t>
            </w:r>
            <w:r w:rsidR="00622E05" w:rsidRPr="007F60E2">
              <w:rPr>
                <w:b w:val="0"/>
              </w:rPr>
              <w:t xml:space="preserve">profit or loss based on differences between </w:t>
            </w:r>
            <w:r w:rsidR="00437150" w:rsidRPr="007F60E2">
              <w:rPr>
                <w:b w:val="0"/>
              </w:rPr>
              <w:t>the balances.</w:t>
            </w:r>
          </w:p>
          <w:p w14:paraId="668FBC4A" w14:textId="4508431F" w:rsidR="00437150" w:rsidRPr="007F60E2" w:rsidRDefault="00437150" w:rsidP="00D82CC4">
            <w:pPr>
              <w:pStyle w:val="Tableheader"/>
              <w:numPr>
                <w:ilvl w:val="0"/>
                <w:numId w:val="26"/>
              </w:numPr>
              <w:rPr>
                <w:b w:val="0"/>
              </w:rPr>
            </w:pPr>
            <w:r w:rsidRPr="007F60E2">
              <w:rPr>
                <w:b w:val="0"/>
              </w:rPr>
              <w:t>System records the changes as profit/loss instead of income/expense.</w:t>
            </w:r>
          </w:p>
          <w:p w14:paraId="58DC1E52" w14:textId="788DCB73" w:rsidR="00437150" w:rsidRPr="007F60E2" w:rsidRDefault="00437150" w:rsidP="00D82CC4">
            <w:pPr>
              <w:pStyle w:val="Tableheader"/>
              <w:numPr>
                <w:ilvl w:val="0"/>
                <w:numId w:val="26"/>
              </w:numPr>
              <w:rPr>
                <w:b w:val="0"/>
              </w:rPr>
            </w:pPr>
            <w:r w:rsidRPr="007F60E2">
              <w:rPr>
                <w:b w:val="0"/>
              </w:rPr>
              <w:t xml:space="preserve">The use case </w:t>
            </w:r>
            <w:r w:rsidR="00D8510F" w:rsidRPr="007F60E2">
              <w:rPr>
                <w:b w:val="0"/>
              </w:rPr>
              <w:t xml:space="preserve">continues to Step 4 of the </w:t>
            </w:r>
            <w:r w:rsidR="00541082" w:rsidRPr="007F60E2">
              <w:rPr>
                <w:b w:val="0"/>
              </w:rPr>
              <w:t>basic flow</w:t>
            </w:r>
            <w:r w:rsidR="00D8510F" w:rsidRPr="007F60E2">
              <w:rPr>
                <w:b w:val="0"/>
              </w:rPr>
              <w:t>.</w:t>
            </w:r>
          </w:p>
          <w:p w14:paraId="0B81A4ED" w14:textId="07A0E01C" w:rsidR="00D8510F" w:rsidRPr="007F60E2" w:rsidRDefault="00D8510F" w:rsidP="00A270C1">
            <w:pPr>
              <w:pStyle w:val="Tableheader"/>
              <w:rPr>
                <w:b w:val="0"/>
              </w:rPr>
            </w:pPr>
            <w:r w:rsidRPr="007F60E2">
              <w:rPr>
                <w:b w:val="0"/>
              </w:rPr>
              <w:t>[A5: Tag Account</w:t>
            </w:r>
            <w:r w:rsidR="00332187" w:rsidRPr="007F60E2">
              <w:rPr>
                <w:b w:val="0"/>
              </w:rPr>
              <w:t>]</w:t>
            </w:r>
          </w:p>
          <w:p w14:paraId="66AE9EC8" w14:textId="2F760F8D" w:rsidR="00E95645" w:rsidRPr="007F60E2" w:rsidRDefault="00332187" w:rsidP="00D82CC4">
            <w:pPr>
              <w:pStyle w:val="Tableheader"/>
              <w:numPr>
                <w:ilvl w:val="0"/>
                <w:numId w:val="27"/>
              </w:numPr>
              <w:rPr>
                <w:b w:val="0"/>
              </w:rPr>
            </w:pPr>
            <w:r w:rsidRPr="007F60E2">
              <w:rPr>
                <w:b w:val="0"/>
              </w:rPr>
              <w:t>If user ha</w:t>
            </w:r>
            <w:r w:rsidR="00E06086" w:rsidRPr="007F60E2">
              <w:rPr>
                <w:b w:val="0"/>
              </w:rPr>
              <w:t>ve set</w:t>
            </w:r>
            <w:r w:rsidR="006872FE" w:rsidRPr="007F60E2">
              <w:rPr>
                <w:b w:val="0"/>
              </w:rPr>
              <w:t xml:space="preserve"> a</w:t>
            </w:r>
            <w:r w:rsidR="0037292E">
              <w:rPr>
                <w:b w:val="0"/>
              </w:rPr>
              <w:t>n</w:t>
            </w:r>
            <w:r w:rsidR="006872FE" w:rsidRPr="007F60E2">
              <w:rPr>
                <w:b w:val="0"/>
              </w:rPr>
              <w:t xml:space="preserve"> allocation goal, system will </w:t>
            </w:r>
            <w:r w:rsidR="0037292E" w:rsidRPr="007F60E2">
              <w:rPr>
                <w:b w:val="0"/>
              </w:rPr>
              <w:t>analyse</w:t>
            </w:r>
            <w:r w:rsidR="00D55A9C" w:rsidRPr="007F60E2">
              <w:rPr>
                <w:b w:val="0"/>
              </w:rPr>
              <w:t xml:space="preserve"> user’s allocation goal and the structure of all </w:t>
            </w:r>
            <w:r w:rsidR="00E95645" w:rsidRPr="007F60E2">
              <w:rPr>
                <w:b w:val="0"/>
              </w:rPr>
              <w:t>existing assets and account.</w:t>
            </w:r>
          </w:p>
          <w:p w14:paraId="6D9E01CD" w14:textId="77777777" w:rsidR="00332187" w:rsidRPr="007F60E2" w:rsidRDefault="00E95645" w:rsidP="00D82CC4">
            <w:pPr>
              <w:pStyle w:val="Tableheader"/>
              <w:numPr>
                <w:ilvl w:val="0"/>
                <w:numId w:val="27"/>
              </w:numPr>
              <w:rPr>
                <w:b w:val="0"/>
              </w:rPr>
            </w:pPr>
            <w:r w:rsidRPr="007F60E2">
              <w:rPr>
                <w:b w:val="0"/>
              </w:rPr>
              <w:t>System suggests account tags (e.g., daily usage or savings).</w:t>
            </w:r>
            <w:r w:rsidR="00D55A9C" w:rsidRPr="007F60E2">
              <w:rPr>
                <w:b w:val="0"/>
              </w:rPr>
              <w:t xml:space="preserve"> </w:t>
            </w:r>
            <w:r w:rsidR="00332187" w:rsidRPr="007F60E2">
              <w:rPr>
                <w:b w:val="0"/>
              </w:rPr>
              <w:t xml:space="preserve"> </w:t>
            </w:r>
          </w:p>
          <w:p w14:paraId="46055C93" w14:textId="1E9F7630" w:rsidR="00E95645" w:rsidRPr="007F60E2" w:rsidRDefault="00E95645" w:rsidP="00D82CC4">
            <w:pPr>
              <w:pStyle w:val="Tableheader"/>
              <w:numPr>
                <w:ilvl w:val="0"/>
                <w:numId w:val="27"/>
              </w:numPr>
              <w:rPr>
                <w:b w:val="0"/>
              </w:rPr>
            </w:pPr>
            <w:r w:rsidRPr="007F60E2">
              <w:rPr>
                <w:b w:val="0"/>
              </w:rPr>
              <w:t>The use case ends.</w:t>
            </w:r>
          </w:p>
        </w:tc>
      </w:tr>
      <w:tr w:rsidR="0093031A" w:rsidRPr="007F60E2" w14:paraId="5CB6D3E0" w14:textId="77777777" w:rsidTr="00963A3C">
        <w:tc>
          <w:tcPr>
            <w:tcW w:w="2122" w:type="dxa"/>
          </w:tcPr>
          <w:p w14:paraId="36BC3B88" w14:textId="77777777" w:rsidR="0093031A" w:rsidRPr="007F60E2" w:rsidRDefault="0093031A" w:rsidP="00A5216F">
            <w:pPr>
              <w:pStyle w:val="Tabletextleft"/>
            </w:pPr>
            <w:r w:rsidRPr="007F60E2">
              <w:lastRenderedPageBreak/>
              <w:t>Exception Flow</w:t>
            </w:r>
          </w:p>
        </w:tc>
        <w:tc>
          <w:tcPr>
            <w:tcW w:w="6349" w:type="dxa"/>
          </w:tcPr>
          <w:p w14:paraId="0B407A4F" w14:textId="77777777" w:rsidR="00B91764" w:rsidRPr="007F60E2" w:rsidRDefault="00B91764" w:rsidP="00A5216F">
            <w:pPr>
              <w:pStyle w:val="Tabletextleft"/>
              <w:rPr>
                <w:lang w:val="en-MY"/>
              </w:rPr>
            </w:pPr>
            <w:r w:rsidRPr="007F60E2">
              <w:rPr>
                <w:rStyle w:val="Strong"/>
                <w:b w:val="0"/>
                <w:bCs w:val="0"/>
              </w:rPr>
              <w:t>[E1: Invalid Numeric Input]</w:t>
            </w:r>
          </w:p>
          <w:p w14:paraId="43A0E04C" w14:textId="77777777" w:rsidR="00B91764" w:rsidRPr="007F60E2" w:rsidRDefault="00B91764" w:rsidP="00A5216F">
            <w:pPr>
              <w:pStyle w:val="Tabletextleft"/>
              <w:numPr>
                <w:ilvl w:val="0"/>
                <w:numId w:val="28"/>
              </w:numPr>
            </w:pPr>
            <w:r w:rsidRPr="007F60E2">
              <w:lastRenderedPageBreak/>
              <w:t>System detects invalid balance input.</w:t>
            </w:r>
          </w:p>
          <w:p w14:paraId="0DC994E9" w14:textId="77777777" w:rsidR="00B91764" w:rsidRPr="007F60E2" w:rsidRDefault="00B91764" w:rsidP="00A5216F">
            <w:pPr>
              <w:pStyle w:val="Tabletextleft"/>
              <w:numPr>
                <w:ilvl w:val="0"/>
                <w:numId w:val="28"/>
              </w:numPr>
            </w:pPr>
            <w:r w:rsidRPr="007F60E2">
              <w:t>System displays an error message.</w:t>
            </w:r>
          </w:p>
          <w:p w14:paraId="09626532" w14:textId="2B3C98C5" w:rsidR="00B91764" w:rsidRPr="007F60E2" w:rsidRDefault="00B91764" w:rsidP="00A5216F">
            <w:pPr>
              <w:pStyle w:val="Tabletextleft"/>
              <w:numPr>
                <w:ilvl w:val="0"/>
                <w:numId w:val="28"/>
              </w:numPr>
            </w:pPr>
            <w:r w:rsidRPr="007F60E2">
              <w:t xml:space="preserve">User returns to the </w:t>
            </w:r>
            <w:r w:rsidR="00E61CAD">
              <w:t>page</w:t>
            </w:r>
            <w:r w:rsidRPr="007F60E2">
              <w:t>.</w:t>
            </w:r>
          </w:p>
          <w:p w14:paraId="1ED0EBA2" w14:textId="2573DFB4" w:rsidR="00B91764" w:rsidRPr="00662D82" w:rsidRDefault="00B91764" w:rsidP="00A5216F">
            <w:pPr>
              <w:pStyle w:val="Tabletextleft"/>
              <w:rPr>
                <w:b/>
                <w:bCs/>
              </w:rPr>
            </w:pPr>
            <w:r w:rsidRPr="00662D82">
              <w:rPr>
                <w:rStyle w:val="Strong"/>
                <w:b w:val="0"/>
                <w:bCs w:val="0"/>
              </w:rPr>
              <w:t xml:space="preserve">[E2: </w:t>
            </w:r>
            <w:r w:rsidR="00662D82" w:rsidRPr="00662D82">
              <w:rPr>
                <w:rStyle w:val="Strong"/>
                <w:b w:val="0"/>
                <w:bCs w:val="0"/>
              </w:rPr>
              <w:t>Cancel Operation</w:t>
            </w:r>
            <w:r w:rsidRPr="00662D82">
              <w:rPr>
                <w:rStyle w:val="Strong"/>
                <w:b w:val="0"/>
                <w:bCs w:val="0"/>
              </w:rPr>
              <w:t>]</w:t>
            </w:r>
          </w:p>
          <w:p w14:paraId="4FEC6FBB" w14:textId="1530F03E" w:rsidR="00B91764" w:rsidRPr="007F60E2" w:rsidRDefault="00B91764" w:rsidP="00A5216F">
            <w:pPr>
              <w:pStyle w:val="Tabletextleft"/>
              <w:numPr>
                <w:ilvl w:val="0"/>
                <w:numId w:val="29"/>
              </w:numPr>
            </w:pPr>
            <w:r w:rsidRPr="007F60E2">
              <w:t xml:space="preserve">User cancels </w:t>
            </w:r>
            <w:r w:rsidR="00662D82">
              <w:t>operation</w:t>
            </w:r>
            <w:r w:rsidRPr="007F60E2">
              <w:t>.</w:t>
            </w:r>
          </w:p>
          <w:p w14:paraId="3C873685" w14:textId="77777777" w:rsidR="00B91764" w:rsidRPr="007F60E2" w:rsidRDefault="00B91764" w:rsidP="00A5216F">
            <w:pPr>
              <w:pStyle w:val="Tabletextleft"/>
              <w:numPr>
                <w:ilvl w:val="0"/>
                <w:numId w:val="29"/>
              </w:numPr>
            </w:pPr>
            <w:r w:rsidRPr="007F60E2">
              <w:t>System returns to Accounts page.</w:t>
            </w:r>
          </w:p>
          <w:p w14:paraId="6E44B3E9" w14:textId="77777777" w:rsidR="0093031A" w:rsidRPr="007F60E2" w:rsidRDefault="0093031A" w:rsidP="00A5216F">
            <w:pPr>
              <w:pStyle w:val="Tabletextleft"/>
              <w:rPr>
                <w:lang w:val="en-MY"/>
              </w:rPr>
            </w:pPr>
          </w:p>
        </w:tc>
      </w:tr>
      <w:tr w:rsidR="0093031A" w:rsidRPr="007F60E2" w14:paraId="5B9595C5" w14:textId="77777777" w:rsidTr="00963A3C">
        <w:tc>
          <w:tcPr>
            <w:tcW w:w="2122" w:type="dxa"/>
          </w:tcPr>
          <w:p w14:paraId="6CEB174F" w14:textId="77777777" w:rsidR="0093031A" w:rsidRPr="007F60E2" w:rsidRDefault="0093031A" w:rsidP="00A5216F">
            <w:pPr>
              <w:pStyle w:val="Tabletextleft"/>
            </w:pPr>
            <w:r w:rsidRPr="007F60E2">
              <w:lastRenderedPageBreak/>
              <w:t>Post Condition</w:t>
            </w:r>
          </w:p>
        </w:tc>
        <w:tc>
          <w:tcPr>
            <w:tcW w:w="6349" w:type="dxa"/>
          </w:tcPr>
          <w:p w14:paraId="11EA10DC" w14:textId="679E7E56" w:rsidR="0093031A" w:rsidRPr="007F60E2" w:rsidRDefault="00FD32D7" w:rsidP="00A270C1">
            <w:pPr>
              <w:pStyle w:val="Tableheader"/>
              <w:rPr>
                <w:b w:val="0"/>
              </w:rPr>
            </w:pPr>
            <w:r w:rsidRPr="007F60E2">
              <w:rPr>
                <w:b w:val="0"/>
              </w:rPr>
              <w:t>The latest account and asset information is updated and reflected in both modes.</w:t>
            </w:r>
          </w:p>
        </w:tc>
      </w:tr>
    </w:tbl>
    <w:p w14:paraId="4198457C" w14:textId="77777777" w:rsidR="00D23B4E" w:rsidRDefault="00D23B4E" w:rsidP="00D23B4E">
      <w:pPr>
        <w:pStyle w:val="UMPParagraph"/>
        <w:rPr>
          <w:lang w:eastAsia="en-MY"/>
        </w:rPr>
      </w:pPr>
    </w:p>
    <w:p w14:paraId="0FBD5905" w14:textId="77777777" w:rsidR="004111B5" w:rsidRDefault="004111B5" w:rsidP="00D23B4E">
      <w:pPr>
        <w:pStyle w:val="UMPParagraph"/>
        <w:rPr>
          <w:lang w:eastAsia="en-MY"/>
        </w:rPr>
      </w:pPr>
    </w:p>
    <w:p w14:paraId="7E80537B" w14:textId="5BA6930B" w:rsidR="004111B5" w:rsidRPr="00241402" w:rsidRDefault="004111B5" w:rsidP="00241402">
      <w:pPr>
        <w:pStyle w:val="SoureforFigureUMP"/>
        <w:rPr>
          <w:rFonts w:eastAsia="Times New Roman"/>
          <w:szCs w:val="24"/>
          <w:lang w:val="en-MY" w:eastAsia="zh-CN"/>
        </w:rPr>
      </w:pPr>
      <w:r w:rsidRPr="004111B5">
        <w:rPr>
          <w:noProof/>
        </w:rPr>
        <w:drawing>
          <wp:inline distT="0" distB="0" distL="0" distR="0" wp14:anchorId="722E6AB8" wp14:editId="551234B7">
            <wp:extent cx="5386222" cy="258233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407104" cy="2592345"/>
                    </a:xfrm>
                    <a:prstGeom prst="rect">
                      <a:avLst/>
                    </a:prstGeom>
                    <a:noFill/>
                    <a:ln>
                      <a:noFill/>
                    </a:ln>
                  </pic:spPr>
                </pic:pic>
              </a:graphicData>
            </a:graphic>
          </wp:inline>
        </w:drawing>
      </w:r>
    </w:p>
    <w:p w14:paraId="660F7AFF" w14:textId="7E284958" w:rsidR="000E01E8" w:rsidRDefault="000E01E8" w:rsidP="00D92B33">
      <w:pPr>
        <w:pStyle w:val="CaptionforFigurePlatesUMP"/>
      </w:pPr>
      <w:bookmarkStart w:id="195" w:name="_Toc216217321"/>
      <w:r>
        <w:t>Figure</w:t>
      </w:r>
      <w:r w:rsidR="00B433DB">
        <w:t xml:space="preserve"> 3.7</w:t>
      </w:r>
      <w:r w:rsidR="00B433DB">
        <w:tab/>
      </w:r>
      <w:r>
        <w:t>Use case diagram of</w:t>
      </w:r>
      <w:r w:rsidR="00D3365E">
        <w:t xml:space="preserve"> Record</w:t>
      </w:r>
      <w:r w:rsidR="00B433DB">
        <w:t xml:space="preserve"> Transactions</w:t>
      </w:r>
      <w:bookmarkEnd w:id="195"/>
    </w:p>
    <w:p w14:paraId="55E2735B" w14:textId="77777777" w:rsidR="00D13031" w:rsidRPr="0048175C" w:rsidRDefault="00D13031" w:rsidP="0048175C">
      <w:pPr>
        <w:pStyle w:val="UMPParagraph"/>
        <w:rPr>
          <w:lang w:eastAsia="en-MY"/>
        </w:rPr>
      </w:pPr>
    </w:p>
    <w:p w14:paraId="3BAD2A63" w14:textId="167C088D" w:rsidR="0048175C" w:rsidRDefault="0048175C" w:rsidP="00A270C1">
      <w:pPr>
        <w:pStyle w:val="Tableheader"/>
      </w:pPr>
      <w:r>
        <w:t>Table 3.5</w:t>
      </w:r>
      <w:r>
        <w:tab/>
        <w:t>Use Case Description of Record Transaction</w:t>
      </w:r>
      <w:r w:rsidR="00FD32D7">
        <w:t>s</w:t>
      </w:r>
    </w:p>
    <w:tbl>
      <w:tblPr>
        <w:tblStyle w:val="TableGrid"/>
        <w:tblW w:w="0" w:type="auto"/>
        <w:tblLook w:val="04A0" w:firstRow="1" w:lastRow="0" w:firstColumn="1" w:lastColumn="0" w:noHBand="0" w:noVBand="1"/>
      </w:tblPr>
      <w:tblGrid>
        <w:gridCol w:w="2122"/>
        <w:gridCol w:w="6349"/>
      </w:tblGrid>
      <w:tr w:rsidR="0093031A" w:rsidRPr="007F60E2" w14:paraId="0046EC31" w14:textId="77777777" w:rsidTr="00963A3C">
        <w:tc>
          <w:tcPr>
            <w:tcW w:w="2122" w:type="dxa"/>
          </w:tcPr>
          <w:p w14:paraId="63709EB4" w14:textId="77777777" w:rsidR="0093031A" w:rsidRPr="007F60E2" w:rsidRDefault="0093031A" w:rsidP="00A5216F">
            <w:pPr>
              <w:pStyle w:val="Tabletextleft"/>
            </w:pPr>
            <w:r w:rsidRPr="007F60E2">
              <w:lastRenderedPageBreak/>
              <w:t>Use Case ID</w:t>
            </w:r>
          </w:p>
        </w:tc>
        <w:tc>
          <w:tcPr>
            <w:tcW w:w="6349" w:type="dxa"/>
          </w:tcPr>
          <w:p w14:paraId="72855626" w14:textId="79BA8E9F" w:rsidR="0093031A" w:rsidRPr="007F60E2" w:rsidRDefault="0093031A" w:rsidP="00A270C1">
            <w:pPr>
              <w:pStyle w:val="Tableheader"/>
              <w:rPr>
                <w:b w:val="0"/>
              </w:rPr>
            </w:pPr>
            <w:r w:rsidRPr="007F60E2">
              <w:rPr>
                <w:b w:val="0"/>
              </w:rPr>
              <w:t>UC</w:t>
            </w:r>
            <w:r w:rsidR="00FD32D7" w:rsidRPr="007F60E2">
              <w:rPr>
                <w:b w:val="0"/>
              </w:rPr>
              <w:t>04</w:t>
            </w:r>
          </w:p>
        </w:tc>
      </w:tr>
      <w:tr w:rsidR="0093031A" w:rsidRPr="007F60E2" w14:paraId="04838FB0" w14:textId="77777777" w:rsidTr="00963A3C">
        <w:tc>
          <w:tcPr>
            <w:tcW w:w="2122" w:type="dxa"/>
          </w:tcPr>
          <w:p w14:paraId="3BDFB4FF" w14:textId="77777777" w:rsidR="0093031A" w:rsidRPr="007F60E2" w:rsidRDefault="0093031A" w:rsidP="00A5216F">
            <w:pPr>
              <w:pStyle w:val="Tabletextleft"/>
            </w:pPr>
            <w:r w:rsidRPr="007F60E2">
              <w:t>Use Case Name</w:t>
            </w:r>
          </w:p>
        </w:tc>
        <w:tc>
          <w:tcPr>
            <w:tcW w:w="6349" w:type="dxa"/>
          </w:tcPr>
          <w:p w14:paraId="102F6006" w14:textId="6C55110D" w:rsidR="0093031A" w:rsidRPr="007F60E2" w:rsidRDefault="00FD32D7" w:rsidP="00A270C1">
            <w:pPr>
              <w:pStyle w:val="Tableheader"/>
              <w:rPr>
                <w:b w:val="0"/>
              </w:rPr>
            </w:pPr>
            <w:r w:rsidRPr="007F60E2">
              <w:rPr>
                <w:b w:val="0"/>
              </w:rPr>
              <w:t>Record Transactions</w:t>
            </w:r>
          </w:p>
        </w:tc>
      </w:tr>
      <w:tr w:rsidR="0093031A" w:rsidRPr="007F60E2" w14:paraId="12E5F77F" w14:textId="77777777" w:rsidTr="00963A3C">
        <w:tc>
          <w:tcPr>
            <w:tcW w:w="2122" w:type="dxa"/>
          </w:tcPr>
          <w:p w14:paraId="462C0DAE" w14:textId="77777777" w:rsidR="0093031A" w:rsidRPr="007F60E2" w:rsidRDefault="0093031A" w:rsidP="00A5216F">
            <w:pPr>
              <w:pStyle w:val="Tabletextleft"/>
            </w:pPr>
            <w:r w:rsidRPr="007F60E2">
              <w:t>Brief Description</w:t>
            </w:r>
          </w:p>
        </w:tc>
        <w:tc>
          <w:tcPr>
            <w:tcW w:w="6349" w:type="dxa"/>
          </w:tcPr>
          <w:p w14:paraId="2315B5A3" w14:textId="6A4AFE97" w:rsidR="0093031A" w:rsidRPr="007F60E2" w:rsidRDefault="002A78D9" w:rsidP="00A270C1">
            <w:pPr>
              <w:pStyle w:val="Tableheader"/>
              <w:rPr>
                <w:b w:val="0"/>
              </w:rPr>
            </w:pPr>
            <w:r w:rsidRPr="007F60E2">
              <w:rPr>
                <w:b w:val="0"/>
              </w:rPr>
              <w:t>This use case explains the process of recording expenses, income, and account transfers. Users may add detailed transactions or record quick expenses using shortcuts.</w:t>
            </w:r>
          </w:p>
        </w:tc>
      </w:tr>
      <w:tr w:rsidR="0093031A" w:rsidRPr="007F60E2" w14:paraId="5D9F1710" w14:textId="77777777" w:rsidTr="00963A3C">
        <w:tc>
          <w:tcPr>
            <w:tcW w:w="2122" w:type="dxa"/>
          </w:tcPr>
          <w:p w14:paraId="1B548F57" w14:textId="77777777" w:rsidR="0093031A" w:rsidRPr="007F60E2" w:rsidRDefault="0093031A" w:rsidP="00A5216F">
            <w:pPr>
              <w:pStyle w:val="Tabletextleft"/>
            </w:pPr>
            <w:r w:rsidRPr="007F60E2">
              <w:t>Actor</w:t>
            </w:r>
          </w:p>
        </w:tc>
        <w:tc>
          <w:tcPr>
            <w:tcW w:w="6349" w:type="dxa"/>
          </w:tcPr>
          <w:p w14:paraId="160BCC08" w14:textId="77777777" w:rsidR="0093031A" w:rsidRPr="007F60E2" w:rsidRDefault="0093031A" w:rsidP="00A270C1">
            <w:pPr>
              <w:pStyle w:val="Tableheader"/>
              <w:rPr>
                <w:b w:val="0"/>
              </w:rPr>
            </w:pPr>
            <w:r w:rsidRPr="007F60E2">
              <w:rPr>
                <w:b w:val="0"/>
              </w:rPr>
              <w:t>User</w:t>
            </w:r>
          </w:p>
        </w:tc>
      </w:tr>
      <w:tr w:rsidR="0093031A" w:rsidRPr="007F60E2" w14:paraId="01314F7B" w14:textId="77777777" w:rsidTr="00963A3C">
        <w:tc>
          <w:tcPr>
            <w:tcW w:w="2122" w:type="dxa"/>
          </w:tcPr>
          <w:p w14:paraId="3B449794" w14:textId="77777777" w:rsidR="0093031A" w:rsidRPr="007F60E2" w:rsidRDefault="0093031A" w:rsidP="00A5216F">
            <w:pPr>
              <w:pStyle w:val="Tabletextleft"/>
            </w:pPr>
            <w:r w:rsidRPr="007F60E2">
              <w:t>Pre-Condition</w:t>
            </w:r>
          </w:p>
        </w:tc>
        <w:tc>
          <w:tcPr>
            <w:tcW w:w="6349" w:type="dxa"/>
          </w:tcPr>
          <w:p w14:paraId="5177EFA4" w14:textId="5F1A7E58" w:rsidR="0093031A" w:rsidRPr="007F60E2" w:rsidRDefault="0061720F" w:rsidP="00A270C1">
            <w:pPr>
              <w:pStyle w:val="Tableheader"/>
              <w:rPr>
                <w:b w:val="0"/>
              </w:rPr>
            </w:pPr>
            <w:r w:rsidRPr="007F60E2">
              <w:rPr>
                <w:b w:val="0"/>
              </w:rPr>
              <w:t>User has at least one active account</w:t>
            </w:r>
            <w:r w:rsidR="00895DA5" w:rsidRPr="007F60E2">
              <w:rPr>
                <w:b w:val="0"/>
              </w:rPr>
              <w:t xml:space="preserve"> and the account have enough balance.</w:t>
            </w:r>
          </w:p>
        </w:tc>
      </w:tr>
      <w:tr w:rsidR="0093031A" w:rsidRPr="007F60E2" w14:paraId="099319EA" w14:textId="77777777" w:rsidTr="00963A3C">
        <w:tc>
          <w:tcPr>
            <w:tcW w:w="2122" w:type="dxa"/>
          </w:tcPr>
          <w:p w14:paraId="5BC2E08C" w14:textId="77777777" w:rsidR="0093031A" w:rsidRPr="007F60E2" w:rsidRDefault="0093031A" w:rsidP="00A5216F">
            <w:pPr>
              <w:pStyle w:val="Tabletextleft"/>
            </w:pPr>
            <w:r w:rsidRPr="007F60E2">
              <w:t>Basic Flow</w:t>
            </w:r>
          </w:p>
        </w:tc>
        <w:tc>
          <w:tcPr>
            <w:tcW w:w="6349" w:type="dxa"/>
          </w:tcPr>
          <w:p w14:paraId="504F1B89" w14:textId="77777777" w:rsidR="0093031A" w:rsidRPr="007F60E2" w:rsidRDefault="00F01D53" w:rsidP="00D82CC4">
            <w:pPr>
              <w:pStyle w:val="Tableheader"/>
              <w:numPr>
                <w:ilvl w:val="0"/>
                <w:numId w:val="30"/>
              </w:numPr>
              <w:rPr>
                <w:b w:val="0"/>
              </w:rPr>
            </w:pPr>
            <w:r w:rsidRPr="007F60E2">
              <w:rPr>
                <w:b w:val="0"/>
              </w:rPr>
              <w:t>This use case begins when the user taps the “+” button on the dashboard.</w:t>
            </w:r>
          </w:p>
          <w:p w14:paraId="6AEA719C" w14:textId="77777777" w:rsidR="00F01D53" w:rsidRPr="007F60E2" w:rsidRDefault="00CB7A44" w:rsidP="00D82CC4">
            <w:pPr>
              <w:pStyle w:val="Tableheader"/>
              <w:numPr>
                <w:ilvl w:val="0"/>
                <w:numId w:val="30"/>
              </w:numPr>
              <w:rPr>
                <w:b w:val="0"/>
              </w:rPr>
            </w:pPr>
            <w:r w:rsidRPr="007F60E2">
              <w:rPr>
                <w:b w:val="0"/>
              </w:rPr>
              <w:t>System displays the transaction entry form.</w:t>
            </w:r>
          </w:p>
          <w:p w14:paraId="2CF27392" w14:textId="77777777" w:rsidR="00CB7A44" w:rsidRPr="007F60E2" w:rsidRDefault="00CB7A44" w:rsidP="00D82CC4">
            <w:pPr>
              <w:pStyle w:val="Tableheader"/>
              <w:numPr>
                <w:ilvl w:val="0"/>
                <w:numId w:val="30"/>
              </w:numPr>
              <w:rPr>
                <w:b w:val="0"/>
              </w:rPr>
            </w:pPr>
            <w:r w:rsidRPr="007F60E2">
              <w:rPr>
                <w:b w:val="0"/>
              </w:rPr>
              <w:t>User selects transaction</w:t>
            </w:r>
            <w:r w:rsidR="00C11A4B" w:rsidRPr="007F60E2">
              <w:rPr>
                <w:b w:val="0"/>
              </w:rPr>
              <w:t xml:space="preserve"> type.</w:t>
            </w:r>
          </w:p>
          <w:p w14:paraId="05A60267" w14:textId="77777777" w:rsidR="00C11A4B" w:rsidRPr="007F60E2" w:rsidRDefault="00C11A4B" w:rsidP="00D82CC4">
            <w:pPr>
              <w:pStyle w:val="Tableheader"/>
              <w:numPr>
                <w:ilvl w:val="0"/>
                <w:numId w:val="30"/>
              </w:numPr>
              <w:rPr>
                <w:b w:val="0"/>
              </w:rPr>
            </w:pPr>
            <w:r w:rsidRPr="007F60E2">
              <w:rPr>
                <w:b w:val="0"/>
              </w:rPr>
              <w:t>User fills in all the information.</w:t>
            </w:r>
          </w:p>
          <w:p w14:paraId="36A49C3A" w14:textId="77777777" w:rsidR="00C11A4B" w:rsidRPr="007F60E2" w:rsidRDefault="00C11A4B" w:rsidP="00D82CC4">
            <w:pPr>
              <w:pStyle w:val="Tableheader"/>
              <w:numPr>
                <w:ilvl w:val="0"/>
                <w:numId w:val="30"/>
              </w:numPr>
              <w:rPr>
                <w:b w:val="0"/>
              </w:rPr>
            </w:pPr>
            <w:r w:rsidRPr="007F60E2">
              <w:rPr>
                <w:b w:val="0"/>
              </w:rPr>
              <w:t>System records the transaction and updated the related accounts.</w:t>
            </w:r>
          </w:p>
          <w:p w14:paraId="5E2D43E9" w14:textId="79BE295B" w:rsidR="00C11A4B" w:rsidRPr="007F60E2" w:rsidRDefault="00C11A4B" w:rsidP="00D82CC4">
            <w:pPr>
              <w:pStyle w:val="Tableheader"/>
              <w:numPr>
                <w:ilvl w:val="0"/>
                <w:numId w:val="30"/>
              </w:numPr>
              <w:rPr>
                <w:b w:val="0"/>
              </w:rPr>
            </w:pPr>
            <w:r w:rsidRPr="007F60E2">
              <w:rPr>
                <w:b w:val="0"/>
              </w:rPr>
              <w:t>The use case ends.</w:t>
            </w:r>
          </w:p>
        </w:tc>
      </w:tr>
      <w:tr w:rsidR="0093031A" w:rsidRPr="007F60E2" w14:paraId="257710C4" w14:textId="77777777" w:rsidTr="00963A3C">
        <w:tc>
          <w:tcPr>
            <w:tcW w:w="2122" w:type="dxa"/>
          </w:tcPr>
          <w:p w14:paraId="6B55D86F" w14:textId="77777777" w:rsidR="0093031A" w:rsidRPr="007F60E2" w:rsidRDefault="0093031A" w:rsidP="00A5216F">
            <w:pPr>
              <w:pStyle w:val="Tabletextleft"/>
            </w:pPr>
            <w:r w:rsidRPr="007F60E2">
              <w:t>Alternative Flow</w:t>
            </w:r>
          </w:p>
        </w:tc>
        <w:tc>
          <w:tcPr>
            <w:tcW w:w="6349" w:type="dxa"/>
          </w:tcPr>
          <w:p w14:paraId="75DD733E" w14:textId="77777777" w:rsidR="00CC4326" w:rsidRPr="007F60E2" w:rsidRDefault="00CC4326" w:rsidP="00A5216F">
            <w:pPr>
              <w:pStyle w:val="Tabletextleft"/>
              <w:rPr>
                <w:lang w:val="en-MY"/>
              </w:rPr>
            </w:pPr>
            <w:r w:rsidRPr="007F60E2">
              <w:rPr>
                <w:rStyle w:val="Strong"/>
                <w:b w:val="0"/>
                <w:bCs w:val="0"/>
              </w:rPr>
              <w:t>[A1: Select Expense]</w:t>
            </w:r>
          </w:p>
          <w:p w14:paraId="4B9B0CEE" w14:textId="77777777" w:rsidR="00CC4326" w:rsidRPr="007F60E2" w:rsidRDefault="00CC4326" w:rsidP="00A5216F">
            <w:pPr>
              <w:pStyle w:val="Tabletextleft"/>
              <w:numPr>
                <w:ilvl w:val="0"/>
                <w:numId w:val="31"/>
              </w:numPr>
            </w:pPr>
            <w:r w:rsidRPr="007F60E2">
              <w:t>User selects Expense type.</w:t>
            </w:r>
          </w:p>
          <w:p w14:paraId="164BE699" w14:textId="77777777" w:rsidR="00CC4326" w:rsidRPr="007F60E2" w:rsidRDefault="00CC4326" w:rsidP="00A5216F">
            <w:pPr>
              <w:pStyle w:val="Tabletextleft"/>
              <w:numPr>
                <w:ilvl w:val="0"/>
                <w:numId w:val="31"/>
              </w:numPr>
            </w:pPr>
            <w:r w:rsidRPr="007F60E2">
              <w:t>System displays category, amount, account and note fields.</w:t>
            </w:r>
          </w:p>
          <w:p w14:paraId="78DA30C7" w14:textId="77777777" w:rsidR="00CC4326" w:rsidRPr="007F60E2" w:rsidRDefault="00CC4326" w:rsidP="00A5216F">
            <w:pPr>
              <w:pStyle w:val="Tabletextleft"/>
              <w:numPr>
                <w:ilvl w:val="0"/>
                <w:numId w:val="31"/>
              </w:numPr>
            </w:pPr>
            <w:r w:rsidRPr="007F60E2">
              <w:t>User completes the form.</w:t>
            </w:r>
          </w:p>
          <w:p w14:paraId="658E4125" w14:textId="3BEFAEB2" w:rsidR="00CC4326" w:rsidRPr="007F60E2" w:rsidRDefault="00CC4326" w:rsidP="00A5216F">
            <w:pPr>
              <w:pStyle w:val="Tabletextleft"/>
              <w:numPr>
                <w:ilvl w:val="0"/>
                <w:numId w:val="31"/>
              </w:numPr>
            </w:pPr>
            <w:r w:rsidRPr="007F60E2">
              <w:t xml:space="preserve">The use case continues to Step 5 of the </w:t>
            </w:r>
            <w:r w:rsidR="00541082" w:rsidRPr="007F60E2">
              <w:t>basic flow</w:t>
            </w:r>
            <w:r w:rsidRPr="007F60E2">
              <w:t>.</w:t>
            </w:r>
          </w:p>
          <w:p w14:paraId="1D661637" w14:textId="77777777" w:rsidR="00CC4326" w:rsidRPr="007F60E2" w:rsidRDefault="00CC4326" w:rsidP="00A5216F">
            <w:pPr>
              <w:pStyle w:val="Tabletextleft"/>
            </w:pPr>
            <w:r w:rsidRPr="007F60E2">
              <w:rPr>
                <w:rStyle w:val="Strong"/>
                <w:b w:val="0"/>
                <w:bCs w:val="0"/>
              </w:rPr>
              <w:lastRenderedPageBreak/>
              <w:t>[A2: Select Income]</w:t>
            </w:r>
          </w:p>
          <w:p w14:paraId="706EF36D" w14:textId="77777777" w:rsidR="00CC4326" w:rsidRPr="007F60E2" w:rsidRDefault="00CC4326" w:rsidP="00A5216F">
            <w:pPr>
              <w:pStyle w:val="Tabletextleft"/>
              <w:numPr>
                <w:ilvl w:val="0"/>
                <w:numId w:val="32"/>
              </w:numPr>
            </w:pPr>
            <w:r w:rsidRPr="007F60E2">
              <w:t>User selects Income type.</w:t>
            </w:r>
          </w:p>
          <w:p w14:paraId="6B7D8652" w14:textId="77777777" w:rsidR="00CC4326" w:rsidRPr="007F60E2" w:rsidRDefault="00CC4326" w:rsidP="00A5216F">
            <w:pPr>
              <w:pStyle w:val="Tabletextleft"/>
              <w:numPr>
                <w:ilvl w:val="0"/>
                <w:numId w:val="32"/>
              </w:numPr>
            </w:pPr>
            <w:r w:rsidRPr="007F60E2">
              <w:t>System displays category, amount, account and note fields.</w:t>
            </w:r>
          </w:p>
          <w:p w14:paraId="4996DD04" w14:textId="77777777" w:rsidR="00CC4326" w:rsidRPr="007F60E2" w:rsidRDefault="00CC4326" w:rsidP="00A5216F">
            <w:pPr>
              <w:pStyle w:val="Tabletextleft"/>
              <w:numPr>
                <w:ilvl w:val="0"/>
                <w:numId w:val="32"/>
              </w:numPr>
            </w:pPr>
            <w:r w:rsidRPr="007F60E2">
              <w:t>User completes the form.</w:t>
            </w:r>
          </w:p>
          <w:p w14:paraId="3BA9CB94" w14:textId="280E94AE" w:rsidR="00CC4326" w:rsidRPr="007F60E2" w:rsidRDefault="00CC4326" w:rsidP="00A5216F">
            <w:pPr>
              <w:pStyle w:val="Tabletextleft"/>
              <w:numPr>
                <w:ilvl w:val="0"/>
                <w:numId w:val="32"/>
              </w:numPr>
            </w:pPr>
            <w:r w:rsidRPr="007F60E2">
              <w:t xml:space="preserve">The use case continues to Step 5 of the </w:t>
            </w:r>
            <w:r w:rsidR="00541082" w:rsidRPr="007F60E2">
              <w:t>basic flow</w:t>
            </w:r>
            <w:r w:rsidRPr="007F60E2">
              <w:t>.</w:t>
            </w:r>
          </w:p>
          <w:p w14:paraId="7BF3C088" w14:textId="77777777" w:rsidR="00CC4326" w:rsidRPr="007F60E2" w:rsidRDefault="00CC4326" w:rsidP="00A5216F">
            <w:pPr>
              <w:pStyle w:val="Tabletextleft"/>
            </w:pPr>
            <w:r w:rsidRPr="007F60E2">
              <w:rPr>
                <w:rStyle w:val="Strong"/>
                <w:b w:val="0"/>
                <w:bCs w:val="0"/>
              </w:rPr>
              <w:t>[A3: Select Transfer]</w:t>
            </w:r>
          </w:p>
          <w:p w14:paraId="512E2475" w14:textId="77777777" w:rsidR="00CC4326" w:rsidRPr="007F60E2" w:rsidRDefault="00CC4326" w:rsidP="00A5216F">
            <w:pPr>
              <w:pStyle w:val="Tabletextleft"/>
              <w:numPr>
                <w:ilvl w:val="0"/>
                <w:numId w:val="33"/>
              </w:numPr>
            </w:pPr>
            <w:r w:rsidRPr="007F60E2">
              <w:t>User selects Transfer type.</w:t>
            </w:r>
          </w:p>
          <w:p w14:paraId="72396A80" w14:textId="77777777" w:rsidR="00CC4326" w:rsidRPr="007F60E2" w:rsidRDefault="00CC4326" w:rsidP="00A5216F">
            <w:pPr>
              <w:pStyle w:val="Tabletextleft"/>
              <w:numPr>
                <w:ilvl w:val="0"/>
                <w:numId w:val="33"/>
              </w:numPr>
            </w:pPr>
            <w:r w:rsidRPr="007F60E2">
              <w:t>System displays source and destination account fields.</w:t>
            </w:r>
          </w:p>
          <w:p w14:paraId="1FB7B414" w14:textId="77777777" w:rsidR="00CC4326" w:rsidRPr="007F60E2" w:rsidRDefault="00CC4326" w:rsidP="00A5216F">
            <w:pPr>
              <w:pStyle w:val="Tabletextleft"/>
              <w:numPr>
                <w:ilvl w:val="0"/>
                <w:numId w:val="33"/>
              </w:numPr>
            </w:pPr>
            <w:r w:rsidRPr="007F60E2">
              <w:t>User enters transfer amount.</w:t>
            </w:r>
          </w:p>
          <w:p w14:paraId="24BAA8FD" w14:textId="5E5CBC54" w:rsidR="0093031A" w:rsidRPr="007F60E2" w:rsidRDefault="00CC4326" w:rsidP="00A5216F">
            <w:pPr>
              <w:pStyle w:val="Tabletextleft"/>
              <w:numPr>
                <w:ilvl w:val="0"/>
                <w:numId w:val="33"/>
              </w:numPr>
            </w:pPr>
            <w:r w:rsidRPr="007F60E2">
              <w:t xml:space="preserve">The use case continues to Step 5 of the </w:t>
            </w:r>
            <w:r w:rsidR="00541082" w:rsidRPr="007F60E2">
              <w:t>basic flow</w:t>
            </w:r>
          </w:p>
          <w:p w14:paraId="31027280" w14:textId="77777777" w:rsidR="00411B75" w:rsidRPr="007F60E2" w:rsidRDefault="00411B75" w:rsidP="00A5216F">
            <w:pPr>
              <w:pStyle w:val="Tabletextleft"/>
              <w:rPr>
                <w:lang w:val="en-MY"/>
              </w:rPr>
            </w:pPr>
            <w:r w:rsidRPr="007F60E2">
              <w:rPr>
                <w:rStyle w:val="Strong"/>
                <w:b w:val="0"/>
                <w:bCs w:val="0"/>
              </w:rPr>
              <w:t>[A4: Use One-Tap Shortcut]</w:t>
            </w:r>
          </w:p>
          <w:p w14:paraId="45EF5D49" w14:textId="20E9FE38" w:rsidR="00411B75" w:rsidRPr="007F60E2" w:rsidRDefault="00411B75" w:rsidP="00A5216F">
            <w:pPr>
              <w:pStyle w:val="Tabletextleft"/>
              <w:numPr>
                <w:ilvl w:val="0"/>
                <w:numId w:val="36"/>
              </w:numPr>
            </w:pPr>
            <w:r w:rsidRPr="007F60E2">
              <w:t>User selects a shortcut button.</w:t>
            </w:r>
          </w:p>
          <w:p w14:paraId="0ADA899F" w14:textId="77777777" w:rsidR="00411B75" w:rsidRPr="007F60E2" w:rsidRDefault="00411B75" w:rsidP="00A5216F">
            <w:pPr>
              <w:pStyle w:val="Tabletextleft"/>
              <w:numPr>
                <w:ilvl w:val="0"/>
                <w:numId w:val="36"/>
              </w:numPr>
            </w:pPr>
            <w:r w:rsidRPr="007F60E2">
              <w:t>System checks whether a default account exists.</w:t>
            </w:r>
          </w:p>
          <w:p w14:paraId="7CDE52E7" w14:textId="77777777" w:rsidR="00411B75" w:rsidRPr="007F60E2" w:rsidRDefault="00411B75" w:rsidP="00A5216F">
            <w:pPr>
              <w:pStyle w:val="Tabletextleft"/>
              <w:numPr>
                <w:ilvl w:val="0"/>
                <w:numId w:val="36"/>
              </w:numPr>
            </w:pPr>
            <w:r w:rsidRPr="007F60E2">
              <w:t>If yes, system deducts amount immediately.</w:t>
            </w:r>
          </w:p>
          <w:p w14:paraId="781F6652" w14:textId="77777777" w:rsidR="00411B75" w:rsidRPr="007F60E2" w:rsidRDefault="00411B75" w:rsidP="00A5216F">
            <w:pPr>
              <w:pStyle w:val="Tabletextleft"/>
              <w:numPr>
                <w:ilvl w:val="0"/>
                <w:numId w:val="36"/>
              </w:numPr>
            </w:pPr>
            <w:r w:rsidRPr="007F60E2">
              <w:t>If no, user selects the account.</w:t>
            </w:r>
          </w:p>
          <w:p w14:paraId="67A5421C" w14:textId="0F53D58A" w:rsidR="00411B75" w:rsidRPr="007F60E2" w:rsidRDefault="00411B75" w:rsidP="00A5216F">
            <w:pPr>
              <w:pStyle w:val="Tabletextleft"/>
              <w:numPr>
                <w:ilvl w:val="0"/>
                <w:numId w:val="36"/>
              </w:numPr>
            </w:pPr>
            <w:r w:rsidRPr="007F60E2">
              <w:t xml:space="preserve">The use case continues to Step 5 of the </w:t>
            </w:r>
            <w:r w:rsidR="00541082" w:rsidRPr="007F60E2">
              <w:t>basic flow</w:t>
            </w:r>
          </w:p>
          <w:p w14:paraId="575CFD87" w14:textId="04A40E06" w:rsidR="00411B75" w:rsidRPr="007F60E2" w:rsidRDefault="00411B75" w:rsidP="00A5216F">
            <w:pPr>
              <w:pStyle w:val="Tabletextleft"/>
            </w:pPr>
          </w:p>
        </w:tc>
      </w:tr>
      <w:tr w:rsidR="0093031A" w:rsidRPr="007F60E2" w14:paraId="203DB41D" w14:textId="77777777" w:rsidTr="00963A3C">
        <w:tc>
          <w:tcPr>
            <w:tcW w:w="2122" w:type="dxa"/>
          </w:tcPr>
          <w:p w14:paraId="63CAF82E" w14:textId="77777777" w:rsidR="0093031A" w:rsidRPr="007F60E2" w:rsidRDefault="0093031A" w:rsidP="00A5216F">
            <w:pPr>
              <w:pStyle w:val="Tabletextleft"/>
            </w:pPr>
            <w:r w:rsidRPr="007F60E2">
              <w:lastRenderedPageBreak/>
              <w:t>Exception Flow</w:t>
            </w:r>
          </w:p>
        </w:tc>
        <w:tc>
          <w:tcPr>
            <w:tcW w:w="6349" w:type="dxa"/>
          </w:tcPr>
          <w:p w14:paraId="3CE2BFD2" w14:textId="77777777" w:rsidR="00916216" w:rsidRPr="007F60E2" w:rsidRDefault="00916216" w:rsidP="00A5216F">
            <w:pPr>
              <w:pStyle w:val="Tabletextleft"/>
              <w:rPr>
                <w:lang w:val="en-MY"/>
              </w:rPr>
            </w:pPr>
            <w:r w:rsidRPr="007F60E2">
              <w:rPr>
                <w:rStyle w:val="Strong"/>
                <w:b w:val="0"/>
                <w:bCs w:val="0"/>
              </w:rPr>
              <w:t>[E1: Insufficient Funds]</w:t>
            </w:r>
          </w:p>
          <w:p w14:paraId="61E5BA26" w14:textId="77777777" w:rsidR="00916216" w:rsidRPr="007F60E2" w:rsidRDefault="00916216" w:rsidP="00A5216F">
            <w:pPr>
              <w:pStyle w:val="Tabletextleft"/>
              <w:numPr>
                <w:ilvl w:val="0"/>
                <w:numId w:val="34"/>
              </w:numPr>
            </w:pPr>
            <w:r w:rsidRPr="007F60E2">
              <w:t>System detects balance is lower than expense amount.</w:t>
            </w:r>
          </w:p>
          <w:p w14:paraId="45231BFF" w14:textId="0626EF9F" w:rsidR="00916216" w:rsidRPr="007F60E2" w:rsidRDefault="00916216" w:rsidP="00A5216F">
            <w:pPr>
              <w:pStyle w:val="Tabletextleft"/>
              <w:numPr>
                <w:ilvl w:val="0"/>
                <w:numId w:val="34"/>
              </w:numPr>
            </w:pPr>
            <w:r w:rsidRPr="007F60E2">
              <w:lastRenderedPageBreak/>
              <w:t>System displays</w:t>
            </w:r>
            <w:r w:rsidR="00E25001">
              <w:t xml:space="preserve"> an error message</w:t>
            </w:r>
            <w:r w:rsidRPr="007F60E2">
              <w:t>.</w:t>
            </w:r>
          </w:p>
          <w:p w14:paraId="6EF5D775" w14:textId="14CF753A" w:rsidR="00916216" w:rsidRPr="007F60E2" w:rsidRDefault="00916216" w:rsidP="00A5216F">
            <w:pPr>
              <w:pStyle w:val="Tabletextleft"/>
              <w:numPr>
                <w:ilvl w:val="0"/>
                <w:numId w:val="34"/>
              </w:numPr>
            </w:pPr>
            <w:r w:rsidRPr="007F60E2">
              <w:t>User returns to transaction</w:t>
            </w:r>
            <w:r w:rsidR="00D95C0D">
              <w:t xml:space="preserve"> entry form</w:t>
            </w:r>
            <w:r w:rsidRPr="007F60E2">
              <w:t>.</w:t>
            </w:r>
          </w:p>
          <w:p w14:paraId="68578AD4" w14:textId="77777777" w:rsidR="00916216" w:rsidRPr="007F60E2" w:rsidRDefault="00916216" w:rsidP="00A5216F">
            <w:pPr>
              <w:pStyle w:val="Tabletextleft"/>
            </w:pPr>
            <w:r w:rsidRPr="007F60E2">
              <w:rPr>
                <w:rStyle w:val="Strong"/>
                <w:b w:val="0"/>
                <w:bCs w:val="0"/>
              </w:rPr>
              <w:t>[E2: Invalid Number]</w:t>
            </w:r>
          </w:p>
          <w:p w14:paraId="0175D371" w14:textId="77777777" w:rsidR="00916216" w:rsidRPr="007F60E2" w:rsidRDefault="00916216" w:rsidP="00A5216F">
            <w:pPr>
              <w:pStyle w:val="Tabletextleft"/>
              <w:numPr>
                <w:ilvl w:val="0"/>
                <w:numId w:val="35"/>
              </w:numPr>
            </w:pPr>
            <w:r w:rsidRPr="007F60E2">
              <w:t>System detects invalid input.</w:t>
            </w:r>
          </w:p>
          <w:p w14:paraId="203D4329" w14:textId="77777777" w:rsidR="00916216" w:rsidRPr="007F60E2" w:rsidRDefault="00916216" w:rsidP="00A5216F">
            <w:pPr>
              <w:pStyle w:val="Tabletextleft"/>
              <w:numPr>
                <w:ilvl w:val="0"/>
                <w:numId w:val="35"/>
              </w:numPr>
            </w:pPr>
            <w:r w:rsidRPr="007F60E2">
              <w:t>System displays error message.</w:t>
            </w:r>
          </w:p>
          <w:p w14:paraId="7C9FF9C3" w14:textId="7A74B839" w:rsidR="0093031A" w:rsidRPr="007F60E2" w:rsidRDefault="00916216" w:rsidP="00A5216F">
            <w:pPr>
              <w:pStyle w:val="Tabletextleft"/>
              <w:numPr>
                <w:ilvl w:val="0"/>
                <w:numId w:val="35"/>
              </w:numPr>
            </w:pPr>
            <w:r w:rsidRPr="007F60E2">
              <w:t>User returns to entry form.</w:t>
            </w:r>
          </w:p>
        </w:tc>
      </w:tr>
      <w:tr w:rsidR="0093031A" w:rsidRPr="007F60E2" w14:paraId="29909A64" w14:textId="77777777" w:rsidTr="00963A3C">
        <w:tc>
          <w:tcPr>
            <w:tcW w:w="2122" w:type="dxa"/>
          </w:tcPr>
          <w:p w14:paraId="7A338330" w14:textId="77777777" w:rsidR="0093031A" w:rsidRPr="007F60E2" w:rsidRDefault="0093031A" w:rsidP="00A5216F">
            <w:pPr>
              <w:pStyle w:val="Tabletextleft"/>
            </w:pPr>
            <w:r w:rsidRPr="007F60E2">
              <w:lastRenderedPageBreak/>
              <w:t>Post Condition</w:t>
            </w:r>
          </w:p>
        </w:tc>
        <w:tc>
          <w:tcPr>
            <w:tcW w:w="6349" w:type="dxa"/>
          </w:tcPr>
          <w:p w14:paraId="253CD3A8" w14:textId="1A08B3FF" w:rsidR="0093031A" w:rsidRPr="007F60E2" w:rsidRDefault="00916216" w:rsidP="00A270C1">
            <w:pPr>
              <w:pStyle w:val="Tableheader"/>
              <w:rPr>
                <w:b w:val="0"/>
              </w:rPr>
            </w:pPr>
            <w:r w:rsidRPr="007F60E2">
              <w:rPr>
                <w:b w:val="0"/>
              </w:rPr>
              <w:t>Transactions are recorded and the account balances are updated.</w:t>
            </w:r>
          </w:p>
        </w:tc>
      </w:tr>
    </w:tbl>
    <w:p w14:paraId="4366D19D" w14:textId="77777777" w:rsidR="00241402" w:rsidRDefault="00241402" w:rsidP="00241402">
      <w:pPr>
        <w:pStyle w:val="UMPParagraph"/>
        <w:rPr>
          <w:lang w:eastAsia="en-MY"/>
        </w:rPr>
      </w:pPr>
    </w:p>
    <w:p w14:paraId="0BBA970F" w14:textId="77777777" w:rsidR="00165E80" w:rsidRDefault="00165E80" w:rsidP="00241402">
      <w:pPr>
        <w:pStyle w:val="UMPParagraph"/>
        <w:rPr>
          <w:lang w:eastAsia="en-MY"/>
        </w:rPr>
      </w:pPr>
    </w:p>
    <w:p w14:paraId="497FB802" w14:textId="55A320AC" w:rsidR="00165E80" w:rsidRPr="00165E80" w:rsidRDefault="00165E80" w:rsidP="00165E80">
      <w:pPr>
        <w:pStyle w:val="SoureforFigureUMP"/>
        <w:rPr>
          <w:rFonts w:eastAsia="Times New Roman"/>
          <w:szCs w:val="24"/>
          <w:lang w:val="en-MY" w:eastAsia="zh-CN"/>
        </w:rPr>
      </w:pPr>
      <w:r w:rsidRPr="00165E80">
        <w:rPr>
          <w:noProof/>
        </w:rPr>
        <w:drawing>
          <wp:inline distT="0" distB="0" distL="0" distR="0" wp14:anchorId="211DE920" wp14:editId="2B84CE15">
            <wp:extent cx="5490090" cy="1769533"/>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503599" cy="1773887"/>
                    </a:xfrm>
                    <a:prstGeom prst="rect">
                      <a:avLst/>
                    </a:prstGeom>
                    <a:noFill/>
                    <a:ln>
                      <a:noFill/>
                    </a:ln>
                  </pic:spPr>
                </pic:pic>
              </a:graphicData>
            </a:graphic>
          </wp:inline>
        </w:drawing>
      </w:r>
    </w:p>
    <w:p w14:paraId="6DB3ABB6" w14:textId="513601C0" w:rsidR="00B433DB" w:rsidRDefault="00B433DB" w:rsidP="00D92B33">
      <w:pPr>
        <w:pStyle w:val="CaptionforFigurePlatesUMP"/>
      </w:pPr>
      <w:bookmarkStart w:id="196" w:name="_Toc216217322"/>
      <w:r>
        <w:t>Figure 3.8</w:t>
      </w:r>
      <w:r>
        <w:tab/>
        <w:t>Use case diagram of Manage Shortcuts</w:t>
      </w:r>
      <w:bookmarkEnd w:id="196"/>
    </w:p>
    <w:p w14:paraId="4BB9B1F4" w14:textId="77777777" w:rsidR="00D13031" w:rsidRDefault="00D13031" w:rsidP="00165E80">
      <w:pPr>
        <w:pStyle w:val="UMPParagraph"/>
        <w:rPr>
          <w:lang w:eastAsia="en-MY"/>
        </w:rPr>
      </w:pPr>
    </w:p>
    <w:p w14:paraId="4E59020A" w14:textId="77777777" w:rsidR="00165E80" w:rsidRDefault="00165E80" w:rsidP="00A270C1">
      <w:pPr>
        <w:pStyle w:val="Tableheader"/>
      </w:pPr>
      <w:bookmarkStart w:id="197" w:name="_Toc216217253"/>
      <w:r>
        <w:t>Table 3.6</w:t>
      </w:r>
      <w:r>
        <w:tab/>
        <w:t>Use Case Description of Manage Shortcuts</w:t>
      </w:r>
      <w:bookmarkEnd w:id="197"/>
    </w:p>
    <w:tbl>
      <w:tblPr>
        <w:tblStyle w:val="TableGrid"/>
        <w:tblW w:w="0" w:type="auto"/>
        <w:tblLook w:val="04A0" w:firstRow="1" w:lastRow="0" w:firstColumn="1" w:lastColumn="0" w:noHBand="0" w:noVBand="1"/>
      </w:tblPr>
      <w:tblGrid>
        <w:gridCol w:w="2122"/>
        <w:gridCol w:w="6349"/>
      </w:tblGrid>
      <w:tr w:rsidR="008D09AC" w:rsidRPr="007F60E2" w14:paraId="1FF252F4" w14:textId="77777777" w:rsidTr="00963A3C">
        <w:tc>
          <w:tcPr>
            <w:tcW w:w="2122" w:type="dxa"/>
          </w:tcPr>
          <w:p w14:paraId="0618AA9B" w14:textId="77777777" w:rsidR="008D09AC" w:rsidRPr="007F60E2" w:rsidRDefault="008D09AC" w:rsidP="00A5216F">
            <w:pPr>
              <w:pStyle w:val="Tabletextleft"/>
            </w:pPr>
            <w:r w:rsidRPr="007F60E2">
              <w:t>Use Case ID</w:t>
            </w:r>
          </w:p>
        </w:tc>
        <w:tc>
          <w:tcPr>
            <w:tcW w:w="6349" w:type="dxa"/>
          </w:tcPr>
          <w:p w14:paraId="7B55A6F1" w14:textId="331A9943" w:rsidR="008D09AC" w:rsidRPr="007F60E2" w:rsidRDefault="008D09AC" w:rsidP="00A270C1">
            <w:pPr>
              <w:pStyle w:val="Tableheader"/>
              <w:rPr>
                <w:b w:val="0"/>
              </w:rPr>
            </w:pPr>
            <w:r w:rsidRPr="007F60E2">
              <w:rPr>
                <w:b w:val="0"/>
              </w:rPr>
              <w:t>UC</w:t>
            </w:r>
            <w:r w:rsidR="003E68AF" w:rsidRPr="007F60E2">
              <w:rPr>
                <w:b w:val="0"/>
              </w:rPr>
              <w:t>05</w:t>
            </w:r>
          </w:p>
        </w:tc>
      </w:tr>
      <w:tr w:rsidR="008D09AC" w:rsidRPr="007F60E2" w14:paraId="727F6B40" w14:textId="77777777" w:rsidTr="00963A3C">
        <w:tc>
          <w:tcPr>
            <w:tcW w:w="2122" w:type="dxa"/>
          </w:tcPr>
          <w:p w14:paraId="2E652798" w14:textId="77777777" w:rsidR="008D09AC" w:rsidRPr="007F60E2" w:rsidRDefault="008D09AC" w:rsidP="00A5216F">
            <w:pPr>
              <w:pStyle w:val="Tabletextleft"/>
            </w:pPr>
            <w:r w:rsidRPr="007F60E2">
              <w:t>Use Case Name</w:t>
            </w:r>
          </w:p>
        </w:tc>
        <w:tc>
          <w:tcPr>
            <w:tcW w:w="6349" w:type="dxa"/>
          </w:tcPr>
          <w:p w14:paraId="79ACBA99" w14:textId="7C3490C3" w:rsidR="008D09AC" w:rsidRPr="007F60E2" w:rsidRDefault="00157183" w:rsidP="00A270C1">
            <w:pPr>
              <w:pStyle w:val="Tableheader"/>
              <w:rPr>
                <w:b w:val="0"/>
              </w:rPr>
            </w:pPr>
            <w:r w:rsidRPr="007F60E2">
              <w:rPr>
                <w:b w:val="0"/>
              </w:rPr>
              <w:t>Manage Shortcuts</w:t>
            </w:r>
          </w:p>
        </w:tc>
      </w:tr>
      <w:tr w:rsidR="008D09AC" w:rsidRPr="007F60E2" w14:paraId="53C634BA" w14:textId="77777777" w:rsidTr="00963A3C">
        <w:tc>
          <w:tcPr>
            <w:tcW w:w="2122" w:type="dxa"/>
          </w:tcPr>
          <w:p w14:paraId="1D427734" w14:textId="77777777" w:rsidR="008D09AC" w:rsidRPr="007F60E2" w:rsidRDefault="008D09AC" w:rsidP="00A5216F">
            <w:pPr>
              <w:pStyle w:val="Tabletextleft"/>
            </w:pPr>
            <w:r w:rsidRPr="007F60E2">
              <w:lastRenderedPageBreak/>
              <w:t>Brief Description</w:t>
            </w:r>
          </w:p>
        </w:tc>
        <w:tc>
          <w:tcPr>
            <w:tcW w:w="6349" w:type="dxa"/>
          </w:tcPr>
          <w:p w14:paraId="19E3D099" w14:textId="5436182A" w:rsidR="008D09AC" w:rsidRPr="007F60E2" w:rsidRDefault="00A17F5C" w:rsidP="00A270C1">
            <w:pPr>
              <w:pStyle w:val="Tableheader"/>
              <w:rPr>
                <w:b w:val="0"/>
              </w:rPr>
            </w:pPr>
            <w:r w:rsidRPr="007F60E2">
              <w:rPr>
                <w:b w:val="0"/>
              </w:rPr>
              <w:t>This use case explains the process of creating, editing, and deleting one-tap shortcuts</w:t>
            </w:r>
            <w:r w:rsidR="00D563B1" w:rsidRPr="007F60E2">
              <w:rPr>
                <w:b w:val="0"/>
              </w:rPr>
              <w:t>, which allow users to record fixed amount expenses</w:t>
            </w:r>
            <w:r w:rsidR="00FC00A8" w:rsidRPr="007F60E2">
              <w:rPr>
                <w:b w:val="0"/>
              </w:rPr>
              <w:t xml:space="preserve"> </w:t>
            </w:r>
            <w:r w:rsidR="006055C0" w:rsidRPr="007F60E2">
              <w:rPr>
                <w:b w:val="0"/>
              </w:rPr>
              <w:t>faster from the dashboard.</w:t>
            </w:r>
          </w:p>
        </w:tc>
      </w:tr>
      <w:tr w:rsidR="008D09AC" w:rsidRPr="007F60E2" w14:paraId="145842FB" w14:textId="77777777" w:rsidTr="00963A3C">
        <w:tc>
          <w:tcPr>
            <w:tcW w:w="2122" w:type="dxa"/>
          </w:tcPr>
          <w:p w14:paraId="75E1B7C8" w14:textId="77777777" w:rsidR="008D09AC" w:rsidRPr="007F60E2" w:rsidRDefault="008D09AC" w:rsidP="00A5216F">
            <w:pPr>
              <w:pStyle w:val="Tabletextleft"/>
            </w:pPr>
            <w:r w:rsidRPr="007F60E2">
              <w:t>Actor</w:t>
            </w:r>
          </w:p>
        </w:tc>
        <w:tc>
          <w:tcPr>
            <w:tcW w:w="6349" w:type="dxa"/>
          </w:tcPr>
          <w:p w14:paraId="6F54694B" w14:textId="77777777" w:rsidR="008D09AC" w:rsidRPr="007F60E2" w:rsidRDefault="008D09AC" w:rsidP="00A270C1">
            <w:pPr>
              <w:pStyle w:val="Tableheader"/>
              <w:rPr>
                <w:b w:val="0"/>
              </w:rPr>
            </w:pPr>
            <w:r w:rsidRPr="007F60E2">
              <w:rPr>
                <w:b w:val="0"/>
              </w:rPr>
              <w:t>User</w:t>
            </w:r>
          </w:p>
        </w:tc>
      </w:tr>
      <w:tr w:rsidR="008D09AC" w:rsidRPr="007F60E2" w14:paraId="56ACD493" w14:textId="77777777" w:rsidTr="00963A3C">
        <w:tc>
          <w:tcPr>
            <w:tcW w:w="2122" w:type="dxa"/>
          </w:tcPr>
          <w:p w14:paraId="190E5DD8" w14:textId="77777777" w:rsidR="008D09AC" w:rsidRPr="007F60E2" w:rsidRDefault="008D09AC" w:rsidP="00A5216F">
            <w:pPr>
              <w:pStyle w:val="Tabletextleft"/>
            </w:pPr>
            <w:r w:rsidRPr="007F60E2">
              <w:t>Pre-Condition</w:t>
            </w:r>
          </w:p>
        </w:tc>
        <w:tc>
          <w:tcPr>
            <w:tcW w:w="6349" w:type="dxa"/>
          </w:tcPr>
          <w:p w14:paraId="5732E5F5" w14:textId="52CACC40" w:rsidR="008D09AC" w:rsidRPr="007F60E2" w:rsidRDefault="006055C0" w:rsidP="00A270C1">
            <w:pPr>
              <w:pStyle w:val="Tableheader"/>
              <w:rPr>
                <w:b w:val="0"/>
              </w:rPr>
            </w:pPr>
            <w:r w:rsidRPr="007F60E2">
              <w:rPr>
                <w:b w:val="0"/>
              </w:rPr>
              <w:t>User has logged in and has at least one active account.</w:t>
            </w:r>
          </w:p>
        </w:tc>
      </w:tr>
      <w:tr w:rsidR="008D09AC" w:rsidRPr="007F60E2" w14:paraId="1C8C1783" w14:textId="77777777" w:rsidTr="00963A3C">
        <w:tc>
          <w:tcPr>
            <w:tcW w:w="2122" w:type="dxa"/>
          </w:tcPr>
          <w:p w14:paraId="3F63ECCF" w14:textId="77777777" w:rsidR="008D09AC" w:rsidRPr="007F60E2" w:rsidRDefault="008D09AC" w:rsidP="00A5216F">
            <w:pPr>
              <w:pStyle w:val="Tabletextleft"/>
            </w:pPr>
            <w:r w:rsidRPr="007F60E2">
              <w:t>Basic Flow</w:t>
            </w:r>
          </w:p>
        </w:tc>
        <w:tc>
          <w:tcPr>
            <w:tcW w:w="6349" w:type="dxa"/>
          </w:tcPr>
          <w:p w14:paraId="4AABBB88" w14:textId="61DFE975" w:rsidR="008D09AC" w:rsidRPr="007F60E2" w:rsidRDefault="00B61E63" w:rsidP="00D82CC4">
            <w:pPr>
              <w:pStyle w:val="Tableheader"/>
              <w:numPr>
                <w:ilvl w:val="0"/>
                <w:numId w:val="37"/>
              </w:numPr>
              <w:rPr>
                <w:b w:val="0"/>
              </w:rPr>
            </w:pPr>
            <w:r w:rsidRPr="007F60E2">
              <w:rPr>
                <w:b w:val="0"/>
              </w:rPr>
              <w:t xml:space="preserve">This use case begins when </w:t>
            </w:r>
            <w:r w:rsidR="00FE7CE5" w:rsidRPr="007F60E2">
              <w:rPr>
                <w:b w:val="0"/>
              </w:rPr>
              <w:t xml:space="preserve">user navigates to </w:t>
            </w:r>
            <w:r w:rsidR="00A411F5" w:rsidRPr="007F60E2">
              <w:rPr>
                <w:b w:val="0"/>
              </w:rPr>
              <w:t>shortcut management page.</w:t>
            </w:r>
          </w:p>
          <w:p w14:paraId="78CFD220" w14:textId="0368197C" w:rsidR="00A411F5" w:rsidRPr="007F60E2" w:rsidRDefault="00A411F5" w:rsidP="00D82CC4">
            <w:pPr>
              <w:pStyle w:val="Tableheader"/>
              <w:numPr>
                <w:ilvl w:val="0"/>
                <w:numId w:val="37"/>
              </w:numPr>
              <w:rPr>
                <w:b w:val="0"/>
              </w:rPr>
            </w:pPr>
            <w:r w:rsidRPr="007F60E2">
              <w:rPr>
                <w:b w:val="0"/>
              </w:rPr>
              <w:t>System displays all the existing shortcuts.</w:t>
            </w:r>
          </w:p>
          <w:p w14:paraId="67E9B213" w14:textId="2B0E36C1" w:rsidR="00B61E63" w:rsidRPr="007F60E2" w:rsidRDefault="00A411F5" w:rsidP="00D82CC4">
            <w:pPr>
              <w:pStyle w:val="Tableheader"/>
              <w:numPr>
                <w:ilvl w:val="0"/>
                <w:numId w:val="37"/>
              </w:numPr>
              <w:rPr>
                <w:b w:val="0"/>
              </w:rPr>
            </w:pPr>
            <w:r w:rsidRPr="007F60E2">
              <w:rPr>
                <w:b w:val="0"/>
              </w:rPr>
              <w:t>User selects an operation.</w:t>
            </w:r>
          </w:p>
          <w:p w14:paraId="7B93DF38" w14:textId="77777777" w:rsidR="00A411F5" w:rsidRPr="007F60E2" w:rsidRDefault="00A411F5" w:rsidP="00D82CC4">
            <w:pPr>
              <w:pStyle w:val="Tableheader"/>
              <w:numPr>
                <w:ilvl w:val="0"/>
                <w:numId w:val="37"/>
              </w:numPr>
              <w:rPr>
                <w:b w:val="0"/>
              </w:rPr>
            </w:pPr>
            <w:r w:rsidRPr="007F60E2">
              <w:rPr>
                <w:b w:val="0"/>
              </w:rPr>
              <w:t xml:space="preserve">System updates the shortcut </w:t>
            </w:r>
            <w:r w:rsidR="00815392" w:rsidRPr="007F60E2">
              <w:rPr>
                <w:b w:val="0"/>
              </w:rPr>
              <w:t>list accordingly.</w:t>
            </w:r>
          </w:p>
          <w:p w14:paraId="7780A021" w14:textId="77390A13" w:rsidR="00815392" w:rsidRPr="007F60E2" w:rsidRDefault="00815392" w:rsidP="00D82CC4">
            <w:pPr>
              <w:pStyle w:val="Tableheader"/>
              <w:numPr>
                <w:ilvl w:val="0"/>
                <w:numId w:val="37"/>
              </w:numPr>
              <w:rPr>
                <w:b w:val="0"/>
              </w:rPr>
            </w:pPr>
            <w:r w:rsidRPr="007F60E2">
              <w:rPr>
                <w:b w:val="0"/>
              </w:rPr>
              <w:t>The use case ends.</w:t>
            </w:r>
          </w:p>
        </w:tc>
      </w:tr>
      <w:tr w:rsidR="008D09AC" w:rsidRPr="007F60E2" w14:paraId="6439F0BC" w14:textId="77777777" w:rsidTr="00963A3C">
        <w:tc>
          <w:tcPr>
            <w:tcW w:w="2122" w:type="dxa"/>
          </w:tcPr>
          <w:p w14:paraId="456ECA71" w14:textId="77777777" w:rsidR="008D09AC" w:rsidRPr="007F60E2" w:rsidRDefault="008D09AC" w:rsidP="00A5216F">
            <w:pPr>
              <w:pStyle w:val="Tabletextleft"/>
            </w:pPr>
            <w:r w:rsidRPr="007F60E2">
              <w:t>Alternative Flow</w:t>
            </w:r>
          </w:p>
        </w:tc>
        <w:tc>
          <w:tcPr>
            <w:tcW w:w="6349" w:type="dxa"/>
          </w:tcPr>
          <w:p w14:paraId="5D381749" w14:textId="77777777" w:rsidR="001438D4" w:rsidRPr="007F60E2" w:rsidRDefault="001438D4" w:rsidP="00A5216F">
            <w:pPr>
              <w:pStyle w:val="Tabletextleft"/>
              <w:rPr>
                <w:lang w:val="en-MY"/>
              </w:rPr>
            </w:pPr>
            <w:r w:rsidRPr="007F60E2">
              <w:rPr>
                <w:rStyle w:val="Strong"/>
                <w:b w:val="0"/>
                <w:bCs w:val="0"/>
              </w:rPr>
              <w:t>[A1: Create Shortcut]</w:t>
            </w:r>
          </w:p>
          <w:p w14:paraId="4BE243B4" w14:textId="77777777" w:rsidR="001438D4" w:rsidRPr="007F60E2" w:rsidRDefault="001438D4" w:rsidP="00A5216F">
            <w:pPr>
              <w:pStyle w:val="Tabletextleft"/>
              <w:numPr>
                <w:ilvl w:val="0"/>
                <w:numId w:val="38"/>
              </w:numPr>
            </w:pPr>
            <w:r w:rsidRPr="007F60E2">
              <w:t>User selects “Add Shortcut”.</w:t>
            </w:r>
          </w:p>
          <w:p w14:paraId="424C37B8" w14:textId="77777777" w:rsidR="001438D4" w:rsidRPr="007F60E2" w:rsidRDefault="001438D4" w:rsidP="00A5216F">
            <w:pPr>
              <w:pStyle w:val="Tabletextleft"/>
              <w:numPr>
                <w:ilvl w:val="0"/>
                <w:numId w:val="38"/>
              </w:numPr>
            </w:pPr>
            <w:r w:rsidRPr="007F60E2">
              <w:t>System displays the shortcut creation form.</w:t>
            </w:r>
          </w:p>
          <w:p w14:paraId="010253D5" w14:textId="77777777" w:rsidR="001438D4" w:rsidRPr="007F60E2" w:rsidRDefault="001438D4" w:rsidP="00A5216F">
            <w:pPr>
              <w:pStyle w:val="Tabletextleft"/>
              <w:numPr>
                <w:ilvl w:val="0"/>
                <w:numId w:val="38"/>
              </w:numPr>
            </w:pPr>
            <w:r w:rsidRPr="007F60E2">
              <w:t>User enters shortcut name, amount, and category.</w:t>
            </w:r>
          </w:p>
          <w:p w14:paraId="5156B884" w14:textId="77777777" w:rsidR="001438D4" w:rsidRPr="007F60E2" w:rsidRDefault="001438D4" w:rsidP="00A5216F">
            <w:pPr>
              <w:pStyle w:val="Tabletextleft"/>
              <w:numPr>
                <w:ilvl w:val="0"/>
                <w:numId w:val="38"/>
              </w:numPr>
            </w:pPr>
            <w:r w:rsidRPr="007F60E2">
              <w:t>User selects Save.</w:t>
            </w:r>
          </w:p>
          <w:p w14:paraId="06F18B41" w14:textId="435EA51A" w:rsidR="001438D4" w:rsidRPr="007F60E2" w:rsidRDefault="001438D4" w:rsidP="00A5216F">
            <w:pPr>
              <w:pStyle w:val="Tabletextleft"/>
              <w:numPr>
                <w:ilvl w:val="0"/>
                <w:numId w:val="38"/>
              </w:numPr>
            </w:pPr>
            <w:r w:rsidRPr="007F60E2">
              <w:t xml:space="preserve">The use case continues to Step 4 of the </w:t>
            </w:r>
            <w:r w:rsidR="00541082" w:rsidRPr="007F60E2">
              <w:t>basic flow</w:t>
            </w:r>
            <w:r w:rsidRPr="007F60E2">
              <w:t>.</w:t>
            </w:r>
          </w:p>
          <w:p w14:paraId="7B77FFBF" w14:textId="77777777" w:rsidR="001438D4" w:rsidRPr="007F60E2" w:rsidRDefault="001438D4" w:rsidP="00A5216F">
            <w:pPr>
              <w:pStyle w:val="Tabletextleft"/>
            </w:pPr>
            <w:r w:rsidRPr="007F60E2">
              <w:rPr>
                <w:rStyle w:val="Strong"/>
                <w:b w:val="0"/>
                <w:bCs w:val="0"/>
              </w:rPr>
              <w:t>[A2: Edit Shortcut]</w:t>
            </w:r>
          </w:p>
          <w:p w14:paraId="459B3900" w14:textId="77777777" w:rsidR="001438D4" w:rsidRPr="007F60E2" w:rsidRDefault="001438D4" w:rsidP="00A5216F">
            <w:pPr>
              <w:pStyle w:val="Tabletextleft"/>
              <w:numPr>
                <w:ilvl w:val="0"/>
                <w:numId w:val="39"/>
              </w:numPr>
            </w:pPr>
            <w:r w:rsidRPr="007F60E2">
              <w:t>User selects an existing shortcut.</w:t>
            </w:r>
          </w:p>
          <w:p w14:paraId="6EE67D27" w14:textId="77777777" w:rsidR="001438D4" w:rsidRPr="007F60E2" w:rsidRDefault="001438D4" w:rsidP="00A5216F">
            <w:pPr>
              <w:pStyle w:val="Tabletextleft"/>
              <w:numPr>
                <w:ilvl w:val="0"/>
                <w:numId w:val="39"/>
              </w:numPr>
            </w:pPr>
            <w:r w:rsidRPr="007F60E2">
              <w:t>System displays editable fields.</w:t>
            </w:r>
          </w:p>
          <w:p w14:paraId="1B5C3E4D" w14:textId="77777777" w:rsidR="001438D4" w:rsidRPr="007F60E2" w:rsidRDefault="001438D4" w:rsidP="00A5216F">
            <w:pPr>
              <w:pStyle w:val="Tabletextleft"/>
              <w:numPr>
                <w:ilvl w:val="0"/>
                <w:numId w:val="39"/>
              </w:numPr>
            </w:pPr>
            <w:r w:rsidRPr="007F60E2">
              <w:t>User updates shortcut details.</w:t>
            </w:r>
          </w:p>
          <w:p w14:paraId="3CCED0A3" w14:textId="77777777" w:rsidR="001438D4" w:rsidRPr="007F60E2" w:rsidRDefault="001438D4" w:rsidP="00A5216F">
            <w:pPr>
              <w:pStyle w:val="Tabletextleft"/>
              <w:numPr>
                <w:ilvl w:val="0"/>
                <w:numId w:val="39"/>
              </w:numPr>
            </w:pPr>
            <w:r w:rsidRPr="007F60E2">
              <w:lastRenderedPageBreak/>
              <w:t>User selects Save.</w:t>
            </w:r>
          </w:p>
          <w:p w14:paraId="6526CDB0" w14:textId="4C7F7400" w:rsidR="001438D4" w:rsidRPr="007F60E2" w:rsidRDefault="001438D4" w:rsidP="00A5216F">
            <w:pPr>
              <w:pStyle w:val="Tabletextleft"/>
              <w:numPr>
                <w:ilvl w:val="0"/>
                <w:numId w:val="39"/>
              </w:numPr>
            </w:pPr>
            <w:r w:rsidRPr="007F60E2">
              <w:t xml:space="preserve">The use case continues to Step 4 of the </w:t>
            </w:r>
            <w:r w:rsidR="00541082" w:rsidRPr="007F60E2">
              <w:t>basic flow</w:t>
            </w:r>
            <w:r w:rsidRPr="007F60E2">
              <w:t>.</w:t>
            </w:r>
          </w:p>
          <w:p w14:paraId="1CADB5ED" w14:textId="77777777" w:rsidR="001438D4" w:rsidRPr="007F60E2" w:rsidRDefault="001438D4" w:rsidP="00A5216F">
            <w:pPr>
              <w:pStyle w:val="Tabletextleft"/>
            </w:pPr>
            <w:r w:rsidRPr="007F60E2">
              <w:rPr>
                <w:rStyle w:val="Strong"/>
                <w:b w:val="0"/>
                <w:bCs w:val="0"/>
              </w:rPr>
              <w:t>[A3: Delete Shortcut]</w:t>
            </w:r>
          </w:p>
          <w:p w14:paraId="4F290888" w14:textId="77777777" w:rsidR="001438D4" w:rsidRPr="007F60E2" w:rsidRDefault="001438D4" w:rsidP="00A5216F">
            <w:pPr>
              <w:pStyle w:val="Tabletextleft"/>
              <w:numPr>
                <w:ilvl w:val="0"/>
                <w:numId w:val="40"/>
              </w:numPr>
            </w:pPr>
            <w:r w:rsidRPr="007F60E2">
              <w:t>User selects a shortcut to delete.</w:t>
            </w:r>
          </w:p>
          <w:p w14:paraId="74393586" w14:textId="77777777" w:rsidR="001438D4" w:rsidRPr="007F60E2" w:rsidRDefault="001438D4" w:rsidP="00A5216F">
            <w:pPr>
              <w:pStyle w:val="Tabletextleft"/>
              <w:numPr>
                <w:ilvl w:val="0"/>
                <w:numId w:val="40"/>
              </w:numPr>
            </w:pPr>
            <w:r w:rsidRPr="007F60E2">
              <w:t>System prompts for confirmation.</w:t>
            </w:r>
          </w:p>
          <w:p w14:paraId="51C75A01" w14:textId="77777777" w:rsidR="001438D4" w:rsidRPr="007F60E2" w:rsidRDefault="001438D4" w:rsidP="00A5216F">
            <w:pPr>
              <w:pStyle w:val="Tabletextleft"/>
              <w:numPr>
                <w:ilvl w:val="0"/>
                <w:numId w:val="40"/>
              </w:numPr>
            </w:pPr>
            <w:r w:rsidRPr="007F60E2">
              <w:t>User confirms deletion.</w:t>
            </w:r>
          </w:p>
          <w:p w14:paraId="46592053" w14:textId="0E985231" w:rsidR="008D09AC" w:rsidRPr="007F60E2" w:rsidRDefault="001438D4" w:rsidP="00A5216F">
            <w:pPr>
              <w:pStyle w:val="Tabletextleft"/>
              <w:numPr>
                <w:ilvl w:val="0"/>
                <w:numId w:val="40"/>
              </w:numPr>
            </w:pPr>
            <w:r w:rsidRPr="007F60E2">
              <w:t xml:space="preserve">The use case continues to Step 4 of the </w:t>
            </w:r>
            <w:r w:rsidR="00541082" w:rsidRPr="007F60E2">
              <w:t>basic flow</w:t>
            </w:r>
            <w:r w:rsidRPr="007F60E2">
              <w:t>.</w:t>
            </w:r>
          </w:p>
        </w:tc>
      </w:tr>
      <w:tr w:rsidR="008D09AC" w:rsidRPr="007F60E2" w14:paraId="774B6FCF" w14:textId="77777777" w:rsidTr="00963A3C">
        <w:tc>
          <w:tcPr>
            <w:tcW w:w="2122" w:type="dxa"/>
          </w:tcPr>
          <w:p w14:paraId="1DD53B4F" w14:textId="77777777" w:rsidR="008D09AC" w:rsidRPr="007F60E2" w:rsidRDefault="008D09AC" w:rsidP="00A5216F">
            <w:pPr>
              <w:pStyle w:val="Tabletextleft"/>
            </w:pPr>
            <w:r w:rsidRPr="007F60E2">
              <w:lastRenderedPageBreak/>
              <w:t>Exception Flow</w:t>
            </w:r>
          </w:p>
        </w:tc>
        <w:tc>
          <w:tcPr>
            <w:tcW w:w="6349" w:type="dxa"/>
          </w:tcPr>
          <w:p w14:paraId="18510577" w14:textId="5619F55E" w:rsidR="008D09AC" w:rsidRPr="007F60E2" w:rsidRDefault="006C1AC6" w:rsidP="00A270C1">
            <w:pPr>
              <w:pStyle w:val="Tableheader"/>
              <w:rPr>
                <w:b w:val="0"/>
              </w:rPr>
            </w:pPr>
            <w:r w:rsidRPr="007F60E2">
              <w:rPr>
                <w:b w:val="0"/>
              </w:rPr>
              <w:t>-</w:t>
            </w:r>
          </w:p>
        </w:tc>
      </w:tr>
      <w:tr w:rsidR="008D09AC" w:rsidRPr="007F60E2" w14:paraId="41DDAFD3" w14:textId="77777777" w:rsidTr="00963A3C">
        <w:tc>
          <w:tcPr>
            <w:tcW w:w="2122" w:type="dxa"/>
          </w:tcPr>
          <w:p w14:paraId="240D4047" w14:textId="77777777" w:rsidR="008D09AC" w:rsidRPr="007F60E2" w:rsidRDefault="008D09AC" w:rsidP="00A5216F">
            <w:pPr>
              <w:pStyle w:val="Tabletextleft"/>
            </w:pPr>
            <w:r w:rsidRPr="007F60E2">
              <w:t>Post Condition</w:t>
            </w:r>
          </w:p>
        </w:tc>
        <w:tc>
          <w:tcPr>
            <w:tcW w:w="6349" w:type="dxa"/>
          </w:tcPr>
          <w:p w14:paraId="2B67A2CF" w14:textId="17166EDF" w:rsidR="008D09AC" w:rsidRPr="007F60E2" w:rsidRDefault="006C1AC6" w:rsidP="00A270C1">
            <w:pPr>
              <w:pStyle w:val="Tableheader"/>
              <w:rPr>
                <w:b w:val="0"/>
              </w:rPr>
            </w:pPr>
            <w:r w:rsidRPr="007F60E2">
              <w:rPr>
                <w:b w:val="0"/>
              </w:rPr>
              <w:t>Shortcut list updated then reflected on the dashboard for further deduction.</w:t>
            </w:r>
          </w:p>
        </w:tc>
      </w:tr>
    </w:tbl>
    <w:p w14:paraId="33A81A14" w14:textId="77777777" w:rsidR="00165E80" w:rsidRDefault="00165E80" w:rsidP="00165E80">
      <w:pPr>
        <w:pStyle w:val="UMPParagraph"/>
        <w:rPr>
          <w:lang w:eastAsia="en-MY"/>
        </w:rPr>
      </w:pPr>
    </w:p>
    <w:p w14:paraId="2968B2D9" w14:textId="77777777" w:rsidR="003500B6" w:rsidRDefault="003500B6" w:rsidP="00165E80">
      <w:pPr>
        <w:pStyle w:val="UMPParagraph"/>
        <w:rPr>
          <w:lang w:eastAsia="en-MY"/>
        </w:rPr>
      </w:pPr>
    </w:p>
    <w:p w14:paraId="4DF23CAE" w14:textId="78EC7C77" w:rsidR="003500B6" w:rsidRPr="003500B6" w:rsidRDefault="003500B6" w:rsidP="003500B6">
      <w:pPr>
        <w:pStyle w:val="SoureforFigureUMP"/>
        <w:rPr>
          <w:rFonts w:eastAsia="Times New Roman"/>
          <w:szCs w:val="24"/>
          <w:lang w:val="en-MY" w:eastAsia="zh-CN"/>
        </w:rPr>
      </w:pPr>
      <w:r w:rsidRPr="003500B6">
        <w:rPr>
          <w:noProof/>
        </w:rPr>
        <w:drawing>
          <wp:inline distT="0" distB="0" distL="0" distR="0" wp14:anchorId="1AD720B7" wp14:editId="565FAEAE">
            <wp:extent cx="5371792" cy="21082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383331" cy="2112728"/>
                    </a:xfrm>
                    <a:prstGeom prst="rect">
                      <a:avLst/>
                    </a:prstGeom>
                    <a:noFill/>
                    <a:ln>
                      <a:noFill/>
                    </a:ln>
                  </pic:spPr>
                </pic:pic>
              </a:graphicData>
            </a:graphic>
          </wp:inline>
        </w:drawing>
      </w:r>
    </w:p>
    <w:p w14:paraId="09FFA783" w14:textId="4F79867C" w:rsidR="00B433DB" w:rsidRDefault="00B433DB" w:rsidP="00D92B33">
      <w:pPr>
        <w:pStyle w:val="CaptionforFigurePlatesUMP"/>
      </w:pPr>
      <w:bookmarkStart w:id="198" w:name="_Toc216217323"/>
      <w:r>
        <w:t>Figure 3.9</w:t>
      </w:r>
      <w:r>
        <w:tab/>
        <w:t>Use case diagram of Manage Recurring Transactions</w:t>
      </w:r>
      <w:bookmarkEnd w:id="198"/>
    </w:p>
    <w:p w14:paraId="2A013005" w14:textId="77777777" w:rsidR="003500B6" w:rsidRDefault="003500B6" w:rsidP="00A270C1">
      <w:pPr>
        <w:pStyle w:val="Tableheader"/>
      </w:pPr>
    </w:p>
    <w:p w14:paraId="0A9C058A" w14:textId="5561E680" w:rsidR="003500B6" w:rsidRDefault="003500B6" w:rsidP="00A270C1">
      <w:pPr>
        <w:pStyle w:val="Tableheader"/>
      </w:pPr>
      <w:bookmarkStart w:id="199" w:name="_Toc216217254"/>
      <w:r>
        <w:t>Table 3.7</w:t>
      </w:r>
      <w:r>
        <w:tab/>
        <w:t>Use Case Description of Manage Recurring Transactions</w:t>
      </w:r>
      <w:bookmarkEnd w:id="199"/>
    </w:p>
    <w:tbl>
      <w:tblPr>
        <w:tblStyle w:val="TableGrid"/>
        <w:tblW w:w="0" w:type="auto"/>
        <w:tblLook w:val="04A0" w:firstRow="1" w:lastRow="0" w:firstColumn="1" w:lastColumn="0" w:noHBand="0" w:noVBand="1"/>
      </w:tblPr>
      <w:tblGrid>
        <w:gridCol w:w="2122"/>
        <w:gridCol w:w="6349"/>
      </w:tblGrid>
      <w:tr w:rsidR="008D09AC" w:rsidRPr="007F60E2" w14:paraId="6571D901" w14:textId="77777777" w:rsidTr="00963A3C">
        <w:tc>
          <w:tcPr>
            <w:tcW w:w="2122" w:type="dxa"/>
          </w:tcPr>
          <w:p w14:paraId="2B6E1E39" w14:textId="77777777" w:rsidR="008D09AC" w:rsidRPr="007F60E2" w:rsidRDefault="008D09AC" w:rsidP="00A5216F">
            <w:pPr>
              <w:pStyle w:val="Tabletextleft"/>
            </w:pPr>
            <w:r w:rsidRPr="007F60E2">
              <w:lastRenderedPageBreak/>
              <w:t>Use Case ID</w:t>
            </w:r>
          </w:p>
        </w:tc>
        <w:tc>
          <w:tcPr>
            <w:tcW w:w="6349" w:type="dxa"/>
          </w:tcPr>
          <w:p w14:paraId="3A8A447A" w14:textId="145505BC" w:rsidR="008D09AC" w:rsidRPr="00A51BE9" w:rsidRDefault="008D09AC" w:rsidP="00A270C1">
            <w:pPr>
              <w:pStyle w:val="Tableheader"/>
              <w:rPr>
                <w:rFonts w:eastAsiaTheme="minorEastAsia"/>
                <w:b w:val="0"/>
                <w:lang w:eastAsia="zh-CN"/>
              </w:rPr>
            </w:pPr>
            <w:r w:rsidRPr="007F60E2">
              <w:rPr>
                <w:b w:val="0"/>
              </w:rPr>
              <w:t>UC</w:t>
            </w:r>
            <w:r w:rsidR="006C1AC6" w:rsidRPr="007F60E2">
              <w:rPr>
                <w:b w:val="0"/>
              </w:rPr>
              <w:t>0</w:t>
            </w:r>
            <w:r w:rsidR="002A5AAD">
              <w:rPr>
                <w:b w:val="0"/>
              </w:rPr>
              <w:t>6</w:t>
            </w:r>
          </w:p>
        </w:tc>
      </w:tr>
      <w:tr w:rsidR="008D09AC" w:rsidRPr="007F60E2" w14:paraId="2DD55A1C" w14:textId="77777777" w:rsidTr="00963A3C">
        <w:tc>
          <w:tcPr>
            <w:tcW w:w="2122" w:type="dxa"/>
          </w:tcPr>
          <w:p w14:paraId="5B9EEFA7" w14:textId="77777777" w:rsidR="008D09AC" w:rsidRPr="007F60E2" w:rsidRDefault="008D09AC" w:rsidP="00A5216F">
            <w:pPr>
              <w:pStyle w:val="Tabletextleft"/>
            </w:pPr>
            <w:r w:rsidRPr="007F60E2">
              <w:t>Use Case Name</w:t>
            </w:r>
          </w:p>
        </w:tc>
        <w:tc>
          <w:tcPr>
            <w:tcW w:w="6349" w:type="dxa"/>
          </w:tcPr>
          <w:p w14:paraId="7B5CAFE8" w14:textId="1101B159" w:rsidR="008D09AC" w:rsidRPr="007F60E2" w:rsidRDefault="006C1AC6" w:rsidP="00A270C1">
            <w:pPr>
              <w:pStyle w:val="Tableheader"/>
              <w:rPr>
                <w:b w:val="0"/>
              </w:rPr>
            </w:pPr>
            <w:r w:rsidRPr="007F60E2">
              <w:rPr>
                <w:b w:val="0"/>
              </w:rPr>
              <w:t>Manage Recurring Transactions</w:t>
            </w:r>
          </w:p>
        </w:tc>
      </w:tr>
      <w:tr w:rsidR="008D09AC" w:rsidRPr="007F60E2" w14:paraId="22E09C0D" w14:textId="77777777" w:rsidTr="00963A3C">
        <w:tc>
          <w:tcPr>
            <w:tcW w:w="2122" w:type="dxa"/>
          </w:tcPr>
          <w:p w14:paraId="6CEE9D57" w14:textId="77777777" w:rsidR="008D09AC" w:rsidRPr="007F60E2" w:rsidRDefault="008D09AC" w:rsidP="00A5216F">
            <w:pPr>
              <w:pStyle w:val="Tabletextleft"/>
            </w:pPr>
            <w:r w:rsidRPr="007F60E2">
              <w:t>Brief Description</w:t>
            </w:r>
          </w:p>
        </w:tc>
        <w:tc>
          <w:tcPr>
            <w:tcW w:w="6349" w:type="dxa"/>
          </w:tcPr>
          <w:p w14:paraId="19170327" w14:textId="40FE7CDA" w:rsidR="008D09AC" w:rsidRPr="007F60E2" w:rsidRDefault="007E3516" w:rsidP="00A270C1">
            <w:pPr>
              <w:pStyle w:val="Tableheader"/>
              <w:rPr>
                <w:b w:val="0"/>
              </w:rPr>
            </w:pPr>
            <w:r w:rsidRPr="007F60E2">
              <w:rPr>
                <w:b w:val="0"/>
              </w:rPr>
              <w:t>This use case explains the process of creating and managing recurring transactions such as subscriptions, allowances, salary, or scheduled transfers.</w:t>
            </w:r>
          </w:p>
        </w:tc>
      </w:tr>
      <w:tr w:rsidR="008D09AC" w:rsidRPr="007F60E2" w14:paraId="2B64BEFB" w14:textId="77777777" w:rsidTr="00963A3C">
        <w:tc>
          <w:tcPr>
            <w:tcW w:w="2122" w:type="dxa"/>
          </w:tcPr>
          <w:p w14:paraId="1DCF70FF" w14:textId="77777777" w:rsidR="008D09AC" w:rsidRPr="007F60E2" w:rsidRDefault="008D09AC" w:rsidP="00A5216F">
            <w:pPr>
              <w:pStyle w:val="Tabletextleft"/>
            </w:pPr>
            <w:r w:rsidRPr="007F60E2">
              <w:t>Actor</w:t>
            </w:r>
          </w:p>
        </w:tc>
        <w:tc>
          <w:tcPr>
            <w:tcW w:w="6349" w:type="dxa"/>
          </w:tcPr>
          <w:p w14:paraId="3A2EAB0C" w14:textId="77777777" w:rsidR="008D09AC" w:rsidRPr="007F60E2" w:rsidRDefault="008D09AC" w:rsidP="00A270C1">
            <w:pPr>
              <w:pStyle w:val="Tableheader"/>
              <w:rPr>
                <w:b w:val="0"/>
              </w:rPr>
            </w:pPr>
            <w:r w:rsidRPr="007F60E2">
              <w:rPr>
                <w:b w:val="0"/>
              </w:rPr>
              <w:t>User</w:t>
            </w:r>
          </w:p>
        </w:tc>
      </w:tr>
      <w:tr w:rsidR="008D09AC" w:rsidRPr="007F60E2" w14:paraId="447FECC4" w14:textId="77777777" w:rsidTr="00963A3C">
        <w:tc>
          <w:tcPr>
            <w:tcW w:w="2122" w:type="dxa"/>
          </w:tcPr>
          <w:p w14:paraId="52FF71EF" w14:textId="77777777" w:rsidR="008D09AC" w:rsidRPr="007F60E2" w:rsidRDefault="008D09AC" w:rsidP="00A5216F">
            <w:pPr>
              <w:pStyle w:val="Tabletextleft"/>
            </w:pPr>
            <w:r w:rsidRPr="007F60E2">
              <w:t>Pre-Condition</w:t>
            </w:r>
          </w:p>
        </w:tc>
        <w:tc>
          <w:tcPr>
            <w:tcW w:w="6349" w:type="dxa"/>
          </w:tcPr>
          <w:p w14:paraId="2CC2B3FE" w14:textId="61F48759" w:rsidR="008D09AC" w:rsidRPr="007F60E2" w:rsidRDefault="007E3516" w:rsidP="00A270C1">
            <w:pPr>
              <w:pStyle w:val="Tableheader"/>
              <w:rPr>
                <w:b w:val="0"/>
              </w:rPr>
            </w:pPr>
            <w:r w:rsidRPr="007F60E2">
              <w:rPr>
                <w:b w:val="0"/>
              </w:rPr>
              <w:t>User has logged in and has at least one active account.</w:t>
            </w:r>
          </w:p>
        </w:tc>
      </w:tr>
      <w:tr w:rsidR="008D09AC" w:rsidRPr="007F60E2" w14:paraId="78A86D7A" w14:textId="77777777" w:rsidTr="00963A3C">
        <w:tc>
          <w:tcPr>
            <w:tcW w:w="2122" w:type="dxa"/>
          </w:tcPr>
          <w:p w14:paraId="7AAAFEB4" w14:textId="77777777" w:rsidR="008D09AC" w:rsidRPr="007F60E2" w:rsidRDefault="008D09AC" w:rsidP="00A5216F">
            <w:pPr>
              <w:pStyle w:val="Tabletextleft"/>
            </w:pPr>
            <w:r w:rsidRPr="007F60E2">
              <w:t>Basic Flow</w:t>
            </w:r>
          </w:p>
        </w:tc>
        <w:tc>
          <w:tcPr>
            <w:tcW w:w="6349" w:type="dxa"/>
          </w:tcPr>
          <w:p w14:paraId="34B6C624" w14:textId="1D194686" w:rsidR="008D09AC" w:rsidRPr="007F60E2" w:rsidRDefault="007E3516" w:rsidP="00D82CC4">
            <w:pPr>
              <w:pStyle w:val="Tableheader"/>
              <w:numPr>
                <w:ilvl w:val="0"/>
                <w:numId w:val="41"/>
              </w:numPr>
              <w:rPr>
                <w:b w:val="0"/>
              </w:rPr>
            </w:pPr>
            <w:r w:rsidRPr="007F60E2">
              <w:rPr>
                <w:b w:val="0"/>
              </w:rPr>
              <w:t xml:space="preserve">This use case begins when the user </w:t>
            </w:r>
            <w:r w:rsidR="00525676" w:rsidRPr="007F60E2">
              <w:rPr>
                <w:b w:val="0"/>
              </w:rPr>
              <w:t>navigates</w:t>
            </w:r>
            <w:r w:rsidRPr="007F60E2">
              <w:rPr>
                <w:b w:val="0"/>
              </w:rPr>
              <w:t xml:space="preserve"> to the </w:t>
            </w:r>
            <w:r w:rsidR="00525676" w:rsidRPr="007F60E2">
              <w:rPr>
                <w:b w:val="0"/>
              </w:rPr>
              <w:t xml:space="preserve">recurring transactions </w:t>
            </w:r>
            <w:r w:rsidR="00A51BE9">
              <w:rPr>
                <w:b w:val="0"/>
              </w:rPr>
              <w:t>setting</w:t>
            </w:r>
            <w:r w:rsidR="00525676" w:rsidRPr="007F60E2">
              <w:rPr>
                <w:b w:val="0"/>
              </w:rPr>
              <w:t>.</w:t>
            </w:r>
          </w:p>
          <w:p w14:paraId="474B654E" w14:textId="77777777" w:rsidR="00525676" w:rsidRPr="007F60E2" w:rsidRDefault="00BE6789" w:rsidP="00D82CC4">
            <w:pPr>
              <w:pStyle w:val="Tableheader"/>
              <w:numPr>
                <w:ilvl w:val="0"/>
                <w:numId w:val="41"/>
              </w:numPr>
              <w:rPr>
                <w:b w:val="0"/>
              </w:rPr>
            </w:pPr>
            <w:r w:rsidRPr="007F60E2">
              <w:rPr>
                <w:b w:val="0"/>
              </w:rPr>
              <w:t>System displays the list of recurring items.</w:t>
            </w:r>
          </w:p>
          <w:p w14:paraId="3477B1C7" w14:textId="77777777" w:rsidR="00BE6789" w:rsidRPr="007F60E2" w:rsidRDefault="00BE6789" w:rsidP="00D82CC4">
            <w:pPr>
              <w:pStyle w:val="Tableheader"/>
              <w:numPr>
                <w:ilvl w:val="0"/>
                <w:numId w:val="41"/>
              </w:numPr>
              <w:rPr>
                <w:b w:val="0"/>
              </w:rPr>
            </w:pPr>
            <w:r w:rsidRPr="007F60E2">
              <w:rPr>
                <w:b w:val="0"/>
              </w:rPr>
              <w:t>User selects an operation.</w:t>
            </w:r>
          </w:p>
          <w:p w14:paraId="2D7A2059" w14:textId="77777777" w:rsidR="00BE6789" w:rsidRPr="007F60E2" w:rsidRDefault="00BE6789" w:rsidP="00D82CC4">
            <w:pPr>
              <w:pStyle w:val="Tableheader"/>
              <w:numPr>
                <w:ilvl w:val="0"/>
                <w:numId w:val="41"/>
              </w:numPr>
              <w:rPr>
                <w:b w:val="0"/>
              </w:rPr>
            </w:pPr>
            <w:r w:rsidRPr="007F60E2">
              <w:rPr>
                <w:b w:val="0"/>
              </w:rPr>
              <w:t>System updates the recurring list accordingly.</w:t>
            </w:r>
          </w:p>
          <w:p w14:paraId="0CFA47FD" w14:textId="019643F5" w:rsidR="00BE6789" w:rsidRPr="007F60E2" w:rsidRDefault="00B40D94" w:rsidP="00D82CC4">
            <w:pPr>
              <w:pStyle w:val="Tableheader"/>
              <w:numPr>
                <w:ilvl w:val="0"/>
                <w:numId w:val="41"/>
              </w:numPr>
              <w:rPr>
                <w:b w:val="0"/>
              </w:rPr>
            </w:pPr>
            <w:r w:rsidRPr="007F60E2">
              <w:rPr>
                <w:b w:val="0"/>
              </w:rPr>
              <w:t>The use case ends.</w:t>
            </w:r>
          </w:p>
        </w:tc>
      </w:tr>
      <w:tr w:rsidR="008D09AC" w:rsidRPr="007F60E2" w14:paraId="50E8AB23" w14:textId="77777777" w:rsidTr="00963A3C">
        <w:tc>
          <w:tcPr>
            <w:tcW w:w="2122" w:type="dxa"/>
          </w:tcPr>
          <w:p w14:paraId="707CE6D7" w14:textId="77777777" w:rsidR="008D09AC" w:rsidRPr="007F60E2" w:rsidRDefault="008D09AC" w:rsidP="00A5216F">
            <w:pPr>
              <w:pStyle w:val="Tabletextleft"/>
            </w:pPr>
            <w:r w:rsidRPr="007F60E2">
              <w:t>Alternative Flow</w:t>
            </w:r>
          </w:p>
        </w:tc>
        <w:tc>
          <w:tcPr>
            <w:tcW w:w="6349" w:type="dxa"/>
          </w:tcPr>
          <w:p w14:paraId="6344121C" w14:textId="77777777" w:rsidR="004B0A9D" w:rsidRPr="007F60E2" w:rsidRDefault="004B0A9D" w:rsidP="00A5216F">
            <w:pPr>
              <w:pStyle w:val="Tabletextleft"/>
              <w:rPr>
                <w:lang w:val="en-MY"/>
              </w:rPr>
            </w:pPr>
            <w:r w:rsidRPr="007F60E2">
              <w:rPr>
                <w:rStyle w:val="Strong"/>
                <w:b w:val="0"/>
                <w:bCs w:val="0"/>
              </w:rPr>
              <w:t>[A1: Create Recurring Transaction]</w:t>
            </w:r>
          </w:p>
          <w:p w14:paraId="4577A7B2" w14:textId="77777777" w:rsidR="004B0A9D" w:rsidRPr="007F60E2" w:rsidRDefault="004B0A9D" w:rsidP="00A5216F">
            <w:pPr>
              <w:pStyle w:val="Tabletextleft"/>
              <w:numPr>
                <w:ilvl w:val="0"/>
                <w:numId w:val="42"/>
              </w:numPr>
            </w:pPr>
            <w:r w:rsidRPr="007F60E2">
              <w:t>User selects “Add Recurring”.</w:t>
            </w:r>
          </w:p>
          <w:p w14:paraId="1A69243E" w14:textId="77777777" w:rsidR="004B0A9D" w:rsidRPr="007F60E2" w:rsidRDefault="004B0A9D" w:rsidP="00A5216F">
            <w:pPr>
              <w:pStyle w:val="Tabletextleft"/>
              <w:numPr>
                <w:ilvl w:val="0"/>
                <w:numId w:val="42"/>
              </w:numPr>
            </w:pPr>
            <w:r w:rsidRPr="007F60E2">
              <w:t>System displays the recurring setup form.</w:t>
            </w:r>
          </w:p>
          <w:p w14:paraId="4EA02A6D" w14:textId="77777777" w:rsidR="004B0A9D" w:rsidRPr="007F60E2" w:rsidRDefault="004B0A9D" w:rsidP="00A5216F">
            <w:pPr>
              <w:pStyle w:val="Tabletextleft"/>
              <w:numPr>
                <w:ilvl w:val="0"/>
                <w:numId w:val="42"/>
              </w:numPr>
            </w:pPr>
            <w:r w:rsidRPr="007F60E2">
              <w:t>User fills in type, amount, date, and account.</w:t>
            </w:r>
          </w:p>
          <w:p w14:paraId="71887182" w14:textId="77777777" w:rsidR="004B0A9D" w:rsidRPr="007F60E2" w:rsidRDefault="004B0A9D" w:rsidP="00A5216F">
            <w:pPr>
              <w:pStyle w:val="Tabletextleft"/>
              <w:numPr>
                <w:ilvl w:val="0"/>
                <w:numId w:val="42"/>
              </w:numPr>
            </w:pPr>
            <w:r w:rsidRPr="007F60E2">
              <w:t>User selects Save.</w:t>
            </w:r>
          </w:p>
          <w:p w14:paraId="1A77873C" w14:textId="02AB1BE7" w:rsidR="004B0A9D" w:rsidRPr="007F60E2" w:rsidRDefault="004B0A9D" w:rsidP="00A5216F">
            <w:pPr>
              <w:pStyle w:val="Tabletextleft"/>
              <w:numPr>
                <w:ilvl w:val="0"/>
                <w:numId w:val="42"/>
              </w:numPr>
            </w:pPr>
            <w:r w:rsidRPr="007F60E2">
              <w:t xml:space="preserve">The use case continues to Step 4 of the </w:t>
            </w:r>
            <w:r w:rsidR="00541082" w:rsidRPr="007F60E2">
              <w:t>basic flow</w:t>
            </w:r>
            <w:r w:rsidRPr="007F60E2">
              <w:t>.</w:t>
            </w:r>
          </w:p>
          <w:p w14:paraId="768BB7C6" w14:textId="77777777" w:rsidR="004B0A9D" w:rsidRPr="007F60E2" w:rsidRDefault="004B0A9D" w:rsidP="00A5216F">
            <w:pPr>
              <w:pStyle w:val="Tabletextleft"/>
            </w:pPr>
            <w:r w:rsidRPr="007F60E2">
              <w:rPr>
                <w:rStyle w:val="Strong"/>
                <w:b w:val="0"/>
                <w:bCs w:val="0"/>
              </w:rPr>
              <w:t>[A2: Edit Recurring Transaction]</w:t>
            </w:r>
          </w:p>
          <w:p w14:paraId="691622DC" w14:textId="5624BB94" w:rsidR="004B0A9D" w:rsidRPr="007F60E2" w:rsidRDefault="004B0A9D" w:rsidP="00A5216F">
            <w:pPr>
              <w:pStyle w:val="Tabletextleft"/>
              <w:numPr>
                <w:ilvl w:val="0"/>
                <w:numId w:val="43"/>
              </w:numPr>
            </w:pPr>
            <w:r w:rsidRPr="007F60E2">
              <w:t>User selects a</w:t>
            </w:r>
            <w:r w:rsidR="00F136C5">
              <w:t>n</w:t>
            </w:r>
            <w:r w:rsidRPr="007F60E2">
              <w:t xml:space="preserve"> </w:t>
            </w:r>
            <w:r w:rsidR="00F136C5">
              <w:t xml:space="preserve">existing </w:t>
            </w:r>
            <w:r w:rsidRPr="007F60E2">
              <w:t xml:space="preserve">recurring </w:t>
            </w:r>
            <w:r w:rsidR="00F136C5">
              <w:t>transaction</w:t>
            </w:r>
            <w:r w:rsidRPr="007F60E2">
              <w:t>.</w:t>
            </w:r>
          </w:p>
          <w:p w14:paraId="11443C8C" w14:textId="77777777" w:rsidR="004B0A9D" w:rsidRPr="007F60E2" w:rsidRDefault="004B0A9D" w:rsidP="00A5216F">
            <w:pPr>
              <w:pStyle w:val="Tabletextleft"/>
              <w:numPr>
                <w:ilvl w:val="0"/>
                <w:numId w:val="43"/>
              </w:numPr>
            </w:pPr>
            <w:r w:rsidRPr="007F60E2">
              <w:lastRenderedPageBreak/>
              <w:t>System displays editable fields.</w:t>
            </w:r>
          </w:p>
          <w:p w14:paraId="01D38C8C" w14:textId="061B5221" w:rsidR="004B0A9D" w:rsidRPr="007F60E2" w:rsidRDefault="004B0A9D" w:rsidP="00A5216F">
            <w:pPr>
              <w:pStyle w:val="Tabletextleft"/>
              <w:numPr>
                <w:ilvl w:val="0"/>
                <w:numId w:val="43"/>
              </w:numPr>
            </w:pPr>
            <w:r w:rsidRPr="007F60E2">
              <w:t xml:space="preserve">User updates </w:t>
            </w:r>
            <w:r w:rsidR="00F35115">
              <w:t xml:space="preserve">editable </w:t>
            </w:r>
            <w:r w:rsidRPr="007F60E2">
              <w:t>information.</w:t>
            </w:r>
          </w:p>
          <w:p w14:paraId="2BC3877D" w14:textId="77777777" w:rsidR="004B0A9D" w:rsidRPr="007F60E2" w:rsidRDefault="004B0A9D" w:rsidP="00A5216F">
            <w:pPr>
              <w:pStyle w:val="Tabletextleft"/>
              <w:numPr>
                <w:ilvl w:val="0"/>
                <w:numId w:val="43"/>
              </w:numPr>
            </w:pPr>
            <w:r w:rsidRPr="007F60E2">
              <w:t>User selects Save.</w:t>
            </w:r>
          </w:p>
          <w:p w14:paraId="07319BD6" w14:textId="77777777" w:rsidR="004B0A9D" w:rsidRPr="007F60E2" w:rsidRDefault="004B0A9D" w:rsidP="00A5216F">
            <w:pPr>
              <w:pStyle w:val="Tabletextleft"/>
              <w:numPr>
                <w:ilvl w:val="0"/>
                <w:numId w:val="43"/>
              </w:numPr>
            </w:pPr>
            <w:r w:rsidRPr="007F60E2">
              <w:t>The use case continues to Step 4.</w:t>
            </w:r>
          </w:p>
          <w:p w14:paraId="1534078F" w14:textId="77777777" w:rsidR="004B0A9D" w:rsidRPr="007F60E2" w:rsidRDefault="004B0A9D" w:rsidP="00A5216F">
            <w:pPr>
              <w:pStyle w:val="Tabletextleft"/>
            </w:pPr>
            <w:r w:rsidRPr="007F60E2">
              <w:rPr>
                <w:rStyle w:val="Strong"/>
                <w:b w:val="0"/>
                <w:bCs w:val="0"/>
              </w:rPr>
              <w:t>[A3: Delete Recurring Transaction]</w:t>
            </w:r>
          </w:p>
          <w:p w14:paraId="0812AFE0" w14:textId="77777777" w:rsidR="004B0A9D" w:rsidRPr="007F60E2" w:rsidRDefault="004B0A9D" w:rsidP="00A5216F">
            <w:pPr>
              <w:pStyle w:val="Tabletextleft"/>
              <w:numPr>
                <w:ilvl w:val="0"/>
                <w:numId w:val="44"/>
              </w:numPr>
            </w:pPr>
            <w:r w:rsidRPr="007F60E2">
              <w:t>User selects a recurring item to delete.</w:t>
            </w:r>
          </w:p>
          <w:p w14:paraId="4FF1DD52" w14:textId="1B612F1F" w:rsidR="004B0A9D" w:rsidRPr="007F60E2" w:rsidRDefault="0013516D" w:rsidP="00A5216F">
            <w:pPr>
              <w:pStyle w:val="Tabletextleft"/>
              <w:numPr>
                <w:ilvl w:val="0"/>
                <w:numId w:val="44"/>
              </w:numPr>
            </w:pPr>
            <w:r>
              <w:t>User click delete button</w:t>
            </w:r>
            <w:r w:rsidR="004B0A9D" w:rsidRPr="007F60E2">
              <w:t>.</w:t>
            </w:r>
          </w:p>
          <w:p w14:paraId="0CC46E6E" w14:textId="4DCD378F" w:rsidR="004B0A9D" w:rsidRPr="007F60E2" w:rsidRDefault="0013516D" w:rsidP="00A5216F">
            <w:pPr>
              <w:pStyle w:val="Tabletextleft"/>
              <w:numPr>
                <w:ilvl w:val="0"/>
                <w:numId w:val="44"/>
              </w:numPr>
            </w:pPr>
            <w:r>
              <w:t xml:space="preserve">System </w:t>
            </w:r>
            <w:r w:rsidR="00834608">
              <w:t>asks</w:t>
            </w:r>
            <w:r>
              <w:t xml:space="preserve"> for confirmation</w:t>
            </w:r>
            <w:r w:rsidR="004B0A9D" w:rsidRPr="007F60E2">
              <w:t>.</w:t>
            </w:r>
          </w:p>
          <w:p w14:paraId="66CD2B0E" w14:textId="77777777" w:rsidR="004B0A9D" w:rsidRPr="007F60E2" w:rsidRDefault="004B0A9D" w:rsidP="00A5216F">
            <w:pPr>
              <w:pStyle w:val="Tabletextleft"/>
              <w:numPr>
                <w:ilvl w:val="0"/>
                <w:numId w:val="44"/>
              </w:numPr>
            </w:pPr>
            <w:r w:rsidRPr="007F60E2">
              <w:t>The use case continues to Step 4.</w:t>
            </w:r>
          </w:p>
          <w:p w14:paraId="67F9A1A8" w14:textId="77777777" w:rsidR="004B0A9D" w:rsidRPr="007F60E2" w:rsidRDefault="004B0A9D" w:rsidP="00A5216F">
            <w:pPr>
              <w:pStyle w:val="Tabletextleft"/>
            </w:pPr>
            <w:r w:rsidRPr="007F60E2">
              <w:rPr>
                <w:rStyle w:val="Strong"/>
                <w:b w:val="0"/>
                <w:bCs w:val="0"/>
              </w:rPr>
              <w:t>[A4: Automatic Execution of Scheduled Items]</w:t>
            </w:r>
          </w:p>
          <w:p w14:paraId="6EBBA79C" w14:textId="77777777" w:rsidR="004B0A9D" w:rsidRPr="007F60E2" w:rsidRDefault="004B0A9D" w:rsidP="00A5216F">
            <w:pPr>
              <w:pStyle w:val="Tabletextleft"/>
              <w:numPr>
                <w:ilvl w:val="0"/>
                <w:numId w:val="45"/>
              </w:numPr>
            </w:pPr>
            <w:r w:rsidRPr="007F60E2">
              <w:t>Current date matches a recurring transaction schedule.</w:t>
            </w:r>
          </w:p>
          <w:p w14:paraId="3019F5FF" w14:textId="77777777" w:rsidR="004B0A9D" w:rsidRPr="007F60E2" w:rsidRDefault="004B0A9D" w:rsidP="00A5216F">
            <w:pPr>
              <w:pStyle w:val="Tabletextleft"/>
              <w:numPr>
                <w:ilvl w:val="0"/>
                <w:numId w:val="45"/>
              </w:numPr>
            </w:pPr>
            <w:r w:rsidRPr="007F60E2">
              <w:t>System executes the transaction automatically.</w:t>
            </w:r>
          </w:p>
          <w:p w14:paraId="6EFF07E2" w14:textId="77777777" w:rsidR="004B0A9D" w:rsidRPr="007F60E2" w:rsidRDefault="004B0A9D" w:rsidP="00A5216F">
            <w:pPr>
              <w:pStyle w:val="Tabletextleft"/>
              <w:numPr>
                <w:ilvl w:val="0"/>
                <w:numId w:val="45"/>
              </w:numPr>
            </w:pPr>
            <w:r w:rsidRPr="007F60E2">
              <w:t>System updates account balances.</w:t>
            </w:r>
          </w:p>
          <w:p w14:paraId="48DE578C" w14:textId="77777777" w:rsidR="004B0A9D" w:rsidRPr="007F60E2" w:rsidRDefault="004B0A9D" w:rsidP="00A5216F">
            <w:pPr>
              <w:pStyle w:val="Tabletextleft"/>
              <w:numPr>
                <w:ilvl w:val="0"/>
                <w:numId w:val="45"/>
              </w:numPr>
            </w:pPr>
            <w:r w:rsidRPr="007F60E2">
              <w:t>System logs completion in transaction history.</w:t>
            </w:r>
          </w:p>
          <w:p w14:paraId="02B0BA53" w14:textId="2D6001B7" w:rsidR="008D09AC" w:rsidRPr="007F60E2" w:rsidRDefault="004B0A9D" w:rsidP="00A5216F">
            <w:pPr>
              <w:pStyle w:val="Tabletextleft"/>
              <w:numPr>
                <w:ilvl w:val="0"/>
                <w:numId w:val="45"/>
              </w:numPr>
            </w:pPr>
            <w:r w:rsidRPr="007F60E2">
              <w:t>The use case ends.</w:t>
            </w:r>
          </w:p>
        </w:tc>
      </w:tr>
      <w:tr w:rsidR="008D09AC" w:rsidRPr="007F60E2" w14:paraId="2E082BA8" w14:textId="77777777" w:rsidTr="00963A3C">
        <w:tc>
          <w:tcPr>
            <w:tcW w:w="2122" w:type="dxa"/>
          </w:tcPr>
          <w:p w14:paraId="08FA4546" w14:textId="77777777" w:rsidR="008D09AC" w:rsidRPr="007F60E2" w:rsidRDefault="008D09AC" w:rsidP="00A5216F">
            <w:pPr>
              <w:pStyle w:val="Tabletextleft"/>
            </w:pPr>
            <w:r w:rsidRPr="007F60E2">
              <w:lastRenderedPageBreak/>
              <w:t>Exception Flow</w:t>
            </w:r>
          </w:p>
        </w:tc>
        <w:tc>
          <w:tcPr>
            <w:tcW w:w="6349" w:type="dxa"/>
          </w:tcPr>
          <w:p w14:paraId="2ED15C03" w14:textId="77777777" w:rsidR="001B4795" w:rsidRPr="007F60E2" w:rsidRDefault="001B4795" w:rsidP="00A5216F">
            <w:pPr>
              <w:pStyle w:val="Tabletextleft"/>
              <w:rPr>
                <w:lang w:val="en-MY"/>
              </w:rPr>
            </w:pPr>
            <w:r w:rsidRPr="007F60E2">
              <w:rPr>
                <w:rStyle w:val="Strong"/>
                <w:b w:val="0"/>
                <w:bCs w:val="0"/>
              </w:rPr>
              <w:t>[E1: Insufficient Funds during Auto-Deduction]</w:t>
            </w:r>
          </w:p>
          <w:p w14:paraId="30C39869" w14:textId="77777777" w:rsidR="001B4795" w:rsidRPr="007F60E2" w:rsidRDefault="001B4795" w:rsidP="00A5216F">
            <w:pPr>
              <w:pStyle w:val="Tabletextleft"/>
              <w:numPr>
                <w:ilvl w:val="0"/>
                <w:numId w:val="46"/>
              </w:numPr>
            </w:pPr>
            <w:r w:rsidRPr="007F60E2">
              <w:t>System detects insufficient balance.</w:t>
            </w:r>
          </w:p>
          <w:p w14:paraId="5ABACC42" w14:textId="77777777" w:rsidR="001B4795" w:rsidRPr="007F60E2" w:rsidRDefault="001B4795" w:rsidP="00A5216F">
            <w:pPr>
              <w:pStyle w:val="Tabletextleft"/>
              <w:numPr>
                <w:ilvl w:val="0"/>
                <w:numId w:val="46"/>
              </w:numPr>
            </w:pPr>
            <w:r w:rsidRPr="007F60E2">
              <w:t>System displays “Auto-Deduction Failed”.</w:t>
            </w:r>
          </w:p>
          <w:p w14:paraId="6A745C8C" w14:textId="77777777" w:rsidR="00834608" w:rsidRDefault="00571206" w:rsidP="00A5216F">
            <w:pPr>
              <w:pStyle w:val="Tabletextleft"/>
              <w:numPr>
                <w:ilvl w:val="0"/>
                <w:numId w:val="46"/>
              </w:numPr>
            </w:pPr>
            <w:r>
              <w:t>User re</w:t>
            </w:r>
            <w:r w:rsidR="00144BF5">
              <w:t>-</w:t>
            </w:r>
            <w:r>
              <w:t>enter</w:t>
            </w:r>
            <w:r w:rsidR="00144BF5">
              <w:t xml:space="preserve"> available account </w:t>
            </w:r>
            <w:r w:rsidR="00834608">
              <w:t>with sufficient funds.</w:t>
            </w:r>
          </w:p>
          <w:p w14:paraId="61E9FCBA" w14:textId="77777777" w:rsidR="008D09AC" w:rsidRDefault="00571206" w:rsidP="00A5216F">
            <w:pPr>
              <w:pStyle w:val="Tabletextleft"/>
              <w:numPr>
                <w:ilvl w:val="0"/>
                <w:numId w:val="46"/>
              </w:numPr>
            </w:pPr>
            <w:r>
              <w:t xml:space="preserve"> </w:t>
            </w:r>
            <w:r w:rsidR="00F273B8">
              <w:t>User selects save.</w:t>
            </w:r>
          </w:p>
          <w:p w14:paraId="04403399" w14:textId="36FD231E" w:rsidR="00F273B8" w:rsidRPr="007F60E2" w:rsidRDefault="00F273B8" w:rsidP="00A5216F">
            <w:pPr>
              <w:pStyle w:val="Tabletextleft"/>
              <w:numPr>
                <w:ilvl w:val="0"/>
                <w:numId w:val="46"/>
              </w:numPr>
            </w:pPr>
            <w:r w:rsidRPr="007F60E2">
              <w:lastRenderedPageBreak/>
              <w:t>The use case continues to Step 4.</w:t>
            </w:r>
          </w:p>
        </w:tc>
      </w:tr>
      <w:tr w:rsidR="008D09AC" w:rsidRPr="007F60E2" w14:paraId="724DC5A0" w14:textId="77777777" w:rsidTr="00963A3C">
        <w:tc>
          <w:tcPr>
            <w:tcW w:w="2122" w:type="dxa"/>
          </w:tcPr>
          <w:p w14:paraId="0A7F92EB" w14:textId="77777777" w:rsidR="008D09AC" w:rsidRPr="007F60E2" w:rsidRDefault="008D09AC" w:rsidP="00A5216F">
            <w:pPr>
              <w:pStyle w:val="Tabletextleft"/>
            </w:pPr>
            <w:r w:rsidRPr="007F60E2">
              <w:lastRenderedPageBreak/>
              <w:t>Post Condition</w:t>
            </w:r>
          </w:p>
        </w:tc>
        <w:tc>
          <w:tcPr>
            <w:tcW w:w="6349" w:type="dxa"/>
          </w:tcPr>
          <w:p w14:paraId="5B33EE67" w14:textId="4691FCBD" w:rsidR="008D09AC" w:rsidRPr="007F60E2" w:rsidRDefault="00BF10E4" w:rsidP="00A270C1">
            <w:pPr>
              <w:pStyle w:val="Tableheader"/>
              <w:rPr>
                <w:b w:val="0"/>
              </w:rPr>
            </w:pPr>
            <w:r w:rsidRPr="007F60E2">
              <w:rPr>
                <w:b w:val="0"/>
              </w:rPr>
              <w:t>Recurring transactions are updated or executed according to their schedule.</w:t>
            </w:r>
          </w:p>
        </w:tc>
      </w:tr>
    </w:tbl>
    <w:p w14:paraId="57BEBB4E" w14:textId="77777777" w:rsidR="003500B6" w:rsidRDefault="003500B6" w:rsidP="003500B6">
      <w:pPr>
        <w:pStyle w:val="UMPParagraph"/>
        <w:rPr>
          <w:lang w:eastAsia="en-MY"/>
        </w:rPr>
      </w:pPr>
    </w:p>
    <w:p w14:paraId="6AD8A530" w14:textId="77777777" w:rsidR="00A63693" w:rsidRDefault="00A63693" w:rsidP="003500B6">
      <w:pPr>
        <w:pStyle w:val="UMPParagraph"/>
        <w:rPr>
          <w:lang w:eastAsia="en-MY"/>
        </w:rPr>
      </w:pPr>
    </w:p>
    <w:p w14:paraId="5F8997E5" w14:textId="2D0F5A72" w:rsidR="00A63693" w:rsidRPr="00A63693" w:rsidRDefault="00A63693" w:rsidP="00A63693">
      <w:pPr>
        <w:pStyle w:val="SoureforFigureUMP"/>
        <w:rPr>
          <w:rFonts w:eastAsia="Times New Roman"/>
          <w:szCs w:val="24"/>
          <w:lang w:val="en-MY" w:eastAsia="zh-CN"/>
        </w:rPr>
      </w:pPr>
      <w:r w:rsidRPr="00A63693">
        <w:rPr>
          <w:noProof/>
        </w:rPr>
        <w:drawing>
          <wp:inline distT="0" distB="0" distL="0" distR="0" wp14:anchorId="1968E97D" wp14:editId="5D18F999">
            <wp:extent cx="5334211" cy="2127126"/>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387914" cy="2148541"/>
                    </a:xfrm>
                    <a:prstGeom prst="rect">
                      <a:avLst/>
                    </a:prstGeom>
                    <a:noFill/>
                    <a:ln>
                      <a:noFill/>
                    </a:ln>
                  </pic:spPr>
                </pic:pic>
              </a:graphicData>
            </a:graphic>
          </wp:inline>
        </w:drawing>
      </w:r>
    </w:p>
    <w:p w14:paraId="3BBE3A2D" w14:textId="498D79AE" w:rsidR="00B433DB" w:rsidRDefault="0028457D" w:rsidP="00D92B33">
      <w:pPr>
        <w:pStyle w:val="CaptionforFigurePlatesUMP"/>
      </w:pPr>
      <w:bookmarkStart w:id="200" w:name="_Toc216217324"/>
      <w:r>
        <w:t>Figure 3.10</w:t>
      </w:r>
      <w:r>
        <w:tab/>
        <w:t xml:space="preserve">Use case diagram of Manage </w:t>
      </w:r>
      <w:r w:rsidR="00447293">
        <w:t>A</w:t>
      </w:r>
      <w:bookmarkEnd w:id="200"/>
      <w:r w:rsidR="00136742">
        <w:t>sset Allocation Goals</w:t>
      </w:r>
    </w:p>
    <w:p w14:paraId="7B8ABD24" w14:textId="77777777" w:rsidR="00D13031" w:rsidRDefault="00D13031" w:rsidP="00A63693">
      <w:pPr>
        <w:pStyle w:val="UMPParagraph"/>
        <w:rPr>
          <w:lang w:eastAsia="en-MY"/>
        </w:rPr>
      </w:pPr>
    </w:p>
    <w:p w14:paraId="5FC68A49" w14:textId="09D0448F" w:rsidR="00A63693" w:rsidRDefault="00A63693" w:rsidP="00A270C1">
      <w:pPr>
        <w:pStyle w:val="Tableheader"/>
      </w:pPr>
      <w:bookmarkStart w:id="201" w:name="_Toc216217255"/>
      <w:r>
        <w:t>Table 3.8</w:t>
      </w:r>
      <w:r>
        <w:tab/>
        <w:t>Use Case Description of Manage A</w:t>
      </w:r>
      <w:bookmarkEnd w:id="201"/>
      <w:r w:rsidR="00A84618">
        <w:t>sset Allocation Goals</w:t>
      </w:r>
    </w:p>
    <w:tbl>
      <w:tblPr>
        <w:tblStyle w:val="TableGrid"/>
        <w:tblW w:w="0" w:type="auto"/>
        <w:tblLook w:val="04A0" w:firstRow="1" w:lastRow="0" w:firstColumn="1" w:lastColumn="0" w:noHBand="0" w:noVBand="1"/>
      </w:tblPr>
      <w:tblGrid>
        <w:gridCol w:w="2122"/>
        <w:gridCol w:w="6349"/>
      </w:tblGrid>
      <w:tr w:rsidR="008D09AC" w:rsidRPr="007F60E2" w14:paraId="1EC504DE" w14:textId="77777777" w:rsidTr="00963A3C">
        <w:tc>
          <w:tcPr>
            <w:tcW w:w="2122" w:type="dxa"/>
          </w:tcPr>
          <w:p w14:paraId="42DA6778" w14:textId="77777777" w:rsidR="008D09AC" w:rsidRPr="007F60E2" w:rsidRDefault="008D09AC" w:rsidP="00A5216F">
            <w:pPr>
              <w:pStyle w:val="Tabletextleft"/>
            </w:pPr>
            <w:r w:rsidRPr="007F60E2">
              <w:t>Use Case ID</w:t>
            </w:r>
          </w:p>
        </w:tc>
        <w:tc>
          <w:tcPr>
            <w:tcW w:w="6349" w:type="dxa"/>
          </w:tcPr>
          <w:p w14:paraId="4FC04933" w14:textId="20FB647B" w:rsidR="008D09AC" w:rsidRPr="007F60E2" w:rsidRDefault="008D09AC" w:rsidP="00A270C1">
            <w:pPr>
              <w:pStyle w:val="Tableheader"/>
              <w:rPr>
                <w:b w:val="0"/>
              </w:rPr>
            </w:pPr>
            <w:r w:rsidRPr="007F60E2">
              <w:rPr>
                <w:b w:val="0"/>
              </w:rPr>
              <w:t>UC</w:t>
            </w:r>
            <w:r w:rsidR="00B009A4" w:rsidRPr="007F60E2">
              <w:rPr>
                <w:b w:val="0"/>
              </w:rPr>
              <w:t>07</w:t>
            </w:r>
          </w:p>
        </w:tc>
      </w:tr>
      <w:tr w:rsidR="008D09AC" w:rsidRPr="007F60E2" w14:paraId="4B18007E" w14:textId="77777777" w:rsidTr="00963A3C">
        <w:tc>
          <w:tcPr>
            <w:tcW w:w="2122" w:type="dxa"/>
          </w:tcPr>
          <w:p w14:paraId="07587C3D" w14:textId="77777777" w:rsidR="008D09AC" w:rsidRPr="007F60E2" w:rsidRDefault="008D09AC" w:rsidP="00A5216F">
            <w:pPr>
              <w:pStyle w:val="Tabletextleft"/>
            </w:pPr>
            <w:r w:rsidRPr="007F60E2">
              <w:t>Use Case Name</w:t>
            </w:r>
          </w:p>
        </w:tc>
        <w:tc>
          <w:tcPr>
            <w:tcW w:w="6349" w:type="dxa"/>
          </w:tcPr>
          <w:p w14:paraId="68A2DD7D" w14:textId="0096564B" w:rsidR="008D09AC" w:rsidRPr="007F60E2" w:rsidRDefault="001205AF" w:rsidP="00A270C1">
            <w:pPr>
              <w:pStyle w:val="Tableheader"/>
              <w:rPr>
                <w:b w:val="0"/>
              </w:rPr>
            </w:pPr>
            <w:r w:rsidRPr="007F60E2">
              <w:rPr>
                <w:b w:val="0"/>
              </w:rPr>
              <w:t>Manage Asset Allocation Goals</w:t>
            </w:r>
          </w:p>
        </w:tc>
      </w:tr>
      <w:tr w:rsidR="008D09AC" w:rsidRPr="007F60E2" w14:paraId="0541BFAB" w14:textId="77777777" w:rsidTr="00963A3C">
        <w:tc>
          <w:tcPr>
            <w:tcW w:w="2122" w:type="dxa"/>
          </w:tcPr>
          <w:p w14:paraId="72D7B3D1" w14:textId="77777777" w:rsidR="008D09AC" w:rsidRPr="007F60E2" w:rsidRDefault="008D09AC" w:rsidP="00A5216F">
            <w:pPr>
              <w:pStyle w:val="Tabletextleft"/>
            </w:pPr>
            <w:r w:rsidRPr="007F60E2">
              <w:t>Brief Description</w:t>
            </w:r>
          </w:p>
        </w:tc>
        <w:tc>
          <w:tcPr>
            <w:tcW w:w="6349" w:type="dxa"/>
          </w:tcPr>
          <w:p w14:paraId="581A5528" w14:textId="107BBF13" w:rsidR="008D09AC" w:rsidRPr="007F60E2" w:rsidRDefault="00A27EC3" w:rsidP="00A270C1">
            <w:pPr>
              <w:pStyle w:val="Tableheader"/>
              <w:rPr>
                <w:b w:val="0"/>
              </w:rPr>
            </w:pPr>
            <w:r w:rsidRPr="007F60E2">
              <w:rPr>
                <w:b w:val="0"/>
              </w:rPr>
              <w:t>This use case explains how a user defines and manage their asset allocation goals such as</w:t>
            </w:r>
            <w:r w:rsidR="009D2FF3" w:rsidRPr="007F60E2">
              <w:rPr>
                <w:b w:val="0"/>
              </w:rPr>
              <w:t xml:space="preserve"> percentages for savings, investment and cash flow. It </w:t>
            </w:r>
            <w:r w:rsidR="00E97BDF" w:rsidRPr="007F60E2">
              <w:rPr>
                <w:b w:val="0"/>
              </w:rPr>
              <w:t>allows</w:t>
            </w:r>
            <w:r w:rsidR="009D2FF3" w:rsidRPr="007F60E2">
              <w:rPr>
                <w:b w:val="0"/>
              </w:rPr>
              <w:t xml:space="preserve"> users to set a </w:t>
            </w:r>
            <w:r w:rsidR="00C571AA" w:rsidRPr="007F60E2">
              <w:rPr>
                <w:b w:val="0"/>
              </w:rPr>
              <w:t>target allocation, receive tag suggestions for accounts based on their re</w:t>
            </w:r>
            <w:r w:rsidR="000E745B" w:rsidRPr="007F60E2">
              <w:rPr>
                <w:b w:val="0"/>
              </w:rPr>
              <w:t>s</w:t>
            </w:r>
            <w:r w:rsidR="00C571AA" w:rsidRPr="007F60E2">
              <w:rPr>
                <w:b w:val="0"/>
              </w:rPr>
              <w:t>pective</w:t>
            </w:r>
            <w:r w:rsidR="000E745B" w:rsidRPr="007F60E2">
              <w:rPr>
                <w:b w:val="0"/>
              </w:rPr>
              <w:t xml:space="preserve"> target, and optionally receive deviation alerts and simple recommendations when</w:t>
            </w:r>
            <w:r w:rsidR="002127F6" w:rsidRPr="007F60E2">
              <w:rPr>
                <w:b w:val="0"/>
              </w:rPr>
              <w:t xml:space="preserve"> actual allocation deviates from the target.</w:t>
            </w:r>
            <w:r w:rsidR="00C571AA" w:rsidRPr="007F60E2">
              <w:rPr>
                <w:b w:val="0"/>
              </w:rPr>
              <w:t xml:space="preserve"> </w:t>
            </w:r>
          </w:p>
        </w:tc>
      </w:tr>
      <w:tr w:rsidR="008D09AC" w:rsidRPr="007F60E2" w14:paraId="1B9F637E" w14:textId="77777777" w:rsidTr="00963A3C">
        <w:tc>
          <w:tcPr>
            <w:tcW w:w="2122" w:type="dxa"/>
          </w:tcPr>
          <w:p w14:paraId="4662B852" w14:textId="77777777" w:rsidR="008D09AC" w:rsidRPr="007F60E2" w:rsidRDefault="008D09AC" w:rsidP="00A5216F">
            <w:pPr>
              <w:pStyle w:val="Tabletextleft"/>
            </w:pPr>
            <w:r w:rsidRPr="007F60E2">
              <w:t>Actor</w:t>
            </w:r>
          </w:p>
        </w:tc>
        <w:tc>
          <w:tcPr>
            <w:tcW w:w="6349" w:type="dxa"/>
          </w:tcPr>
          <w:p w14:paraId="5445FA47" w14:textId="77777777" w:rsidR="008D09AC" w:rsidRPr="007F60E2" w:rsidRDefault="008D09AC" w:rsidP="00A270C1">
            <w:pPr>
              <w:pStyle w:val="Tableheader"/>
              <w:rPr>
                <w:b w:val="0"/>
              </w:rPr>
            </w:pPr>
            <w:r w:rsidRPr="007F60E2">
              <w:rPr>
                <w:b w:val="0"/>
              </w:rPr>
              <w:t>User</w:t>
            </w:r>
          </w:p>
        </w:tc>
      </w:tr>
      <w:tr w:rsidR="008D09AC" w:rsidRPr="007F60E2" w14:paraId="7B055F7E" w14:textId="77777777" w:rsidTr="00963A3C">
        <w:tc>
          <w:tcPr>
            <w:tcW w:w="2122" w:type="dxa"/>
          </w:tcPr>
          <w:p w14:paraId="4CB88940" w14:textId="77777777" w:rsidR="008D09AC" w:rsidRPr="007F60E2" w:rsidRDefault="008D09AC" w:rsidP="00A5216F">
            <w:pPr>
              <w:pStyle w:val="Tabletextleft"/>
            </w:pPr>
            <w:r w:rsidRPr="007F60E2">
              <w:lastRenderedPageBreak/>
              <w:t>Pre-Condition</w:t>
            </w:r>
          </w:p>
        </w:tc>
        <w:tc>
          <w:tcPr>
            <w:tcW w:w="6349" w:type="dxa"/>
          </w:tcPr>
          <w:p w14:paraId="10667D14" w14:textId="77777777" w:rsidR="008D09AC" w:rsidRPr="007F60E2" w:rsidRDefault="004454D0" w:rsidP="00475251">
            <w:pPr>
              <w:pStyle w:val="Tableheader"/>
              <w:numPr>
                <w:ilvl w:val="0"/>
                <w:numId w:val="54"/>
              </w:numPr>
              <w:rPr>
                <w:b w:val="0"/>
              </w:rPr>
            </w:pPr>
            <w:r w:rsidRPr="007F60E2">
              <w:rPr>
                <w:b w:val="0"/>
              </w:rPr>
              <w:t>User has logged in and has at least one active account.</w:t>
            </w:r>
          </w:p>
          <w:p w14:paraId="5E764A18" w14:textId="3FA7B9DD" w:rsidR="00485266" w:rsidRPr="007F60E2" w:rsidRDefault="00C9277E" w:rsidP="00475251">
            <w:pPr>
              <w:pStyle w:val="Tableheader"/>
              <w:numPr>
                <w:ilvl w:val="0"/>
                <w:numId w:val="54"/>
              </w:numPr>
              <w:rPr>
                <w:b w:val="0"/>
              </w:rPr>
            </w:pPr>
            <w:r w:rsidRPr="007F60E2">
              <w:rPr>
                <w:b w:val="0"/>
              </w:rPr>
              <w:t>The accounts have current balances recorded so the allocations can be computed</w:t>
            </w:r>
          </w:p>
        </w:tc>
      </w:tr>
      <w:tr w:rsidR="008D09AC" w:rsidRPr="007F60E2" w14:paraId="2EBA5800" w14:textId="77777777" w:rsidTr="00963A3C">
        <w:tc>
          <w:tcPr>
            <w:tcW w:w="2122" w:type="dxa"/>
          </w:tcPr>
          <w:p w14:paraId="182D70BE" w14:textId="77777777" w:rsidR="008D09AC" w:rsidRPr="007F60E2" w:rsidRDefault="008D09AC" w:rsidP="00A5216F">
            <w:pPr>
              <w:pStyle w:val="Tabletextleft"/>
            </w:pPr>
            <w:r w:rsidRPr="007F60E2">
              <w:t>Basic Flow</w:t>
            </w:r>
          </w:p>
        </w:tc>
        <w:tc>
          <w:tcPr>
            <w:tcW w:w="6349" w:type="dxa"/>
          </w:tcPr>
          <w:p w14:paraId="2BA7893E" w14:textId="77777777" w:rsidR="008D09AC" w:rsidRPr="007F60E2" w:rsidRDefault="00C9277E" w:rsidP="00475251">
            <w:pPr>
              <w:pStyle w:val="Tableheader"/>
              <w:numPr>
                <w:ilvl w:val="0"/>
                <w:numId w:val="47"/>
              </w:numPr>
              <w:rPr>
                <w:b w:val="0"/>
              </w:rPr>
            </w:pPr>
            <w:r w:rsidRPr="007F60E2">
              <w:rPr>
                <w:b w:val="0"/>
              </w:rPr>
              <w:t>This use case begins when the user navigated to the Asset Allocation</w:t>
            </w:r>
            <w:r w:rsidR="00684380" w:rsidRPr="007F60E2">
              <w:rPr>
                <w:b w:val="0"/>
              </w:rPr>
              <w:t xml:space="preserve"> Goals settings page.</w:t>
            </w:r>
          </w:p>
          <w:p w14:paraId="1E3A1F58" w14:textId="77777777" w:rsidR="00684380" w:rsidRPr="007F60E2" w:rsidRDefault="00684380" w:rsidP="00475251">
            <w:pPr>
              <w:pStyle w:val="Tableheader"/>
              <w:numPr>
                <w:ilvl w:val="0"/>
                <w:numId w:val="47"/>
              </w:numPr>
              <w:rPr>
                <w:b w:val="0"/>
              </w:rPr>
            </w:pPr>
            <w:r w:rsidRPr="007F60E2">
              <w:rPr>
                <w:b w:val="0"/>
              </w:rPr>
              <w:t xml:space="preserve">System displays current allocation targets and a summary of </w:t>
            </w:r>
            <w:r w:rsidR="000C2E52" w:rsidRPr="007F60E2">
              <w:rPr>
                <w:b w:val="0"/>
              </w:rPr>
              <w:t>current allocation by account.</w:t>
            </w:r>
          </w:p>
          <w:p w14:paraId="01BEC35F" w14:textId="77777777" w:rsidR="000C2E52" w:rsidRPr="007F60E2" w:rsidRDefault="000C2E52" w:rsidP="00475251">
            <w:pPr>
              <w:pStyle w:val="Tableheader"/>
              <w:numPr>
                <w:ilvl w:val="0"/>
                <w:numId w:val="47"/>
              </w:numPr>
              <w:rPr>
                <w:b w:val="0"/>
              </w:rPr>
            </w:pPr>
            <w:r w:rsidRPr="007F60E2">
              <w:rPr>
                <w:b w:val="0"/>
              </w:rPr>
              <w:t>User chooses to set or update allocation target.</w:t>
            </w:r>
          </w:p>
          <w:p w14:paraId="3A745C12" w14:textId="77777777" w:rsidR="003C7A1E" w:rsidRPr="007F60E2" w:rsidRDefault="003C7A1E" w:rsidP="00475251">
            <w:pPr>
              <w:pStyle w:val="Tableheader"/>
              <w:numPr>
                <w:ilvl w:val="0"/>
                <w:numId w:val="47"/>
              </w:numPr>
              <w:rPr>
                <w:b w:val="0"/>
              </w:rPr>
            </w:pPr>
            <w:r w:rsidRPr="007F60E2">
              <w:rPr>
                <w:b w:val="0"/>
              </w:rPr>
              <w:t>System validates</w:t>
            </w:r>
            <w:r w:rsidR="009E4CC3" w:rsidRPr="007F60E2">
              <w:rPr>
                <w:b w:val="0"/>
              </w:rPr>
              <w:t xml:space="preserve"> the target percentages sum to 100% or within allowed tolerance.</w:t>
            </w:r>
          </w:p>
          <w:p w14:paraId="6A880C91" w14:textId="77777777" w:rsidR="009E4CC3" w:rsidRPr="007F60E2" w:rsidRDefault="009E4CC3" w:rsidP="00475251">
            <w:pPr>
              <w:pStyle w:val="Tableheader"/>
              <w:numPr>
                <w:ilvl w:val="0"/>
                <w:numId w:val="47"/>
              </w:numPr>
              <w:rPr>
                <w:b w:val="0"/>
              </w:rPr>
            </w:pPr>
            <w:r w:rsidRPr="007F60E2">
              <w:rPr>
                <w:b w:val="0"/>
              </w:rPr>
              <w:t xml:space="preserve">System saves the allocation </w:t>
            </w:r>
            <w:r w:rsidR="0089049A" w:rsidRPr="007F60E2">
              <w:rPr>
                <w:b w:val="0"/>
              </w:rPr>
              <w:t>target and recalculates suggested tags and allocation status.</w:t>
            </w:r>
          </w:p>
          <w:p w14:paraId="42A8FE23" w14:textId="77777777" w:rsidR="004A2967" w:rsidRDefault="0089049A" w:rsidP="00475251">
            <w:pPr>
              <w:pStyle w:val="Tableheader"/>
              <w:numPr>
                <w:ilvl w:val="0"/>
                <w:numId w:val="47"/>
              </w:numPr>
              <w:rPr>
                <w:b w:val="0"/>
              </w:rPr>
            </w:pPr>
            <w:r w:rsidRPr="007F60E2">
              <w:rPr>
                <w:b w:val="0"/>
              </w:rPr>
              <w:t>System displays confirmatio</w:t>
            </w:r>
            <w:r w:rsidR="00D02BBC">
              <w:rPr>
                <w:b w:val="0"/>
              </w:rPr>
              <w:t>n message</w:t>
            </w:r>
            <w:r w:rsidR="004A2967">
              <w:rPr>
                <w:b w:val="0"/>
              </w:rPr>
              <w:t>.</w:t>
            </w:r>
          </w:p>
          <w:p w14:paraId="224AE831" w14:textId="540A0F78" w:rsidR="0089049A" w:rsidRPr="007F60E2" w:rsidRDefault="004A2967" w:rsidP="00475251">
            <w:pPr>
              <w:pStyle w:val="Tableheader"/>
              <w:numPr>
                <w:ilvl w:val="0"/>
                <w:numId w:val="47"/>
              </w:numPr>
              <w:rPr>
                <w:b w:val="0"/>
              </w:rPr>
            </w:pPr>
            <w:r>
              <w:rPr>
                <w:b w:val="0"/>
              </w:rPr>
              <w:t xml:space="preserve">System </w:t>
            </w:r>
            <w:r w:rsidR="006F6BBC" w:rsidRPr="007F60E2">
              <w:rPr>
                <w:b w:val="0"/>
              </w:rPr>
              <w:t>updated allocation summary</w:t>
            </w:r>
            <w:r w:rsidR="00EE7ABE">
              <w:rPr>
                <w:b w:val="0"/>
              </w:rPr>
              <w:t xml:space="preserve"> and goal</w:t>
            </w:r>
            <w:r>
              <w:rPr>
                <w:b w:val="0"/>
              </w:rPr>
              <w:t xml:space="preserve"> and tagged respective account</w:t>
            </w:r>
            <w:r w:rsidR="006F6BBC" w:rsidRPr="007F60E2">
              <w:rPr>
                <w:b w:val="0"/>
              </w:rPr>
              <w:t>.</w:t>
            </w:r>
          </w:p>
        </w:tc>
      </w:tr>
      <w:tr w:rsidR="008D09AC" w:rsidRPr="007F60E2" w14:paraId="182D10C4" w14:textId="77777777" w:rsidTr="00963A3C">
        <w:tc>
          <w:tcPr>
            <w:tcW w:w="2122" w:type="dxa"/>
          </w:tcPr>
          <w:p w14:paraId="3DCEB451" w14:textId="77777777" w:rsidR="008D09AC" w:rsidRPr="007F60E2" w:rsidRDefault="008D09AC" w:rsidP="00A5216F">
            <w:pPr>
              <w:pStyle w:val="Tabletextleft"/>
            </w:pPr>
            <w:r w:rsidRPr="007F60E2">
              <w:t>Alternative Flow</w:t>
            </w:r>
          </w:p>
        </w:tc>
        <w:tc>
          <w:tcPr>
            <w:tcW w:w="6349" w:type="dxa"/>
          </w:tcPr>
          <w:p w14:paraId="37EBB812" w14:textId="77777777" w:rsidR="00204776" w:rsidRPr="007F60E2" w:rsidRDefault="00204776" w:rsidP="00204776">
            <w:pPr>
              <w:pStyle w:val="NormalWeb"/>
              <w:ind w:firstLine="0"/>
            </w:pPr>
            <w:r w:rsidRPr="007F60E2">
              <w:rPr>
                <w:rStyle w:val="Strong"/>
                <w:rFonts w:eastAsiaTheme="majorEastAsia"/>
                <w:b w:val="0"/>
                <w:bCs w:val="0"/>
              </w:rPr>
              <w:t>[A1: Use Suggested Default Template]</w:t>
            </w:r>
          </w:p>
          <w:p w14:paraId="69015431" w14:textId="77777777" w:rsidR="00204776" w:rsidRPr="007F60E2" w:rsidRDefault="00204776" w:rsidP="00475251">
            <w:pPr>
              <w:pStyle w:val="NormalWeb"/>
              <w:numPr>
                <w:ilvl w:val="0"/>
                <w:numId w:val="48"/>
              </w:numPr>
            </w:pPr>
            <w:r w:rsidRPr="007F60E2">
              <w:t>User selects a pre-defined allocation template (e.g., “Conservative”, “Balanced”, “Aggressive”).</w:t>
            </w:r>
          </w:p>
          <w:p w14:paraId="7307CAD7" w14:textId="77777777" w:rsidR="00204776" w:rsidRPr="007F60E2" w:rsidRDefault="00204776" w:rsidP="00475251">
            <w:pPr>
              <w:pStyle w:val="NormalWeb"/>
              <w:numPr>
                <w:ilvl w:val="0"/>
                <w:numId w:val="48"/>
              </w:numPr>
            </w:pPr>
            <w:r w:rsidRPr="007F60E2">
              <w:t>System loads template percentages into the target fields.</w:t>
            </w:r>
          </w:p>
          <w:p w14:paraId="0CFDA1A7" w14:textId="77777777" w:rsidR="00204776" w:rsidRPr="007F60E2" w:rsidRDefault="00204776" w:rsidP="00475251">
            <w:pPr>
              <w:pStyle w:val="NormalWeb"/>
              <w:numPr>
                <w:ilvl w:val="0"/>
                <w:numId w:val="48"/>
              </w:numPr>
            </w:pPr>
            <w:r w:rsidRPr="007F60E2">
              <w:t>The use case continues at Step 4 of the Basic Flow.</w:t>
            </w:r>
          </w:p>
          <w:p w14:paraId="792F4DC5" w14:textId="59AD599B" w:rsidR="00204776" w:rsidRPr="007F60E2" w:rsidRDefault="00204776" w:rsidP="00204776">
            <w:pPr>
              <w:pStyle w:val="NormalWeb"/>
              <w:ind w:firstLine="0"/>
            </w:pPr>
            <w:r w:rsidRPr="007F60E2">
              <w:rPr>
                <w:rStyle w:val="Strong"/>
                <w:rFonts w:eastAsiaTheme="majorEastAsia"/>
                <w:b w:val="0"/>
                <w:bCs w:val="0"/>
              </w:rPr>
              <w:t>[A2: Suggest Tags for Accounts</w:t>
            </w:r>
            <w:r w:rsidR="004D0FEB">
              <w:rPr>
                <w:rStyle w:val="Strong"/>
                <w:rFonts w:eastAsiaTheme="majorEastAsia"/>
                <w:b w:val="0"/>
                <w:bCs w:val="0"/>
              </w:rPr>
              <w:t>]</w:t>
            </w:r>
          </w:p>
          <w:p w14:paraId="26C7710F" w14:textId="3894B210" w:rsidR="00204776" w:rsidRPr="007F60E2" w:rsidRDefault="00204776" w:rsidP="00475251">
            <w:pPr>
              <w:pStyle w:val="NormalWeb"/>
              <w:numPr>
                <w:ilvl w:val="0"/>
                <w:numId w:val="49"/>
              </w:numPr>
            </w:pPr>
            <w:r w:rsidRPr="007F60E2">
              <w:t>After saving targets, system analyses account types and balances.</w:t>
            </w:r>
          </w:p>
          <w:p w14:paraId="4C4914E8" w14:textId="77777777" w:rsidR="00204776" w:rsidRPr="007F60E2" w:rsidRDefault="00204776" w:rsidP="00475251">
            <w:pPr>
              <w:pStyle w:val="NormalWeb"/>
              <w:numPr>
                <w:ilvl w:val="0"/>
                <w:numId w:val="49"/>
              </w:numPr>
            </w:pPr>
            <w:r w:rsidRPr="007F60E2">
              <w:t>System proposes tags for accounts (e.g., “Daily Use”, “Emergency Fund”, “Long Term Invest”).</w:t>
            </w:r>
          </w:p>
          <w:p w14:paraId="2AB3D48F" w14:textId="77777777" w:rsidR="00204776" w:rsidRPr="007F60E2" w:rsidRDefault="00204776" w:rsidP="00475251">
            <w:pPr>
              <w:pStyle w:val="NormalWeb"/>
              <w:numPr>
                <w:ilvl w:val="0"/>
                <w:numId w:val="49"/>
              </w:numPr>
            </w:pPr>
            <w:r w:rsidRPr="007F60E2">
              <w:t>User accepts or edits suggested tags.</w:t>
            </w:r>
          </w:p>
          <w:p w14:paraId="1E9E2DAF" w14:textId="77777777" w:rsidR="008D09AC" w:rsidRDefault="00204776" w:rsidP="00475251">
            <w:pPr>
              <w:pStyle w:val="NormalWeb"/>
              <w:numPr>
                <w:ilvl w:val="0"/>
                <w:numId w:val="49"/>
              </w:numPr>
            </w:pPr>
            <w:r w:rsidRPr="007F60E2">
              <w:t>The use case continues to Step 6 of the Basic Flow.</w:t>
            </w:r>
          </w:p>
          <w:p w14:paraId="2D6D9B88" w14:textId="5E4DA2DD" w:rsidR="00EA7834" w:rsidRPr="007F60E2" w:rsidRDefault="00EA7834" w:rsidP="00EA7834">
            <w:pPr>
              <w:pStyle w:val="NormalWeb"/>
              <w:ind w:firstLine="0"/>
            </w:pPr>
            <w:r w:rsidRPr="007F60E2">
              <w:rPr>
                <w:rStyle w:val="Strong"/>
                <w:rFonts w:eastAsiaTheme="majorEastAsia"/>
                <w:b w:val="0"/>
                <w:bCs w:val="0"/>
              </w:rPr>
              <w:lastRenderedPageBreak/>
              <w:t>[A</w:t>
            </w:r>
            <w:r>
              <w:rPr>
                <w:rStyle w:val="Strong"/>
                <w:rFonts w:eastAsiaTheme="majorEastAsia"/>
                <w:b w:val="0"/>
                <w:bCs w:val="0"/>
              </w:rPr>
              <w:t>3</w:t>
            </w:r>
            <w:r w:rsidRPr="007F60E2">
              <w:rPr>
                <w:rStyle w:val="Strong"/>
                <w:rFonts w:eastAsiaTheme="majorEastAsia"/>
                <w:b w:val="0"/>
                <w:bCs w:val="0"/>
              </w:rPr>
              <w:t xml:space="preserve">: </w:t>
            </w:r>
            <w:r>
              <w:rPr>
                <w:rStyle w:val="Strong"/>
                <w:rFonts w:eastAsiaTheme="majorEastAsia"/>
                <w:b w:val="0"/>
                <w:bCs w:val="0"/>
              </w:rPr>
              <w:t>Manual enter</w:t>
            </w:r>
            <w:r w:rsidR="001378BE">
              <w:rPr>
                <w:rStyle w:val="Strong"/>
                <w:rFonts w:eastAsiaTheme="majorEastAsia"/>
                <w:b w:val="0"/>
                <w:bCs w:val="0"/>
              </w:rPr>
              <w:t xml:space="preserve"> allocation goal</w:t>
            </w:r>
            <w:r w:rsidRPr="007F60E2">
              <w:rPr>
                <w:rStyle w:val="Strong"/>
                <w:rFonts w:eastAsiaTheme="majorEastAsia"/>
                <w:b w:val="0"/>
                <w:bCs w:val="0"/>
              </w:rPr>
              <w:t>]</w:t>
            </w:r>
          </w:p>
          <w:p w14:paraId="60F47111" w14:textId="36187718" w:rsidR="00EA7834" w:rsidRPr="007F60E2" w:rsidRDefault="00EA7834" w:rsidP="00EA7834">
            <w:pPr>
              <w:pStyle w:val="NormalWeb"/>
              <w:numPr>
                <w:ilvl w:val="0"/>
                <w:numId w:val="85"/>
              </w:numPr>
            </w:pPr>
            <w:r w:rsidRPr="007F60E2">
              <w:t xml:space="preserve">User </w:t>
            </w:r>
            <w:r w:rsidR="001378BE">
              <w:t>enter percentage based on category</w:t>
            </w:r>
            <w:r w:rsidRPr="007F60E2">
              <w:t>.</w:t>
            </w:r>
          </w:p>
          <w:p w14:paraId="1CA29004" w14:textId="1BDA788F" w:rsidR="00EA7834" w:rsidRPr="007F60E2" w:rsidRDefault="00EA7834" w:rsidP="00EA7834">
            <w:pPr>
              <w:pStyle w:val="NormalWeb"/>
              <w:numPr>
                <w:ilvl w:val="0"/>
                <w:numId w:val="85"/>
              </w:numPr>
            </w:pPr>
            <w:r w:rsidRPr="007F60E2">
              <w:t>System loads percentages into the target fields.</w:t>
            </w:r>
          </w:p>
          <w:p w14:paraId="3DE869BB" w14:textId="525F6D91" w:rsidR="00615F91" w:rsidRPr="007F60E2" w:rsidRDefault="00EA7834" w:rsidP="00615F91">
            <w:pPr>
              <w:pStyle w:val="NormalWeb"/>
              <w:numPr>
                <w:ilvl w:val="0"/>
                <w:numId w:val="85"/>
              </w:numPr>
            </w:pPr>
            <w:r w:rsidRPr="007F60E2">
              <w:t>The use case continues at Step 4 of the Basic Flow.</w:t>
            </w:r>
          </w:p>
        </w:tc>
      </w:tr>
      <w:tr w:rsidR="008D09AC" w:rsidRPr="007F60E2" w14:paraId="41AD23E9" w14:textId="77777777" w:rsidTr="00963A3C">
        <w:tc>
          <w:tcPr>
            <w:tcW w:w="2122" w:type="dxa"/>
          </w:tcPr>
          <w:p w14:paraId="13E8DCEA" w14:textId="77777777" w:rsidR="008D09AC" w:rsidRPr="007F60E2" w:rsidRDefault="008D09AC" w:rsidP="00A5216F">
            <w:pPr>
              <w:pStyle w:val="Tabletextleft"/>
            </w:pPr>
            <w:r w:rsidRPr="007F60E2">
              <w:lastRenderedPageBreak/>
              <w:t>Exception Flow</w:t>
            </w:r>
          </w:p>
        </w:tc>
        <w:tc>
          <w:tcPr>
            <w:tcW w:w="6349" w:type="dxa"/>
          </w:tcPr>
          <w:p w14:paraId="4FAA7808" w14:textId="77777777" w:rsidR="00A93D0F" w:rsidRPr="007F60E2" w:rsidRDefault="00A93D0F" w:rsidP="00A93D0F">
            <w:pPr>
              <w:pStyle w:val="NormalWeb"/>
              <w:ind w:firstLine="0"/>
            </w:pPr>
            <w:r w:rsidRPr="007F60E2">
              <w:rPr>
                <w:rStyle w:val="Strong"/>
                <w:rFonts w:eastAsiaTheme="majorEastAsia"/>
                <w:b w:val="0"/>
                <w:bCs w:val="0"/>
              </w:rPr>
              <w:t>[E1: Invalid Allocation Total]</w:t>
            </w:r>
          </w:p>
          <w:p w14:paraId="59CBB8FA" w14:textId="77777777" w:rsidR="00A93D0F" w:rsidRPr="007F60E2" w:rsidRDefault="00A93D0F" w:rsidP="00475251">
            <w:pPr>
              <w:pStyle w:val="NormalWeb"/>
              <w:numPr>
                <w:ilvl w:val="0"/>
                <w:numId w:val="50"/>
              </w:numPr>
            </w:pPr>
            <w:r w:rsidRPr="007F60E2">
              <w:t>System detects the sum of target percentages ≠ 100% (outside tolerance).</w:t>
            </w:r>
          </w:p>
          <w:p w14:paraId="77842223" w14:textId="77777777" w:rsidR="00A93D0F" w:rsidRPr="007F60E2" w:rsidRDefault="00A93D0F" w:rsidP="00475251">
            <w:pPr>
              <w:pStyle w:val="NormalWeb"/>
              <w:numPr>
                <w:ilvl w:val="0"/>
                <w:numId w:val="50"/>
              </w:numPr>
            </w:pPr>
            <w:r w:rsidRPr="007F60E2">
              <w:t>System displays “Allocation percentages must total 100%” and highlights offending fields.</w:t>
            </w:r>
          </w:p>
          <w:p w14:paraId="231E9852" w14:textId="77777777" w:rsidR="00A93D0F" w:rsidRPr="007F60E2" w:rsidRDefault="00A93D0F" w:rsidP="00475251">
            <w:pPr>
              <w:pStyle w:val="NormalWeb"/>
              <w:numPr>
                <w:ilvl w:val="0"/>
                <w:numId w:val="50"/>
              </w:numPr>
            </w:pPr>
            <w:r w:rsidRPr="007F60E2">
              <w:t>User adjusts values and retries.</w:t>
            </w:r>
          </w:p>
          <w:p w14:paraId="67C64226" w14:textId="77777777" w:rsidR="00A93D0F" w:rsidRPr="007F60E2" w:rsidRDefault="00A93D0F" w:rsidP="00A93D0F">
            <w:pPr>
              <w:pStyle w:val="NormalWeb"/>
              <w:ind w:firstLine="0"/>
            </w:pPr>
            <w:r w:rsidRPr="007F60E2">
              <w:rPr>
                <w:rStyle w:val="Strong"/>
                <w:rFonts w:eastAsiaTheme="majorEastAsia"/>
                <w:b w:val="0"/>
                <w:bCs w:val="0"/>
              </w:rPr>
              <w:t>[E2: Insufficient Account Data]</w:t>
            </w:r>
          </w:p>
          <w:p w14:paraId="3BE4AD22" w14:textId="77777777" w:rsidR="00A93D0F" w:rsidRPr="007F60E2" w:rsidRDefault="00A93D0F" w:rsidP="00475251">
            <w:pPr>
              <w:pStyle w:val="NormalWeb"/>
              <w:numPr>
                <w:ilvl w:val="0"/>
                <w:numId w:val="51"/>
              </w:numPr>
            </w:pPr>
            <w:r w:rsidRPr="007F60E2">
              <w:t>System detects accounts lack balances or are empty.</w:t>
            </w:r>
          </w:p>
          <w:p w14:paraId="4ED2B875" w14:textId="77777777" w:rsidR="00A93D0F" w:rsidRPr="007F60E2" w:rsidRDefault="00A93D0F" w:rsidP="00475251">
            <w:pPr>
              <w:pStyle w:val="NormalWeb"/>
              <w:numPr>
                <w:ilvl w:val="0"/>
                <w:numId w:val="51"/>
              </w:numPr>
            </w:pPr>
            <w:r w:rsidRPr="007F60E2">
              <w:t>System displays “Not enough account data to compute allocation” and suggests adding balances first.</w:t>
            </w:r>
          </w:p>
          <w:p w14:paraId="04FB48CF" w14:textId="77777777" w:rsidR="00A93D0F" w:rsidRPr="007F60E2" w:rsidRDefault="00A93D0F" w:rsidP="00475251">
            <w:pPr>
              <w:pStyle w:val="NormalWeb"/>
              <w:numPr>
                <w:ilvl w:val="0"/>
                <w:numId w:val="51"/>
              </w:numPr>
            </w:pPr>
            <w:r w:rsidRPr="007F60E2">
              <w:t>Use case returns to Asset Allocation Goals page.</w:t>
            </w:r>
          </w:p>
          <w:p w14:paraId="3724DAAE" w14:textId="77777777" w:rsidR="00A93D0F" w:rsidRPr="007F60E2" w:rsidRDefault="00A93D0F" w:rsidP="00A93D0F">
            <w:pPr>
              <w:pStyle w:val="NormalWeb"/>
              <w:ind w:firstLine="0"/>
            </w:pPr>
            <w:r w:rsidRPr="007F60E2">
              <w:rPr>
                <w:rStyle w:val="Strong"/>
                <w:rFonts w:eastAsiaTheme="majorEastAsia"/>
                <w:b w:val="0"/>
                <w:bCs w:val="0"/>
              </w:rPr>
              <w:t>[E3: Tag Suggestion Failure]</w:t>
            </w:r>
          </w:p>
          <w:p w14:paraId="1BE628DE" w14:textId="64863ECE" w:rsidR="00A93D0F" w:rsidRPr="007F60E2" w:rsidRDefault="00A93D0F" w:rsidP="00475251">
            <w:pPr>
              <w:pStyle w:val="NormalWeb"/>
              <w:numPr>
                <w:ilvl w:val="0"/>
                <w:numId w:val="52"/>
              </w:numPr>
            </w:pPr>
            <w:r w:rsidRPr="007F60E2">
              <w:t>System cannot compute reliable tag suggestions.</w:t>
            </w:r>
          </w:p>
          <w:p w14:paraId="67BA9673" w14:textId="171596CF" w:rsidR="00A93D0F" w:rsidRPr="007F60E2" w:rsidRDefault="00A93D0F" w:rsidP="00475251">
            <w:pPr>
              <w:pStyle w:val="NormalWeb"/>
              <w:numPr>
                <w:ilvl w:val="0"/>
                <w:numId w:val="52"/>
              </w:numPr>
            </w:pPr>
            <w:r w:rsidRPr="007F60E2">
              <w:t>System displays an error message while saved targets remain intact.</w:t>
            </w:r>
          </w:p>
          <w:p w14:paraId="676FA8D7" w14:textId="61229323" w:rsidR="008D09AC" w:rsidRPr="007F60E2" w:rsidRDefault="00A93D0F" w:rsidP="00475251">
            <w:pPr>
              <w:pStyle w:val="NormalWeb"/>
              <w:numPr>
                <w:ilvl w:val="0"/>
                <w:numId w:val="52"/>
              </w:numPr>
            </w:pPr>
            <w:r w:rsidRPr="007F60E2">
              <w:t>User may manually tag accounts.</w:t>
            </w:r>
          </w:p>
        </w:tc>
      </w:tr>
      <w:tr w:rsidR="008D09AC" w:rsidRPr="007F60E2" w14:paraId="4BEF784B" w14:textId="77777777" w:rsidTr="00963A3C">
        <w:tc>
          <w:tcPr>
            <w:tcW w:w="2122" w:type="dxa"/>
          </w:tcPr>
          <w:p w14:paraId="2A477963" w14:textId="77777777" w:rsidR="008D09AC" w:rsidRPr="007F60E2" w:rsidRDefault="008D09AC" w:rsidP="00A5216F">
            <w:pPr>
              <w:pStyle w:val="Tabletextleft"/>
            </w:pPr>
            <w:r w:rsidRPr="007F60E2">
              <w:t>Post Condition</w:t>
            </w:r>
          </w:p>
        </w:tc>
        <w:tc>
          <w:tcPr>
            <w:tcW w:w="6349" w:type="dxa"/>
          </w:tcPr>
          <w:p w14:paraId="13089958" w14:textId="0979E6E9" w:rsidR="008D09AC" w:rsidRPr="007F60E2" w:rsidRDefault="0014795C" w:rsidP="00A270C1">
            <w:pPr>
              <w:pStyle w:val="Tableheader"/>
              <w:rPr>
                <w:b w:val="0"/>
              </w:rPr>
            </w:pPr>
            <w:r w:rsidRPr="007F60E2">
              <w:rPr>
                <w:b w:val="0"/>
              </w:rPr>
              <w:t>Allocation target is stored in the user profile</w:t>
            </w:r>
            <w:r w:rsidR="00394F8E" w:rsidRPr="007F60E2">
              <w:rPr>
                <w:b w:val="0"/>
              </w:rPr>
              <w:t xml:space="preserve"> and suggested accounts tags are applied to accounts.</w:t>
            </w:r>
          </w:p>
        </w:tc>
      </w:tr>
    </w:tbl>
    <w:p w14:paraId="7C38675C" w14:textId="77777777" w:rsidR="00A63693" w:rsidRDefault="00A63693" w:rsidP="00A63693">
      <w:pPr>
        <w:pStyle w:val="UMPParagraph"/>
        <w:rPr>
          <w:lang w:eastAsia="en-MY"/>
        </w:rPr>
      </w:pPr>
    </w:p>
    <w:p w14:paraId="16788883" w14:textId="77777777" w:rsidR="00A63693" w:rsidRDefault="00A63693" w:rsidP="00A63693">
      <w:pPr>
        <w:pStyle w:val="UMPParagraph"/>
        <w:rPr>
          <w:lang w:eastAsia="en-MY"/>
        </w:rPr>
      </w:pPr>
    </w:p>
    <w:p w14:paraId="5D65709A" w14:textId="7B71CDD6" w:rsidR="00A63693" w:rsidRPr="00110BCA" w:rsidRDefault="00110BCA" w:rsidP="00110BCA">
      <w:pPr>
        <w:pStyle w:val="SoureforFigureUMP"/>
        <w:rPr>
          <w:rFonts w:eastAsia="Times New Roman"/>
          <w:szCs w:val="24"/>
          <w:lang w:val="en-MY" w:eastAsia="zh-CN"/>
        </w:rPr>
      </w:pPr>
      <w:r w:rsidRPr="00110BCA">
        <w:rPr>
          <w:noProof/>
        </w:rPr>
        <w:lastRenderedPageBreak/>
        <w:drawing>
          <wp:inline distT="0" distB="0" distL="0" distR="0" wp14:anchorId="3E5830E6" wp14:editId="4D2E6BCC">
            <wp:extent cx="5368925" cy="22606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392719" cy="2270619"/>
                    </a:xfrm>
                    <a:prstGeom prst="rect">
                      <a:avLst/>
                    </a:prstGeom>
                    <a:noFill/>
                    <a:ln>
                      <a:noFill/>
                    </a:ln>
                  </pic:spPr>
                </pic:pic>
              </a:graphicData>
            </a:graphic>
          </wp:inline>
        </w:drawing>
      </w:r>
    </w:p>
    <w:p w14:paraId="6C2FC88B" w14:textId="18030A7F" w:rsidR="00447293" w:rsidRDefault="00447293" w:rsidP="00D92B33">
      <w:pPr>
        <w:pStyle w:val="CaptionforFigurePlatesUMP"/>
      </w:pPr>
      <w:bookmarkStart w:id="202" w:name="_Toc216217325"/>
      <w:r>
        <w:t>Figure 3.11</w:t>
      </w:r>
      <w:r>
        <w:tab/>
        <w:t xml:space="preserve">Use case diagram of Manage </w:t>
      </w:r>
      <w:bookmarkEnd w:id="202"/>
      <w:r w:rsidR="00584708">
        <w:t>Categories</w:t>
      </w:r>
    </w:p>
    <w:p w14:paraId="6BB48790" w14:textId="77777777" w:rsidR="00110BCA" w:rsidRDefault="00110BCA" w:rsidP="00A270C1">
      <w:pPr>
        <w:pStyle w:val="Tableheader"/>
      </w:pPr>
    </w:p>
    <w:p w14:paraId="0CF4CDC8" w14:textId="77777777" w:rsidR="00FA7C96" w:rsidRDefault="00FA7C96" w:rsidP="00A270C1">
      <w:pPr>
        <w:pStyle w:val="Tableheader"/>
      </w:pPr>
    </w:p>
    <w:p w14:paraId="2B88656D" w14:textId="77777777" w:rsidR="00FA7C96" w:rsidRDefault="00FA7C96" w:rsidP="00A270C1">
      <w:pPr>
        <w:pStyle w:val="Tableheader"/>
      </w:pPr>
    </w:p>
    <w:p w14:paraId="618FF2DB" w14:textId="77777777" w:rsidR="00FA7C96" w:rsidRDefault="00FA7C96" w:rsidP="00A270C1">
      <w:pPr>
        <w:pStyle w:val="Tableheader"/>
      </w:pPr>
    </w:p>
    <w:p w14:paraId="248009AC" w14:textId="77777777" w:rsidR="00FA7C96" w:rsidRDefault="00FA7C96" w:rsidP="00A270C1">
      <w:pPr>
        <w:pStyle w:val="Tableheader"/>
      </w:pPr>
    </w:p>
    <w:p w14:paraId="07C17E2D" w14:textId="28D49092" w:rsidR="00110BCA" w:rsidRDefault="00110BCA" w:rsidP="00A270C1">
      <w:pPr>
        <w:pStyle w:val="Tableheader"/>
      </w:pPr>
      <w:bookmarkStart w:id="203" w:name="_Toc216217256"/>
      <w:r>
        <w:t>Table 3.9</w:t>
      </w:r>
      <w:r>
        <w:tab/>
        <w:t xml:space="preserve">Use Case Description of Manage </w:t>
      </w:r>
      <w:bookmarkEnd w:id="203"/>
      <w:r w:rsidR="00972D20">
        <w:t>Categories</w:t>
      </w:r>
    </w:p>
    <w:tbl>
      <w:tblPr>
        <w:tblStyle w:val="TableGrid"/>
        <w:tblW w:w="0" w:type="auto"/>
        <w:tblLook w:val="04A0" w:firstRow="1" w:lastRow="0" w:firstColumn="1" w:lastColumn="0" w:noHBand="0" w:noVBand="1"/>
      </w:tblPr>
      <w:tblGrid>
        <w:gridCol w:w="2122"/>
        <w:gridCol w:w="6349"/>
      </w:tblGrid>
      <w:tr w:rsidR="008D09AC" w:rsidRPr="007F60E2" w14:paraId="65E2E7BA" w14:textId="77777777" w:rsidTr="00963A3C">
        <w:tc>
          <w:tcPr>
            <w:tcW w:w="2122" w:type="dxa"/>
          </w:tcPr>
          <w:p w14:paraId="2C2C10DB" w14:textId="77777777" w:rsidR="008D09AC" w:rsidRPr="007F60E2" w:rsidRDefault="008D09AC" w:rsidP="00A5216F">
            <w:pPr>
              <w:pStyle w:val="Tabletextleft"/>
            </w:pPr>
            <w:r w:rsidRPr="007F60E2">
              <w:t>Use Case ID</w:t>
            </w:r>
          </w:p>
        </w:tc>
        <w:tc>
          <w:tcPr>
            <w:tcW w:w="6349" w:type="dxa"/>
          </w:tcPr>
          <w:p w14:paraId="318F6A04" w14:textId="70B153D9" w:rsidR="008D09AC" w:rsidRPr="007F60E2" w:rsidRDefault="008D09AC" w:rsidP="00A270C1">
            <w:pPr>
              <w:pStyle w:val="Tableheader"/>
              <w:rPr>
                <w:b w:val="0"/>
              </w:rPr>
            </w:pPr>
            <w:r w:rsidRPr="007F60E2">
              <w:rPr>
                <w:b w:val="0"/>
              </w:rPr>
              <w:t>UC</w:t>
            </w:r>
            <w:r w:rsidR="00E97BDF" w:rsidRPr="007F60E2">
              <w:rPr>
                <w:b w:val="0"/>
              </w:rPr>
              <w:t>08</w:t>
            </w:r>
          </w:p>
        </w:tc>
      </w:tr>
      <w:tr w:rsidR="008D09AC" w:rsidRPr="007F60E2" w14:paraId="7F1AE95C" w14:textId="77777777" w:rsidTr="00963A3C">
        <w:tc>
          <w:tcPr>
            <w:tcW w:w="2122" w:type="dxa"/>
          </w:tcPr>
          <w:p w14:paraId="4CE0C753" w14:textId="77777777" w:rsidR="008D09AC" w:rsidRPr="007F60E2" w:rsidRDefault="008D09AC" w:rsidP="00A5216F">
            <w:pPr>
              <w:pStyle w:val="Tabletextleft"/>
            </w:pPr>
            <w:r w:rsidRPr="007F60E2">
              <w:t>Use Case Name</w:t>
            </w:r>
          </w:p>
        </w:tc>
        <w:tc>
          <w:tcPr>
            <w:tcW w:w="6349" w:type="dxa"/>
          </w:tcPr>
          <w:p w14:paraId="664BA58C" w14:textId="40822B95" w:rsidR="008D09AC" w:rsidRPr="007F60E2" w:rsidRDefault="00E97BDF" w:rsidP="00A270C1">
            <w:pPr>
              <w:pStyle w:val="Tableheader"/>
              <w:rPr>
                <w:b w:val="0"/>
              </w:rPr>
            </w:pPr>
            <w:r w:rsidRPr="007F60E2">
              <w:rPr>
                <w:b w:val="0"/>
              </w:rPr>
              <w:t>Manage Categories</w:t>
            </w:r>
          </w:p>
        </w:tc>
      </w:tr>
      <w:tr w:rsidR="008D09AC" w:rsidRPr="007F60E2" w14:paraId="349AD05B" w14:textId="77777777" w:rsidTr="00963A3C">
        <w:tc>
          <w:tcPr>
            <w:tcW w:w="2122" w:type="dxa"/>
          </w:tcPr>
          <w:p w14:paraId="46777824" w14:textId="77777777" w:rsidR="008D09AC" w:rsidRPr="007F60E2" w:rsidRDefault="008D09AC" w:rsidP="00A5216F">
            <w:pPr>
              <w:pStyle w:val="Tabletextleft"/>
            </w:pPr>
            <w:r w:rsidRPr="007F60E2">
              <w:t>Brief Description</w:t>
            </w:r>
          </w:p>
        </w:tc>
        <w:tc>
          <w:tcPr>
            <w:tcW w:w="6349" w:type="dxa"/>
          </w:tcPr>
          <w:p w14:paraId="7048D185" w14:textId="5B03AA6E" w:rsidR="008D09AC" w:rsidRPr="007F60E2" w:rsidRDefault="0031236A" w:rsidP="00A270C1">
            <w:pPr>
              <w:pStyle w:val="Tableheader"/>
              <w:rPr>
                <w:b w:val="0"/>
              </w:rPr>
            </w:pPr>
            <w:r w:rsidRPr="007F60E2">
              <w:rPr>
                <w:b w:val="0"/>
              </w:rPr>
              <w:t>This use case explains how users manage transaction categories</w:t>
            </w:r>
            <w:r w:rsidR="00DC14DD" w:rsidRPr="007F60E2">
              <w:rPr>
                <w:b w:val="0"/>
              </w:rPr>
              <w:t>, including adding custom categories and editing default categories.</w:t>
            </w:r>
          </w:p>
        </w:tc>
      </w:tr>
      <w:tr w:rsidR="008D09AC" w:rsidRPr="007F60E2" w14:paraId="747492C4" w14:textId="77777777" w:rsidTr="00963A3C">
        <w:tc>
          <w:tcPr>
            <w:tcW w:w="2122" w:type="dxa"/>
          </w:tcPr>
          <w:p w14:paraId="32380269" w14:textId="77777777" w:rsidR="008D09AC" w:rsidRPr="007F60E2" w:rsidRDefault="008D09AC" w:rsidP="00A5216F">
            <w:pPr>
              <w:pStyle w:val="Tabletextleft"/>
            </w:pPr>
            <w:r w:rsidRPr="007F60E2">
              <w:t>Actor</w:t>
            </w:r>
          </w:p>
        </w:tc>
        <w:tc>
          <w:tcPr>
            <w:tcW w:w="6349" w:type="dxa"/>
          </w:tcPr>
          <w:p w14:paraId="29C13755" w14:textId="77777777" w:rsidR="008D09AC" w:rsidRPr="007F60E2" w:rsidRDefault="008D09AC" w:rsidP="00A270C1">
            <w:pPr>
              <w:pStyle w:val="Tableheader"/>
              <w:rPr>
                <w:b w:val="0"/>
              </w:rPr>
            </w:pPr>
            <w:r w:rsidRPr="007F60E2">
              <w:rPr>
                <w:b w:val="0"/>
              </w:rPr>
              <w:t>User</w:t>
            </w:r>
          </w:p>
        </w:tc>
      </w:tr>
      <w:tr w:rsidR="008D09AC" w:rsidRPr="007F60E2" w14:paraId="17203709" w14:textId="77777777" w:rsidTr="00963A3C">
        <w:tc>
          <w:tcPr>
            <w:tcW w:w="2122" w:type="dxa"/>
          </w:tcPr>
          <w:p w14:paraId="372F4FB5" w14:textId="77777777" w:rsidR="008D09AC" w:rsidRPr="007F60E2" w:rsidRDefault="008D09AC" w:rsidP="00A5216F">
            <w:pPr>
              <w:pStyle w:val="Tabletextleft"/>
            </w:pPr>
            <w:r w:rsidRPr="007F60E2">
              <w:t>Pre-Condition</w:t>
            </w:r>
          </w:p>
        </w:tc>
        <w:tc>
          <w:tcPr>
            <w:tcW w:w="6349" w:type="dxa"/>
          </w:tcPr>
          <w:p w14:paraId="2D1198D0" w14:textId="6D3A9369" w:rsidR="008D09AC" w:rsidRPr="007F60E2" w:rsidRDefault="00A270C1" w:rsidP="00A270C1">
            <w:pPr>
              <w:pStyle w:val="Tableheader"/>
              <w:rPr>
                <w:b w:val="0"/>
                <w:lang w:val="en-MY"/>
              </w:rPr>
            </w:pPr>
            <w:r w:rsidRPr="007F60E2">
              <w:rPr>
                <w:b w:val="0"/>
              </w:rPr>
              <w:t>User has logged in.</w:t>
            </w:r>
          </w:p>
        </w:tc>
      </w:tr>
      <w:tr w:rsidR="008D09AC" w:rsidRPr="007F60E2" w14:paraId="51554560" w14:textId="77777777" w:rsidTr="00963A3C">
        <w:tc>
          <w:tcPr>
            <w:tcW w:w="2122" w:type="dxa"/>
          </w:tcPr>
          <w:p w14:paraId="49EC1515" w14:textId="77777777" w:rsidR="008D09AC" w:rsidRPr="007F60E2" w:rsidRDefault="008D09AC" w:rsidP="00A5216F">
            <w:pPr>
              <w:pStyle w:val="Tabletextleft"/>
            </w:pPr>
            <w:r w:rsidRPr="007F60E2">
              <w:lastRenderedPageBreak/>
              <w:t>Basic Flow</w:t>
            </w:r>
          </w:p>
        </w:tc>
        <w:tc>
          <w:tcPr>
            <w:tcW w:w="6349" w:type="dxa"/>
          </w:tcPr>
          <w:p w14:paraId="4F5E0707" w14:textId="77777777" w:rsidR="008D09AC" w:rsidRPr="007F60E2" w:rsidRDefault="00A270C1" w:rsidP="00475251">
            <w:pPr>
              <w:pStyle w:val="Tableheader"/>
              <w:numPr>
                <w:ilvl w:val="0"/>
                <w:numId w:val="53"/>
              </w:numPr>
              <w:rPr>
                <w:b w:val="0"/>
              </w:rPr>
            </w:pPr>
            <w:r w:rsidRPr="007F60E2">
              <w:rPr>
                <w:b w:val="0"/>
              </w:rPr>
              <w:t>This use case begins when the user</w:t>
            </w:r>
            <w:r w:rsidR="00FE3ABD" w:rsidRPr="007F60E2">
              <w:rPr>
                <w:b w:val="0"/>
              </w:rPr>
              <w:t xml:space="preserve"> navigates to the categories management page.</w:t>
            </w:r>
          </w:p>
          <w:p w14:paraId="7A14A063" w14:textId="77777777" w:rsidR="00FE3ABD" w:rsidRPr="007F60E2" w:rsidRDefault="00FE3ABD" w:rsidP="00475251">
            <w:pPr>
              <w:pStyle w:val="Tableheader"/>
              <w:numPr>
                <w:ilvl w:val="0"/>
                <w:numId w:val="53"/>
              </w:numPr>
              <w:rPr>
                <w:b w:val="0"/>
              </w:rPr>
            </w:pPr>
            <w:r w:rsidRPr="007F60E2">
              <w:rPr>
                <w:b w:val="0"/>
              </w:rPr>
              <w:t>System displays the list of existing default categories.</w:t>
            </w:r>
          </w:p>
          <w:p w14:paraId="11F00CE0" w14:textId="77777777" w:rsidR="00FE3ABD" w:rsidRPr="007F60E2" w:rsidRDefault="00FE3ABD" w:rsidP="00475251">
            <w:pPr>
              <w:pStyle w:val="Tableheader"/>
              <w:numPr>
                <w:ilvl w:val="0"/>
                <w:numId w:val="53"/>
              </w:numPr>
              <w:rPr>
                <w:b w:val="0"/>
              </w:rPr>
            </w:pPr>
            <w:r w:rsidRPr="007F60E2">
              <w:rPr>
                <w:b w:val="0"/>
              </w:rPr>
              <w:t>User selects an operation.</w:t>
            </w:r>
          </w:p>
          <w:p w14:paraId="13E3645B" w14:textId="77777777" w:rsidR="00FE3ABD" w:rsidRPr="007F60E2" w:rsidRDefault="00FE3ABD" w:rsidP="00475251">
            <w:pPr>
              <w:pStyle w:val="Tableheader"/>
              <w:numPr>
                <w:ilvl w:val="0"/>
                <w:numId w:val="53"/>
              </w:numPr>
              <w:rPr>
                <w:b w:val="0"/>
              </w:rPr>
            </w:pPr>
            <w:r w:rsidRPr="007F60E2">
              <w:rPr>
                <w:b w:val="0"/>
              </w:rPr>
              <w:t xml:space="preserve"> System saved and updates</w:t>
            </w:r>
            <w:r w:rsidR="00796F5F" w:rsidRPr="007F60E2">
              <w:rPr>
                <w:b w:val="0"/>
              </w:rPr>
              <w:t xml:space="preserve"> the category list.</w:t>
            </w:r>
          </w:p>
          <w:p w14:paraId="00F1A50B" w14:textId="3815DEC3" w:rsidR="00796F5F" w:rsidRPr="007F60E2" w:rsidRDefault="00796F5F" w:rsidP="00475251">
            <w:pPr>
              <w:pStyle w:val="Tableheader"/>
              <w:numPr>
                <w:ilvl w:val="0"/>
                <w:numId w:val="53"/>
              </w:numPr>
              <w:rPr>
                <w:b w:val="0"/>
              </w:rPr>
            </w:pPr>
            <w:r w:rsidRPr="007F60E2">
              <w:rPr>
                <w:b w:val="0"/>
              </w:rPr>
              <w:t xml:space="preserve">The use case </w:t>
            </w:r>
            <w:r w:rsidR="003C0F7E" w:rsidRPr="007F60E2">
              <w:rPr>
                <w:b w:val="0"/>
              </w:rPr>
              <w:t>en</w:t>
            </w:r>
            <w:r w:rsidRPr="007F60E2">
              <w:rPr>
                <w:b w:val="0"/>
              </w:rPr>
              <w:t xml:space="preserve">ds. </w:t>
            </w:r>
          </w:p>
        </w:tc>
      </w:tr>
      <w:tr w:rsidR="008D09AC" w:rsidRPr="007F60E2" w14:paraId="3E33B664" w14:textId="77777777" w:rsidTr="00963A3C">
        <w:tc>
          <w:tcPr>
            <w:tcW w:w="2122" w:type="dxa"/>
          </w:tcPr>
          <w:p w14:paraId="4F535E6C" w14:textId="77777777" w:rsidR="008D09AC" w:rsidRPr="007F60E2" w:rsidRDefault="008D09AC" w:rsidP="00A5216F">
            <w:pPr>
              <w:pStyle w:val="Tabletextleft"/>
            </w:pPr>
            <w:r w:rsidRPr="007F60E2">
              <w:t>Alternative Flow</w:t>
            </w:r>
          </w:p>
        </w:tc>
        <w:tc>
          <w:tcPr>
            <w:tcW w:w="6349" w:type="dxa"/>
          </w:tcPr>
          <w:p w14:paraId="20CFA72B" w14:textId="77777777" w:rsidR="000331BA" w:rsidRDefault="000331BA" w:rsidP="00A5216F">
            <w:pPr>
              <w:pStyle w:val="Tabletextleft"/>
              <w:rPr>
                <w:lang w:val="en-MY"/>
              </w:rPr>
            </w:pPr>
            <w:r>
              <w:rPr>
                <w:rStyle w:val="Strong"/>
                <w:b w:val="0"/>
                <w:bCs w:val="0"/>
              </w:rPr>
              <w:t>[A1: Add Custom Category]</w:t>
            </w:r>
          </w:p>
          <w:p w14:paraId="594CF15E" w14:textId="77777777" w:rsidR="000331BA" w:rsidRDefault="000331BA" w:rsidP="00A5216F">
            <w:pPr>
              <w:pStyle w:val="Tabletextleft"/>
              <w:numPr>
                <w:ilvl w:val="0"/>
                <w:numId w:val="55"/>
              </w:numPr>
            </w:pPr>
            <w:r>
              <w:t>User selects “Add Category”.</w:t>
            </w:r>
          </w:p>
          <w:p w14:paraId="77D47E55" w14:textId="77777777" w:rsidR="000331BA" w:rsidRDefault="000331BA" w:rsidP="00A5216F">
            <w:pPr>
              <w:pStyle w:val="Tabletextleft"/>
              <w:numPr>
                <w:ilvl w:val="0"/>
                <w:numId w:val="55"/>
              </w:numPr>
            </w:pPr>
            <w:r>
              <w:t>System displays the creation form.</w:t>
            </w:r>
          </w:p>
          <w:p w14:paraId="2DFF8541" w14:textId="77777777" w:rsidR="000331BA" w:rsidRDefault="000331BA" w:rsidP="00A5216F">
            <w:pPr>
              <w:pStyle w:val="Tabletextleft"/>
              <w:numPr>
                <w:ilvl w:val="0"/>
                <w:numId w:val="55"/>
              </w:numPr>
            </w:pPr>
            <w:r>
              <w:t>User enters category name and icon.</w:t>
            </w:r>
          </w:p>
          <w:p w14:paraId="3EA7EA8D" w14:textId="77777777" w:rsidR="000331BA" w:rsidRDefault="000331BA" w:rsidP="00A5216F">
            <w:pPr>
              <w:pStyle w:val="Tabletextleft"/>
              <w:numPr>
                <w:ilvl w:val="0"/>
                <w:numId w:val="55"/>
              </w:numPr>
            </w:pPr>
            <w:r>
              <w:t>User selects Save.</w:t>
            </w:r>
          </w:p>
          <w:p w14:paraId="4ADDF831" w14:textId="77777777" w:rsidR="000331BA" w:rsidRDefault="000331BA" w:rsidP="00A5216F">
            <w:pPr>
              <w:pStyle w:val="Tabletextleft"/>
              <w:numPr>
                <w:ilvl w:val="0"/>
                <w:numId w:val="55"/>
              </w:numPr>
            </w:pPr>
            <w:r>
              <w:t>The use case continues to Step 4.</w:t>
            </w:r>
          </w:p>
          <w:p w14:paraId="408748E4" w14:textId="77777777" w:rsidR="000331BA" w:rsidRDefault="000331BA" w:rsidP="00A5216F">
            <w:pPr>
              <w:pStyle w:val="Tabletextleft"/>
            </w:pPr>
            <w:r>
              <w:rPr>
                <w:rStyle w:val="Strong"/>
                <w:b w:val="0"/>
                <w:bCs w:val="0"/>
              </w:rPr>
              <w:t>[A2: Edit Category]</w:t>
            </w:r>
          </w:p>
          <w:p w14:paraId="21042B8C" w14:textId="77777777" w:rsidR="000331BA" w:rsidRDefault="000331BA" w:rsidP="00A5216F">
            <w:pPr>
              <w:pStyle w:val="Tabletextleft"/>
              <w:numPr>
                <w:ilvl w:val="0"/>
                <w:numId w:val="56"/>
              </w:numPr>
            </w:pPr>
            <w:r>
              <w:t>User selects an existing category.</w:t>
            </w:r>
          </w:p>
          <w:p w14:paraId="38074FBC" w14:textId="61EDFD07" w:rsidR="000331BA" w:rsidRDefault="000331BA" w:rsidP="00A5216F">
            <w:pPr>
              <w:pStyle w:val="Tabletextleft"/>
              <w:numPr>
                <w:ilvl w:val="0"/>
                <w:numId w:val="56"/>
              </w:numPr>
            </w:pPr>
            <w:r>
              <w:t xml:space="preserve">System </w:t>
            </w:r>
            <w:r w:rsidR="001A36AD">
              <w:t>displays</w:t>
            </w:r>
            <w:r>
              <w:t xml:space="preserve"> editable fields.</w:t>
            </w:r>
          </w:p>
          <w:p w14:paraId="0B8AA9C7" w14:textId="77777777" w:rsidR="000331BA" w:rsidRDefault="000331BA" w:rsidP="00A5216F">
            <w:pPr>
              <w:pStyle w:val="Tabletextleft"/>
              <w:numPr>
                <w:ilvl w:val="0"/>
                <w:numId w:val="56"/>
              </w:numPr>
            </w:pPr>
            <w:r>
              <w:t>User updates details.</w:t>
            </w:r>
          </w:p>
          <w:p w14:paraId="619FFFE6" w14:textId="77777777" w:rsidR="000331BA" w:rsidRDefault="000331BA" w:rsidP="00A5216F">
            <w:pPr>
              <w:pStyle w:val="Tabletextleft"/>
              <w:numPr>
                <w:ilvl w:val="0"/>
                <w:numId w:val="56"/>
              </w:numPr>
            </w:pPr>
            <w:r>
              <w:t>User selects Save.</w:t>
            </w:r>
          </w:p>
          <w:p w14:paraId="5228F4C4" w14:textId="77777777" w:rsidR="000331BA" w:rsidRDefault="000331BA" w:rsidP="00A5216F">
            <w:pPr>
              <w:pStyle w:val="Tabletextleft"/>
              <w:numPr>
                <w:ilvl w:val="0"/>
                <w:numId w:val="56"/>
              </w:numPr>
            </w:pPr>
            <w:r>
              <w:t>The use case continues to Step 4.</w:t>
            </w:r>
          </w:p>
          <w:p w14:paraId="0842F7B8" w14:textId="77777777" w:rsidR="000331BA" w:rsidRDefault="000331BA" w:rsidP="00A5216F">
            <w:pPr>
              <w:pStyle w:val="Tabletextleft"/>
            </w:pPr>
            <w:r>
              <w:rPr>
                <w:rStyle w:val="Strong"/>
                <w:b w:val="0"/>
                <w:bCs w:val="0"/>
              </w:rPr>
              <w:t>[A3: Delete Category]</w:t>
            </w:r>
          </w:p>
          <w:p w14:paraId="0C2612A2" w14:textId="77777777" w:rsidR="000331BA" w:rsidRDefault="000331BA" w:rsidP="00A5216F">
            <w:pPr>
              <w:pStyle w:val="Tabletextleft"/>
              <w:numPr>
                <w:ilvl w:val="0"/>
                <w:numId w:val="57"/>
              </w:numPr>
            </w:pPr>
            <w:r>
              <w:t>User selects a category to delete.</w:t>
            </w:r>
          </w:p>
          <w:p w14:paraId="2BA57A97" w14:textId="77777777" w:rsidR="000331BA" w:rsidRDefault="000331BA" w:rsidP="00A5216F">
            <w:pPr>
              <w:pStyle w:val="Tabletextleft"/>
              <w:numPr>
                <w:ilvl w:val="0"/>
                <w:numId w:val="57"/>
              </w:numPr>
            </w:pPr>
            <w:r>
              <w:lastRenderedPageBreak/>
              <w:t>System displays a confirmation message.</w:t>
            </w:r>
          </w:p>
          <w:p w14:paraId="065CAD01" w14:textId="77777777" w:rsidR="000331BA" w:rsidRDefault="000331BA" w:rsidP="00A5216F">
            <w:pPr>
              <w:pStyle w:val="Tabletextleft"/>
              <w:numPr>
                <w:ilvl w:val="0"/>
                <w:numId w:val="57"/>
              </w:numPr>
            </w:pPr>
            <w:r>
              <w:t>User confirms deletion.</w:t>
            </w:r>
          </w:p>
          <w:p w14:paraId="4C5A45C7" w14:textId="789DE42A" w:rsidR="008D09AC" w:rsidRPr="000331BA" w:rsidRDefault="000331BA" w:rsidP="00A5216F">
            <w:pPr>
              <w:pStyle w:val="Tabletextleft"/>
              <w:numPr>
                <w:ilvl w:val="0"/>
                <w:numId w:val="57"/>
              </w:numPr>
            </w:pPr>
            <w:r>
              <w:t>The use case continues to Step 4.</w:t>
            </w:r>
          </w:p>
        </w:tc>
      </w:tr>
      <w:tr w:rsidR="008D09AC" w:rsidRPr="007F60E2" w14:paraId="4B244B04" w14:textId="77777777" w:rsidTr="00963A3C">
        <w:tc>
          <w:tcPr>
            <w:tcW w:w="2122" w:type="dxa"/>
          </w:tcPr>
          <w:p w14:paraId="60E8DEA9" w14:textId="77777777" w:rsidR="008D09AC" w:rsidRPr="007F60E2" w:rsidRDefault="008D09AC" w:rsidP="00A5216F">
            <w:pPr>
              <w:pStyle w:val="Tabletextleft"/>
            </w:pPr>
            <w:r w:rsidRPr="007F60E2">
              <w:lastRenderedPageBreak/>
              <w:t>Exception Flow</w:t>
            </w:r>
          </w:p>
        </w:tc>
        <w:tc>
          <w:tcPr>
            <w:tcW w:w="6349" w:type="dxa"/>
          </w:tcPr>
          <w:p w14:paraId="60B2EC68" w14:textId="4442ACC8" w:rsidR="008D09AC" w:rsidRPr="007F60E2" w:rsidRDefault="0012114B" w:rsidP="00A270C1">
            <w:pPr>
              <w:pStyle w:val="Tableheader"/>
              <w:rPr>
                <w:b w:val="0"/>
              </w:rPr>
            </w:pPr>
            <w:r>
              <w:rPr>
                <w:b w:val="0"/>
              </w:rPr>
              <w:t>-</w:t>
            </w:r>
          </w:p>
        </w:tc>
      </w:tr>
      <w:tr w:rsidR="008D09AC" w:rsidRPr="007F60E2" w14:paraId="5DEA92AA" w14:textId="77777777" w:rsidTr="00963A3C">
        <w:tc>
          <w:tcPr>
            <w:tcW w:w="2122" w:type="dxa"/>
          </w:tcPr>
          <w:p w14:paraId="4A5EAE3F" w14:textId="77777777" w:rsidR="008D09AC" w:rsidRPr="007F60E2" w:rsidRDefault="008D09AC" w:rsidP="00A5216F">
            <w:pPr>
              <w:pStyle w:val="Tabletextleft"/>
            </w:pPr>
            <w:r w:rsidRPr="007F60E2">
              <w:t>Post Condition</w:t>
            </w:r>
          </w:p>
        </w:tc>
        <w:tc>
          <w:tcPr>
            <w:tcW w:w="6349" w:type="dxa"/>
          </w:tcPr>
          <w:p w14:paraId="2D4F7FE7" w14:textId="7DDA8C3B" w:rsidR="008D09AC" w:rsidRPr="007F60E2" w:rsidRDefault="0012114B" w:rsidP="00A270C1">
            <w:pPr>
              <w:pStyle w:val="Tableheader"/>
              <w:rPr>
                <w:b w:val="0"/>
              </w:rPr>
            </w:pPr>
            <w:r>
              <w:rPr>
                <w:b w:val="0"/>
              </w:rPr>
              <w:t>The category list is updated accordingly.</w:t>
            </w:r>
          </w:p>
        </w:tc>
      </w:tr>
    </w:tbl>
    <w:p w14:paraId="78C56F62" w14:textId="77777777" w:rsidR="00110BCA" w:rsidRDefault="00110BCA" w:rsidP="00110BCA">
      <w:pPr>
        <w:pStyle w:val="UMPParagraph"/>
        <w:rPr>
          <w:lang w:eastAsia="en-MY"/>
        </w:rPr>
      </w:pPr>
    </w:p>
    <w:p w14:paraId="387A2F71" w14:textId="77777777" w:rsidR="00972D20" w:rsidRDefault="00972D20" w:rsidP="00110BCA">
      <w:pPr>
        <w:pStyle w:val="UMPParagraph"/>
        <w:rPr>
          <w:lang w:eastAsia="en-MY"/>
        </w:rPr>
      </w:pPr>
    </w:p>
    <w:p w14:paraId="4772BB46" w14:textId="1CB27EB6" w:rsidR="00972D20" w:rsidRPr="00DF2C53" w:rsidRDefault="00DF2C53" w:rsidP="00DF2C53">
      <w:pPr>
        <w:pStyle w:val="SoureforFigureUMP"/>
        <w:rPr>
          <w:rFonts w:eastAsia="Times New Roman" w:cs="Times New Roman"/>
          <w:szCs w:val="24"/>
          <w:lang w:val="en-MY" w:eastAsia="zh-CN"/>
        </w:rPr>
      </w:pPr>
      <w:r w:rsidRPr="00DF2C53">
        <w:rPr>
          <w:noProof/>
        </w:rPr>
        <w:drawing>
          <wp:inline distT="0" distB="0" distL="0" distR="0" wp14:anchorId="6E1EA80B" wp14:editId="04648763">
            <wp:extent cx="5366454" cy="20828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383650" cy="2089474"/>
                    </a:xfrm>
                    <a:prstGeom prst="rect">
                      <a:avLst/>
                    </a:prstGeom>
                    <a:noFill/>
                    <a:ln>
                      <a:noFill/>
                    </a:ln>
                  </pic:spPr>
                </pic:pic>
              </a:graphicData>
            </a:graphic>
          </wp:inline>
        </w:drawing>
      </w:r>
    </w:p>
    <w:p w14:paraId="09C08CDF" w14:textId="76433AC6" w:rsidR="00B244D4" w:rsidRDefault="00B244D4" w:rsidP="00D92B33">
      <w:pPr>
        <w:pStyle w:val="CaptionforFigurePlatesUMP"/>
      </w:pPr>
      <w:bookmarkStart w:id="204" w:name="_Toc216217326"/>
      <w:r>
        <w:t>Figure 3.12</w:t>
      </w:r>
      <w:r>
        <w:tab/>
        <w:t xml:space="preserve">Use case diagram of </w:t>
      </w:r>
      <w:bookmarkEnd w:id="204"/>
      <w:r w:rsidR="00584708">
        <w:t>Manage Analystics &amp; Visualization</w:t>
      </w:r>
    </w:p>
    <w:p w14:paraId="3873BFC5" w14:textId="77777777" w:rsidR="00DF2C53" w:rsidRDefault="00DF2C53" w:rsidP="00DF2C53">
      <w:pPr>
        <w:pStyle w:val="UMPParagraph"/>
        <w:rPr>
          <w:lang w:eastAsia="en-MY"/>
        </w:rPr>
      </w:pPr>
    </w:p>
    <w:p w14:paraId="62B98870" w14:textId="77777777" w:rsidR="00AD4353" w:rsidRDefault="00AD4353" w:rsidP="00DF2C53">
      <w:pPr>
        <w:pStyle w:val="UMPParagraph"/>
        <w:rPr>
          <w:lang w:eastAsia="en-MY"/>
        </w:rPr>
      </w:pPr>
    </w:p>
    <w:p w14:paraId="709BD095" w14:textId="47F6F907" w:rsidR="00DF2C53" w:rsidRDefault="00DF2C53" w:rsidP="00A270C1">
      <w:pPr>
        <w:pStyle w:val="Tableheader"/>
      </w:pPr>
      <w:bookmarkStart w:id="205" w:name="_Toc216217257"/>
      <w:r>
        <w:t>Table 3.10</w:t>
      </w:r>
      <w:r>
        <w:tab/>
        <w:t xml:space="preserve">Use Case Description of </w:t>
      </w:r>
      <w:bookmarkEnd w:id="205"/>
      <w:r>
        <w:t>Manage</w:t>
      </w:r>
      <w:r w:rsidR="00EA039E">
        <w:t xml:space="preserve"> Analytics &amp; Visualization</w:t>
      </w:r>
    </w:p>
    <w:tbl>
      <w:tblPr>
        <w:tblStyle w:val="TableGrid"/>
        <w:tblW w:w="0" w:type="auto"/>
        <w:tblLook w:val="04A0" w:firstRow="1" w:lastRow="0" w:firstColumn="1" w:lastColumn="0" w:noHBand="0" w:noVBand="1"/>
      </w:tblPr>
      <w:tblGrid>
        <w:gridCol w:w="2122"/>
        <w:gridCol w:w="6349"/>
      </w:tblGrid>
      <w:tr w:rsidR="008D09AC" w14:paraId="3D3674B2" w14:textId="77777777" w:rsidTr="00963A3C">
        <w:tc>
          <w:tcPr>
            <w:tcW w:w="2122" w:type="dxa"/>
          </w:tcPr>
          <w:p w14:paraId="18ECAA7C" w14:textId="77777777" w:rsidR="008D09AC" w:rsidRPr="00451F86" w:rsidRDefault="008D09AC" w:rsidP="00A5216F">
            <w:pPr>
              <w:pStyle w:val="Tabletextleft"/>
            </w:pPr>
            <w:r w:rsidRPr="00451F86">
              <w:t>Use Case ID</w:t>
            </w:r>
          </w:p>
        </w:tc>
        <w:tc>
          <w:tcPr>
            <w:tcW w:w="6349" w:type="dxa"/>
          </w:tcPr>
          <w:p w14:paraId="4A5515E9" w14:textId="784685CA" w:rsidR="008D09AC" w:rsidRDefault="008D09AC" w:rsidP="00A5216F">
            <w:pPr>
              <w:pStyle w:val="Tabletextleft"/>
            </w:pPr>
            <w:r>
              <w:t>UC</w:t>
            </w:r>
            <w:r w:rsidR="0012114B">
              <w:t>09</w:t>
            </w:r>
          </w:p>
        </w:tc>
      </w:tr>
      <w:tr w:rsidR="008D09AC" w14:paraId="1A3DB030" w14:textId="77777777" w:rsidTr="00963A3C">
        <w:tc>
          <w:tcPr>
            <w:tcW w:w="2122" w:type="dxa"/>
          </w:tcPr>
          <w:p w14:paraId="6D279D77" w14:textId="77777777" w:rsidR="008D09AC" w:rsidRPr="00451F86" w:rsidRDefault="008D09AC" w:rsidP="00A5216F">
            <w:pPr>
              <w:pStyle w:val="Tabletextleft"/>
            </w:pPr>
            <w:r w:rsidRPr="00451F86">
              <w:t>Use Case Name</w:t>
            </w:r>
          </w:p>
        </w:tc>
        <w:tc>
          <w:tcPr>
            <w:tcW w:w="6349" w:type="dxa"/>
          </w:tcPr>
          <w:p w14:paraId="23D0BF0A" w14:textId="008D5682" w:rsidR="008D09AC" w:rsidRDefault="0012114B" w:rsidP="00A5216F">
            <w:pPr>
              <w:pStyle w:val="Tabletextleft"/>
            </w:pPr>
            <w:r>
              <w:t>Manage Analytics &amp;</w:t>
            </w:r>
            <w:r w:rsidR="00AB4A4D">
              <w:t xml:space="preserve"> Visualization</w:t>
            </w:r>
            <w:r>
              <w:t xml:space="preserve"> </w:t>
            </w:r>
          </w:p>
        </w:tc>
      </w:tr>
      <w:tr w:rsidR="008D09AC" w14:paraId="7B7810B5" w14:textId="77777777" w:rsidTr="00963A3C">
        <w:tc>
          <w:tcPr>
            <w:tcW w:w="2122" w:type="dxa"/>
          </w:tcPr>
          <w:p w14:paraId="4B9CD4D7" w14:textId="77777777" w:rsidR="008D09AC" w:rsidRPr="00451F86" w:rsidRDefault="008D09AC" w:rsidP="00A5216F">
            <w:pPr>
              <w:pStyle w:val="Tabletextleft"/>
            </w:pPr>
            <w:r w:rsidRPr="00451F86">
              <w:lastRenderedPageBreak/>
              <w:t>Brief Description</w:t>
            </w:r>
          </w:p>
        </w:tc>
        <w:tc>
          <w:tcPr>
            <w:tcW w:w="6349" w:type="dxa"/>
          </w:tcPr>
          <w:p w14:paraId="5A9E06CF" w14:textId="1903BE70" w:rsidR="008D09AC" w:rsidRDefault="00AB4A4D" w:rsidP="00A5216F">
            <w:pPr>
              <w:pStyle w:val="Tabletextleft"/>
            </w:pPr>
            <w:r>
              <w:t>This use case explains about how users view their financial insights such as mont</w:t>
            </w:r>
            <w:r w:rsidR="00A630FA">
              <w:t>hly income/expense, calendar cash flow or investment performance.</w:t>
            </w:r>
          </w:p>
        </w:tc>
      </w:tr>
      <w:tr w:rsidR="008D09AC" w14:paraId="6291869A" w14:textId="77777777" w:rsidTr="00963A3C">
        <w:tc>
          <w:tcPr>
            <w:tcW w:w="2122" w:type="dxa"/>
          </w:tcPr>
          <w:p w14:paraId="4825E3F8" w14:textId="77777777" w:rsidR="008D09AC" w:rsidRPr="00451F86" w:rsidRDefault="008D09AC" w:rsidP="00A5216F">
            <w:pPr>
              <w:pStyle w:val="Tabletextleft"/>
            </w:pPr>
            <w:r w:rsidRPr="00451F86">
              <w:t>Actor</w:t>
            </w:r>
          </w:p>
        </w:tc>
        <w:tc>
          <w:tcPr>
            <w:tcW w:w="6349" w:type="dxa"/>
          </w:tcPr>
          <w:p w14:paraId="70A77071" w14:textId="77777777" w:rsidR="008D09AC" w:rsidRDefault="008D09AC" w:rsidP="00A5216F">
            <w:pPr>
              <w:pStyle w:val="Tabletextleft"/>
            </w:pPr>
            <w:r>
              <w:t>User</w:t>
            </w:r>
          </w:p>
        </w:tc>
      </w:tr>
      <w:tr w:rsidR="004C783F" w14:paraId="757CE0F0" w14:textId="77777777" w:rsidTr="00963A3C">
        <w:tc>
          <w:tcPr>
            <w:tcW w:w="2122" w:type="dxa"/>
          </w:tcPr>
          <w:p w14:paraId="03E59CFD" w14:textId="77777777" w:rsidR="004C783F" w:rsidRPr="00451F86" w:rsidRDefault="004C783F" w:rsidP="00A5216F">
            <w:pPr>
              <w:pStyle w:val="Tabletextleft"/>
            </w:pPr>
            <w:r w:rsidRPr="00451F86">
              <w:t>Pre-Condition</w:t>
            </w:r>
          </w:p>
        </w:tc>
        <w:tc>
          <w:tcPr>
            <w:tcW w:w="6349" w:type="dxa"/>
          </w:tcPr>
          <w:p w14:paraId="1AC43DA0" w14:textId="1F1BB649" w:rsidR="004C783F" w:rsidRDefault="006D7BDE" w:rsidP="00A5216F">
            <w:pPr>
              <w:pStyle w:val="Tabletextleft"/>
            </w:pPr>
            <w:r>
              <w:t>User has recorded at least one transaction.</w:t>
            </w:r>
          </w:p>
        </w:tc>
      </w:tr>
      <w:tr w:rsidR="004C783F" w14:paraId="0956F898" w14:textId="77777777" w:rsidTr="00963A3C">
        <w:tc>
          <w:tcPr>
            <w:tcW w:w="2122" w:type="dxa"/>
          </w:tcPr>
          <w:p w14:paraId="52CE51C5" w14:textId="77777777" w:rsidR="004C783F" w:rsidRPr="00451F86" w:rsidRDefault="004C783F" w:rsidP="00A5216F">
            <w:pPr>
              <w:pStyle w:val="Tabletextleft"/>
            </w:pPr>
            <w:r w:rsidRPr="00451F86">
              <w:t>Basic Flow</w:t>
            </w:r>
          </w:p>
        </w:tc>
        <w:tc>
          <w:tcPr>
            <w:tcW w:w="6349" w:type="dxa"/>
          </w:tcPr>
          <w:p w14:paraId="15BAC452" w14:textId="51B3F8F0" w:rsidR="004C783F" w:rsidRDefault="004C783F" w:rsidP="00A5216F">
            <w:pPr>
              <w:pStyle w:val="Tabletextleft"/>
              <w:numPr>
                <w:ilvl w:val="0"/>
                <w:numId w:val="58"/>
              </w:numPr>
            </w:pPr>
            <w:r>
              <w:t>This use case begins when the user navigates to the analytics</w:t>
            </w:r>
            <w:r w:rsidR="00A32F5C">
              <w:t xml:space="preserve"> and visualization</w:t>
            </w:r>
            <w:r>
              <w:t xml:space="preserve"> page.</w:t>
            </w:r>
          </w:p>
          <w:p w14:paraId="390A3935" w14:textId="77777777" w:rsidR="004C783F" w:rsidRDefault="004C783F" w:rsidP="00A5216F">
            <w:pPr>
              <w:pStyle w:val="Tabletextleft"/>
              <w:numPr>
                <w:ilvl w:val="0"/>
                <w:numId w:val="58"/>
              </w:numPr>
            </w:pPr>
            <w:r>
              <w:t>System generated all required charts and statistics based on user’s transaction record.</w:t>
            </w:r>
          </w:p>
          <w:p w14:paraId="584181AA" w14:textId="77777777" w:rsidR="004C783F" w:rsidRDefault="004C783F" w:rsidP="00A5216F">
            <w:pPr>
              <w:pStyle w:val="Tabletextleft"/>
              <w:numPr>
                <w:ilvl w:val="0"/>
                <w:numId w:val="58"/>
              </w:numPr>
            </w:pPr>
            <w:r>
              <w:t>System displays all insights.</w:t>
            </w:r>
          </w:p>
          <w:p w14:paraId="5023D2B3" w14:textId="13A77AC0" w:rsidR="004C783F" w:rsidRDefault="004C783F" w:rsidP="00A5216F">
            <w:pPr>
              <w:pStyle w:val="Tabletextleft"/>
              <w:numPr>
                <w:ilvl w:val="0"/>
                <w:numId w:val="58"/>
              </w:numPr>
            </w:pPr>
            <w:r>
              <w:t>The use case ends.</w:t>
            </w:r>
          </w:p>
        </w:tc>
      </w:tr>
      <w:tr w:rsidR="004C783F" w14:paraId="2292B29A" w14:textId="77777777" w:rsidTr="00963A3C">
        <w:tc>
          <w:tcPr>
            <w:tcW w:w="2122" w:type="dxa"/>
          </w:tcPr>
          <w:p w14:paraId="688B9158" w14:textId="77777777" w:rsidR="004C783F" w:rsidRPr="00451F86" w:rsidRDefault="004C783F" w:rsidP="00A5216F">
            <w:pPr>
              <w:pStyle w:val="Tabletextleft"/>
            </w:pPr>
            <w:r w:rsidRPr="00451F86">
              <w:t>Alternative Flow</w:t>
            </w:r>
          </w:p>
        </w:tc>
        <w:tc>
          <w:tcPr>
            <w:tcW w:w="6349" w:type="dxa"/>
          </w:tcPr>
          <w:p w14:paraId="0F64BD63" w14:textId="77777777" w:rsidR="00A0733C" w:rsidRDefault="00A0733C" w:rsidP="00A5216F">
            <w:pPr>
              <w:pStyle w:val="Tabletextleft"/>
              <w:rPr>
                <w:lang w:val="en-MY"/>
              </w:rPr>
            </w:pPr>
            <w:r>
              <w:rPr>
                <w:rStyle w:val="Strong"/>
                <w:b w:val="0"/>
                <w:bCs w:val="0"/>
              </w:rPr>
              <w:t>[A1: View Calendar Cash Flow]</w:t>
            </w:r>
          </w:p>
          <w:p w14:paraId="26C2355D" w14:textId="77777777" w:rsidR="00A0733C" w:rsidRDefault="00A0733C" w:rsidP="00A5216F">
            <w:pPr>
              <w:pStyle w:val="Tabletextleft"/>
              <w:numPr>
                <w:ilvl w:val="0"/>
                <w:numId w:val="59"/>
              </w:numPr>
            </w:pPr>
            <w:r>
              <w:t>User selects the Calendar View.</w:t>
            </w:r>
          </w:p>
          <w:p w14:paraId="038605AF" w14:textId="77777777" w:rsidR="00A0733C" w:rsidRDefault="00A0733C" w:rsidP="00A5216F">
            <w:pPr>
              <w:pStyle w:val="Tabletextleft"/>
              <w:numPr>
                <w:ilvl w:val="0"/>
                <w:numId w:val="59"/>
              </w:numPr>
            </w:pPr>
            <w:r>
              <w:t>System highlights income in green and expenses in red.</w:t>
            </w:r>
          </w:p>
          <w:p w14:paraId="4794B655" w14:textId="77777777" w:rsidR="00A0733C" w:rsidRDefault="00A0733C" w:rsidP="00A5216F">
            <w:pPr>
              <w:pStyle w:val="Tabletextleft"/>
              <w:numPr>
                <w:ilvl w:val="0"/>
                <w:numId w:val="59"/>
              </w:numPr>
            </w:pPr>
            <w:r>
              <w:t>The use case ends.</w:t>
            </w:r>
          </w:p>
          <w:p w14:paraId="2F23B7B7" w14:textId="477A04C4" w:rsidR="00A0733C" w:rsidRDefault="00A0733C" w:rsidP="00A5216F">
            <w:pPr>
              <w:pStyle w:val="Tabletextleft"/>
            </w:pPr>
            <w:r>
              <w:rPr>
                <w:rStyle w:val="Strong"/>
                <w:b w:val="0"/>
                <w:bCs w:val="0"/>
              </w:rPr>
              <w:t xml:space="preserve">[A2: View </w:t>
            </w:r>
            <w:r w:rsidR="00750A81">
              <w:rPr>
                <w:rStyle w:val="Strong"/>
                <w:b w:val="0"/>
                <w:bCs w:val="0"/>
              </w:rPr>
              <w:t>Income &amp; Expense</w:t>
            </w:r>
            <w:r>
              <w:rPr>
                <w:rStyle w:val="Strong"/>
                <w:b w:val="0"/>
                <w:bCs w:val="0"/>
              </w:rPr>
              <w:t xml:space="preserve"> Pie Chart]</w:t>
            </w:r>
          </w:p>
          <w:p w14:paraId="084BC359" w14:textId="7079EADE" w:rsidR="00A0733C" w:rsidRDefault="00A0733C" w:rsidP="00A5216F">
            <w:pPr>
              <w:pStyle w:val="Tabletextleft"/>
              <w:numPr>
                <w:ilvl w:val="0"/>
                <w:numId w:val="60"/>
              </w:numPr>
            </w:pPr>
            <w:r>
              <w:t xml:space="preserve">User selects </w:t>
            </w:r>
            <w:r w:rsidR="00EC36BF">
              <w:t>monthly income and expense v</w:t>
            </w:r>
            <w:r>
              <w:t>iew.</w:t>
            </w:r>
          </w:p>
          <w:p w14:paraId="5D91D4F8" w14:textId="3ACCD16B" w:rsidR="00A0733C" w:rsidRDefault="00A0733C" w:rsidP="00A5216F">
            <w:pPr>
              <w:pStyle w:val="Tabletextleft"/>
              <w:numPr>
                <w:ilvl w:val="0"/>
                <w:numId w:val="60"/>
              </w:numPr>
            </w:pPr>
            <w:r>
              <w:t>System displays spending vs. budget chart</w:t>
            </w:r>
            <w:r w:rsidR="00877995">
              <w:t xml:space="preserve"> and a monthly income </w:t>
            </w:r>
            <w:r w:rsidR="00A60347">
              <w:t>chart.</w:t>
            </w:r>
          </w:p>
          <w:p w14:paraId="3EA40B4E" w14:textId="77777777" w:rsidR="00A0733C" w:rsidRDefault="00A0733C" w:rsidP="00A5216F">
            <w:pPr>
              <w:pStyle w:val="Tabletextleft"/>
              <w:numPr>
                <w:ilvl w:val="0"/>
                <w:numId w:val="60"/>
              </w:numPr>
            </w:pPr>
            <w:r>
              <w:t>The use case ends.</w:t>
            </w:r>
          </w:p>
          <w:p w14:paraId="365287AD" w14:textId="77777777" w:rsidR="00A0733C" w:rsidRDefault="00A0733C" w:rsidP="00A5216F">
            <w:pPr>
              <w:pStyle w:val="Tabletextleft"/>
            </w:pPr>
            <w:r>
              <w:rPr>
                <w:rStyle w:val="Strong"/>
                <w:b w:val="0"/>
                <w:bCs w:val="0"/>
              </w:rPr>
              <w:t>[A3: View Investment Profit/Loss]</w:t>
            </w:r>
          </w:p>
          <w:p w14:paraId="172BD79C" w14:textId="759B4EDF" w:rsidR="00A0733C" w:rsidRDefault="00A0733C" w:rsidP="00A5216F">
            <w:pPr>
              <w:pStyle w:val="Tabletextleft"/>
              <w:numPr>
                <w:ilvl w:val="0"/>
                <w:numId w:val="61"/>
              </w:numPr>
            </w:pPr>
            <w:r>
              <w:t xml:space="preserve">User selects </w:t>
            </w:r>
            <w:r w:rsidR="00A60347">
              <w:t>i</w:t>
            </w:r>
            <w:r>
              <w:t xml:space="preserve">nvestment </w:t>
            </w:r>
            <w:r w:rsidR="00A60347">
              <w:t>v</w:t>
            </w:r>
            <w:r>
              <w:t>iew.</w:t>
            </w:r>
          </w:p>
          <w:p w14:paraId="07FB3465" w14:textId="77777777" w:rsidR="00A0733C" w:rsidRDefault="00A0733C" w:rsidP="00A5216F">
            <w:pPr>
              <w:pStyle w:val="Tabletextleft"/>
              <w:numPr>
                <w:ilvl w:val="0"/>
                <w:numId w:val="61"/>
              </w:numPr>
            </w:pPr>
            <w:r>
              <w:lastRenderedPageBreak/>
              <w:t>System displays dedicated profit/loss section.</w:t>
            </w:r>
          </w:p>
          <w:p w14:paraId="4D53CAAA" w14:textId="147207F7" w:rsidR="004C783F" w:rsidRDefault="00A0733C" w:rsidP="00A5216F">
            <w:pPr>
              <w:pStyle w:val="Tabletextleft"/>
              <w:numPr>
                <w:ilvl w:val="0"/>
                <w:numId w:val="61"/>
              </w:numPr>
            </w:pPr>
            <w:r>
              <w:t>The use case ends.</w:t>
            </w:r>
          </w:p>
        </w:tc>
      </w:tr>
      <w:tr w:rsidR="004C783F" w14:paraId="7618C78D" w14:textId="77777777" w:rsidTr="00963A3C">
        <w:tc>
          <w:tcPr>
            <w:tcW w:w="2122" w:type="dxa"/>
          </w:tcPr>
          <w:p w14:paraId="70DA856D" w14:textId="77777777" w:rsidR="004C783F" w:rsidRPr="00451F86" w:rsidRDefault="004C783F" w:rsidP="00A5216F">
            <w:pPr>
              <w:pStyle w:val="Tabletextleft"/>
            </w:pPr>
            <w:r w:rsidRPr="00451F86">
              <w:lastRenderedPageBreak/>
              <w:t>Exception Flow</w:t>
            </w:r>
          </w:p>
        </w:tc>
        <w:tc>
          <w:tcPr>
            <w:tcW w:w="6349" w:type="dxa"/>
          </w:tcPr>
          <w:p w14:paraId="7415950C" w14:textId="77777777" w:rsidR="00DB07CC" w:rsidRDefault="00DB07CC" w:rsidP="00A5216F">
            <w:pPr>
              <w:pStyle w:val="Tabletextleft"/>
              <w:rPr>
                <w:lang w:val="en-MY"/>
              </w:rPr>
            </w:pPr>
            <w:r>
              <w:rPr>
                <w:rStyle w:val="Strong"/>
                <w:b w:val="0"/>
                <w:bCs w:val="0"/>
              </w:rPr>
              <w:t>[E1: No Transaction Data]</w:t>
            </w:r>
          </w:p>
          <w:p w14:paraId="7B03F041" w14:textId="77777777" w:rsidR="00DB07CC" w:rsidRDefault="00DB07CC" w:rsidP="00A5216F">
            <w:pPr>
              <w:pStyle w:val="Tabletextleft"/>
              <w:numPr>
                <w:ilvl w:val="0"/>
                <w:numId w:val="62"/>
              </w:numPr>
            </w:pPr>
            <w:r>
              <w:t>System detects empty data.</w:t>
            </w:r>
          </w:p>
          <w:p w14:paraId="6124FA67" w14:textId="77777777" w:rsidR="00DB07CC" w:rsidRDefault="00DB07CC" w:rsidP="00A5216F">
            <w:pPr>
              <w:pStyle w:val="Tabletextleft"/>
              <w:numPr>
                <w:ilvl w:val="0"/>
                <w:numId w:val="62"/>
              </w:numPr>
            </w:pPr>
            <w:r>
              <w:t>System displays “No Data Available”.</w:t>
            </w:r>
          </w:p>
          <w:p w14:paraId="0A3D8B61" w14:textId="7DA938F0" w:rsidR="004C783F" w:rsidRPr="00DB07CC" w:rsidRDefault="00DB07CC" w:rsidP="00A5216F">
            <w:pPr>
              <w:pStyle w:val="Tabletextleft"/>
              <w:numPr>
                <w:ilvl w:val="0"/>
                <w:numId w:val="62"/>
              </w:numPr>
            </w:pPr>
            <w:r>
              <w:t>User returns to Analytics menu.</w:t>
            </w:r>
          </w:p>
        </w:tc>
      </w:tr>
      <w:tr w:rsidR="004C783F" w14:paraId="4C3E5E36" w14:textId="77777777" w:rsidTr="00963A3C">
        <w:tc>
          <w:tcPr>
            <w:tcW w:w="2122" w:type="dxa"/>
          </w:tcPr>
          <w:p w14:paraId="2FAC58B8" w14:textId="77777777" w:rsidR="004C783F" w:rsidRPr="00451F86" w:rsidRDefault="004C783F" w:rsidP="00A5216F">
            <w:pPr>
              <w:pStyle w:val="Tabletextleft"/>
            </w:pPr>
            <w:r w:rsidRPr="00451F86">
              <w:t>Post Condition</w:t>
            </w:r>
          </w:p>
        </w:tc>
        <w:tc>
          <w:tcPr>
            <w:tcW w:w="6349" w:type="dxa"/>
          </w:tcPr>
          <w:p w14:paraId="01D46549" w14:textId="7275F94B" w:rsidR="004C783F" w:rsidRDefault="00247B65" w:rsidP="00A5216F">
            <w:pPr>
              <w:pStyle w:val="Tabletextleft"/>
            </w:pPr>
            <w:r>
              <w:t>All related analytics visualizations are displayed successfully.</w:t>
            </w:r>
          </w:p>
        </w:tc>
      </w:tr>
    </w:tbl>
    <w:p w14:paraId="0CB5537D" w14:textId="77777777" w:rsidR="00DF2C53" w:rsidRDefault="00DF2C53" w:rsidP="00DF2C53">
      <w:pPr>
        <w:pStyle w:val="UMPParagraph"/>
        <w:rPr>
          <w:lang w:eastAsia="en-MY"/>
        </w:rPr>
      </w:pPr>
    </w:p>
    <w:p w14:paraId="2B3A22F8" w14:textId="77777777" w:rsidR="00722FDC" w:rsidRDefault="00722FDC" w:rsidP="00DF2C53">
      <w:pPr>
        <w:pStyle w:val="UMPParagraph"/>
        <w:rPr>
          <w:lang w:eastAsia="en-MY"/>
        </w:rPr>
      </w:pPr>
    </w:p>
    <w:p w14:paraId="22F106F9" w14:textId="0E8200EC" w:rsidR="00722FDC" w:rsidRPr="00D13031" w:rsidRDefault="00D13031" w:rsidP="00D13031">
      <w:pPr>
        <w:pStyle w:val="SoureforFigureUMP"/>
        <w:rPr>
          <w:rFonts w:cs="Times New Roman"/>
          <w:lang w:val="en-MY"/>
        </w:rPr>
      </w:pPr>
      <w:r w:rsidRPr="00D13031">
        <w:rPr>
          <w:noProof/>
          <w:lang w:val="en-MY"/>
        </w:rPr>
        <w:drawing>
          <wp:inline distT="0" distB="0" distL="0" distR="0" wp14:anchorId="4F8D6C9B" wp14:editId="21185D41">
            <wp:extent cx="5238837" cy="24130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271486" cy="2428038"/>
                    </a:xfrm>
                    <a:prstGeom prst="rect">
                      <a:avLst/>
                    </a:prstGeom>
                    <a:noFill/>
                    <a:ln>
                      <a:noFill/>
                    </a:ln>
                  </pic:spPr>
                </pic:pic>
              </a:graphicData>
            </a:graphic>
          </wp:inline>
        </w:drawing>
      </w:r>
    </w:p>
    <w:p w14:paraId="309A9760" w14:textId="34C36C3B" w:rsidR="00B244D4" w:rsidRDefault="001C678E" w:rsidP="00D92B33">
      <w:pPr>
        <w:pStyle w:val="CaptionforFigurePlatesUMP"/>
      </w:pPr>
      <w:bookmarkStart w:id="206" w:name="_Toc216217327"/>
      <w:r>
        <w:t>Figure 3.14</w:t>
      </w:r>
      <w:r>
        <w:tab/>
        <w:t xml:space="preserve">Use case diagram of </w:t>
      </w:r>
      <w:bookmarkEnd w:id="206"/>
      <w:r w:rsidR="00584708">
        <w:t>Generate Report</w:t>
      </w:r>
    </w:p>
    <w:p w14:paraId="46B65991" w14:textId="77777777" w:rsidR="006C1880" w:rsidRDefault="006C1880" w:rsidP="006C1880">
      <w:pPr>
        <w:pStyle w:val="UMPParagraph"/>
        <w:rPr>
          <w:lang w:eastAsia="en-MY"/>
        </w:rPr>
      </w:pPr>
    </w:p>
    <w:p w14:paraId="740A6E8C" w14:textId="77777777" w:rsidR="00AD4353" w:rsidRDefault="00AD4353" w:rsidP="006C1880">
      <w:pPr>
        <w:pStyle w:val="UMPParagraph"/>
        <w:rPr>
          <w:lang w:eastAsia="en-MY"/>
        </w:rPr>
      </w:pPr>
    </w:p>
    <w:p w14:paraId="3C8AA548" w14:textId="0F5F7860" w:rsidR="006C1880" w:rsidRDefault="006C1880" w:rsidP="00A270C1">
      <w:pPr>
        <w:pStyle w:val="Tableheader"/>
      </w:pPr>
      <w:r>
        <w:t>Table 3.11</w:t>
      </w:r>
      <w:r>
        <w:tab/>
        <w:t>Use Case Description of Generate Report</w:t>
      </w:r>
    </w:p>
    <w:tbl>
      <w:tblPr>
        <w:tblStyle w:val="TableGrid"/>
        <w:tblW w:w="0" w:type="auto"/>
        <w:tblLook w:val="04A0" w:firstRow="1" w:lastRow="0" w:firstColumn="1" w:lastColumn="0" w:noHBand="0" w:noVBand="1"/>
      </w:tblPr>
      <w:tblGrid>
        <w:gridCol w:w="2122"/>
        <w:gridCol w:w="6349"/>
      </w:tblGrid>
      <w:tr w:rsidR="008D09AC" w14:paraId="42CC28AF" w14:textId="77777777" w:rsidTr="00963A3C">
        <w:tc>
          <w:tcPr>
            <w:tcW w:w="2122" w:type="dxa"/>
          </w:tcPr>
          <w:p w14:paraId="1B9416CA" w14:textId="77777777" w:rsidR="008D09AC" w:rsidRPr="00451F86" w:rsidRDefault="008D09AC" w:rsidP="00A5216F">
            <w:pPr>
              <w:pStyle w:val="Tabletextleft"/>
            </w:pPr>
            <w:r w:rsidRPr="00451F86">
              <w:t>Use Case ID</w:t>
            </w:r>
          </w:p>
        </w:tc>
        <w:tc>
          <w:tcPr>
            <w:tcW w:w="6349" w:type="dxa"/>
          </w:tcPr>
          <w:p w14:paraId="1B3B08C5" w14:textId="5C424546" w:rsidR="008D09AC" w:rsidRDefault="008D09AC" w:rsidP="00A5216F">
            <w:pPr>
              <w:pStyle w:val="Tabletextleft"/>
            </w:pPr>
            <w:r>
              <w:t>UC</w:t>
            </w:r>
            <w:r w:rsidR="00247B65">
              <w:t>10</w:t>
            </w:r>
          </w:p>
        </w:tc>
      </w:tr>
      <w:tr w:rsidR="008D09AC" w14:paraId="2E736D80" w14:textId="77777777" w:rsidTr="00963A3C">
        <w:tc>
          <w:tcPr>
            <w:tcW w:w="2122" w:type="dxa"/>
          </w:tcPr>
          <w:p w14:paraId="2D41A77A" w14:textId="77777777" w:rsidR="008D09AC" w:rsidRPr="00451F86" w:rsidRDefault="008D09AC" w:rsidP="00A5216F">
            <w:pPr>
              <w:pStyle w:val="Tabletextleft"/>
            </w:pPr>
            <w:r w:rsidRPr="00451F86">
              <w:lastRenderedPageBreak/>
              <w:t>Use Case Name</w:t>
            </w:r>
          </w:p>
        </w:tc>
        <w:tc>
          <w:tcPr>
            <w:tcW w:w="6349" w:type="dxa"/>
          </w:tcPr>
          <w:p w14:paraId="4AC2CE5C" w14:textId="7CE07C7A" w:rsidR="008D09AC" w:rsidRDefault="00247B65" w:rsidP="00A5216F">
            <w:pPr>
              <w:pStyle w:val="Tabletextleft"/>
            </w:pPr>
            <w:r>
              <w:t>Generate Report</w:t>
            </w:r>
          </w:p>
        </w:tc>
      </w:tr>
      <w:tr w:rsidR="008D09AC" w14:paraId="0596C214" w14:textId="77777777" w:rsidTr="00963A3C">
        <w:tc>
          <w:tcPr>
            <w:tcW w:w="2122" w:type="dxa"/>
          </w:tcPr>
          <w:p w14:paraId="1D3C8551" w14:textId="77777777" w:rsidR="008D09AC" w:rsidRPr="00451F86" w:rsidRDefault="008D09AC" w:rsidP="00A5216F">
            <w:pPr>
              <w:pStyle w:val="Tabletextleft"/>
            </w:pPr>
            <w:r w:rsidRPr="00451F86">
              <w:t>Brief Description</w:t>
            </w:r>
          </w:p>
        </w:tc>
        <w:tc>
          <w:tcPr>
            <w:tcW w:w="6349" w:type="dxa"/>
          </w:tcPr>
          <w:p w14:paraId="35D348A5" w14:textId="0CA3AA6D" w:rsidR="008D09AC" w:rsidRDefault="00885190" w:rsidP="00A5216F">
            <w:pPr>
              <w:pStyle w:val="Tabletextleft"/>
            </w:pPr>
            <w:r>
              <w:t>This use case explains the process of generating and exporting a PDF report summarizing</w:t>
            </w:r>
            <w:r w:rsidR="007D3A4B">
              <w:t xml:space="preserve"> monthly income, expense, and asset status based on the analytics visualiza</w:t>
            </w:r>
            <w:r w:rsidR="00E0052F">
              <w:t>tion.</w:t>
            </w:r>
            <w:r w:rsidR="007D3A4B">
              <w:t xml:space="preserve"> </w:t>
            </w:r>
          </w:p>
        </w:tc>
      </w:tr>
      <w:tr w:rsidR="008D09AC" w14:paraId="6FB57789" w14:textId="77777777" w:rsidTr="00963A3C">
        <w:tc>
          <w:tcPr>
            <w:tcW w:w="2122" w:type="dxa"/>
          </w:tcPr>
          <w:p w14:paraId="03A02E78" w14:textId="77777777" w:rsidR="008D09AC" w:rsidRPr="00451F86" w:rsidRDefault="008D09AC" w:rsidP="00A5216F">
            <w:pPr>
              <w:pStyle w:val="Tabletextleft"/>
            </w:pPr>
            <w:r w:rsidRPr="00451F86">
              <w:t>Actor</w:t>
            </w:r>
          </w:p>
        </w:tc>
        <w:tc>
          <w:tcPr>
            <w:tcW w:w="6349" w:type="dxa"/>
          </w:tcPr>
          <w:p w14:paraId="332363B9" w14:textId="77777777" w:rsidR="008D09AC" w:rsidRDefault="008D09AC" w:rsidP="00A5216F">
            <w:pPr>
              <w:pStyle w:val="Tabletextleft"/>
            </w:pPr>
            <w:r>
              <w:t>User</w:t>
            </w:r>
          </w:p>
        </w:tc>
      </w:tr>
      <w:tr w:rsidR="008D09AC" w14:paraId="01D7CBA0" w14:textId="77777777" w:rsidTr="00963A3C">
        <w:tc>
          <w:tcPr>
            <w:tcW w:w="2122" w:type="dxa"/>
          </w:tcPr>
          <w:p w14:paraId="1FB7BFFA" w14:textId="77777777" w:rsidR="008D09AC" w:rsidRPr="00451F86" w:rsidRDefault="008D09AC" w:rsidP="00A5216F">
            <w:pPr>
              <w:pStyle w:val="Tabletextleft"/>
            </w:pPr>
            <w:r w:rsidRPr="00451F86">
              <w:t>Pre-Condition</w:t>
            </w:r>
          </w:p>
        </w:tc>
        <w:tc>
          <w:tcPr>
            <w:tcW w:w="6349" w:type="dxa"/>
          </w:tcPr>
          <w:p w14:paraId="674CA160" w14:textId="5944E782" w:rsidR="008D09AC" w:rsidRDefault="00E0052F" w:rsidP="00A5216F">
            <w:pPr>
              <w:pStyle w:val="Tabletextleft"/>
            </w:pPr>
            <w:r>
              <w:t xml:space="preserve">User has completed </w:t>
            </w:r>
            <w:r w:rsidR="005A1085">
              <w:t xml:space="preserve">monthly analytics visualization. </w:t>
            </w:r>
          </w:p>
        </w:tc>
      </w:tr>
      <w:tr w:rsidR="008D09AC" w14:paraId="228ECBA4" w14:textId="77777777" w:rsidTr="00963A3C">
        <w:tc>
          <w:tcPr>
            <w:tcW w:w="2122" w:type="dxa"/>
          </w:tcPr>
          <w:p w14:paraId="4EAB743E" w14:textId="77777777" w:rsidR="008D09AC" w:rsidRPr="00451F86" w:rsidRDefault="008D09AC" w:rsidP="00A5216F">
            <w:pPr>
              <w:pStyle w:val="Tabletextleft"/>
            </w:pPr>
            <w:r w:rsidRPr="00451F86">
              <w:t>Basic Flow</w:t>
            </w:r>
          </w:p>
        </w:tc>
        <w:tc>
          <w:tcPr>
            <w:tcW w:w="6349" w:type="dxa"/>
          </w:tcPr>
          <w:p w14:paraId="048A0178" w14:textId="77777777" w:rsidR="008D09AC" w:rsidRDefault="002C4D96" w:rsidP="00A5216F">
            <w:pPr>
              <w:pStyle w:val="Tabletextleft"/>
              <w:numPr>
                <w:ilvl w:val="0"/>
                <w:numId w:val="86"/>
              </w:numPr>
            </w:pPr>
            <w:r>
              <w:t>This use case begins when the user navigates to</w:t>
            </w:r>
            <w:r w:rsidR="00C239E5">
              <w:t xml:space="preserve"> </w:t>
            </w:r>
            <w:r w:rsidR="00D77F66">
              <w:t xml:space="preserve">the </w:t>
            </w:r>
            <w:r w:rsidR="00F646C6">
              <w:t>analytics page.</w:t>
            </w:r>
          </w:p>
          <w:p w14:paraId="71FABE93" w14:textId="77777777" w:rsidR="003E5C14" w:rsidRDefault="003E5C14" w:rsidP="00A5216F">
            <w:pPr>
              <w:pStyle w:val="Tabletextleft"/>
              <w:numPr>
                <w:ilvl w:val="0"/>
                <w:numId w:val="86"/>
              </w:numPr>
            </w:pPr>
            <w:r>
              <w:t>System displays the report generation options.</w:t>
            </w:r>
          </w:p>
          <w:p w14:paraId="00E5E41B" w14:textId="77777777" w:rsidR="003E5C14" w:rsidRDefault="003E5C14" w:rsidP="00A5216F">
            <w:pPr>
              <w:pStyle w:val="Tabletextleft"/>
              <w:numPr>
                <w:ilvl w:val="0"/>
                <w:numId w:val="86"/>
              </w:numPr>
            </w:pPr>
            <w:r>
              <w:t xml:space="preserve">User selects a </w:t>
            </w:r>
            <w:r w:rsidR="008374E4">
              <w:t xml:space="preserve">respective </w:t>
            </w:r>
            <w:r>
              <w:t>month</w:t>
            </w:r>
            <w:r w:rsidR="008374E4">
              <w:t>.</w:t>
            </w:r>
          </w:p>
          <w:p w14:paraId="31A5FF96" w14:textId="77777777" w:rsidR="008374E4" w:rsidRDefault="006350C0" w:rsidP="00A5216F">
            <w:pPr>
              <w:pStyle w:val="Tabletextleft"/>
              <w:numPr>
                <w:ilvl w:val="0"/>
                <w:numId w:val="86"/>
              </w:numPr>
            </w:pPr>
            <w:r>
              <w:t>System compiles all financial data.</w:t>
            </w:r>
          </w:p>
          <w:p w14:paraId="6EE7D928" w14:textId="77777777" w:rsidR="006350C0" w:rsidRDefault="006350C0" w:rsidP="00A5216F">
            <w:pPr>
              <w:pStyle w:val="Tabletextleft"/>
              <w:numPr>
                <w:ilvl w:val="0"/>
                <w:numId w:val="86"/>
              </w:numPr>
            </w:pPr>
            <w:r>
              <w:t>System generates the</w:t>
            </w:r>
            <w:r w:rsidR="00197CC0">
              <w:t xml:space="preserve"> PDF report.</w:t>
            </w:r>
          </w:p>
          <w:p w14:paraId="2297546E" w14:textId="1EE9A3B2" w:rsidR="006B28EA" w:rsidRDefault="006B28EA" w:rsidP="00A5216F">
            <w:pPr>
              <w:pStyle w:val="Tabletextleft"/>
              <w:numPr>
                <w:ilvl w:val="0"/>
                <w:numId w:val="86"/>
              </w:numPr>
            </w:pPr>
            <w:r>
              <w:t>The use case ends.</w:t>
            </w:r>
          </w:p>
        </w:tc>
      </w:tr>
      <w:tr w:rsidR="008D09AC" w14:paraId="4DBF6E48" w14:textId="77777777" w:rsidTr="00963A3C">
        <w:tc>
          <w:tcPr>
            <w:tcW w:w="2122" w:type="dxa"/>
          </w:tcPr>
          <w:p w14:paraId="5B271796" w14:textId="77777777" w:rsidR="008D09AC" w:rsidRPr="00451F86" w:rsidRDefault="008D09AC" w:rsidP="00A5216F">
            <w:pPr>
              <w:pStyle w:val="Tabletextleft"/>
            </w:pPr>
            <w:r w:rsidRPr="00451F86">
              <w:t>Alternative Flow</w:t>
            </w:r>
          </w:p>
        </w:tc>
        <w:tc>
          <w:tcPr>
            <w:tcW w:w="6349" w:type="dxa"/>
          </w:tcPr>
          <w:p w14:paraId="7B88B5A4" w14:textId="77777777" w:rsidR="008D09AC" w:rsidRDefault="006B28EA" w:rsidP="00A5216F">
            <w:pPr>
              <w:pStyle w:val="Tabletextleft"/>
            </w:pPr>
            <w:r>
              <w:t>[A1: Export PDF]</w:t>
            </w:r>
          </w:p>
          <w:p w14:paraId="6A1145C9" w14:textId="77777777" w:rsidR="006B28EA" w:rsidRDefault="006B28EA" w:rsidP="00A5216F">
            <w:pPr>
              <w:pStyle w:val="Tabletextleft"/>
              <w:numPr>
                <w:ilvl w:val="0"/>
                <w:numId w:val="64"/>
              </w:numPr>
            </w:pPr>
            <w:r>
              <w:t>User selects the export option.</w:t>
            </w:r>
          </w:p>
          <w:p w14:paraId="3DAE1E92" w14:textId="4C8B5F11" w:rsidR="006B28EA" w:rsidRDefault="008A7F65" w:rsidP="00A5216F">
            <w:pPr>
              <w:pStyle w:val="Tabletextleft"/>
              <w:numPr>
                <w:ilvl w:val="0"/>
                <w:numId w:val="64"/>
              </w:numPr>
            </w:pPr>
            <w:r>
              <w:t>System downloads the PDF to device storage.</w:t>
            </w:r>
          </w:p>
          <w:p w14:paraId="05C0BA80" w14:textId="444840EC" w:rsidR="008A7F65" w:rsidRDefault="008A7F65" w:rsidP="00A5216F">
            <w:pPr>
              <w:pStyle w:val="Tabletextleft"/>
              <w:numPr>
                <w:ilvl w:val="0"/>
                <w:numId w:val="64"/>
              </w:numPr>
            </w:pPr>
            <w:r>
              <w:t>The use case ends.</w:t>
            </w:r>
          </w:p>
        </w:tc>
      </w:tr>
      <w:tr w:rsidR="008D09AC" w14:paraId="41EC0013" w14:textId="77777777" w:rsidTr="00963A3C">
        <w:tc>
          <w:tcPr>
            <w:tcW w:w="2122" w:type="dxa"/>
          </w:tcPr>
          <w:p w14:paraId="43F69952" w14:textId="77777777" w:rsidR="008D09AC" w:rsidRPr="00451F86" w:rsidRDefault="008D09AC" w:rsidP="00A5216F">
            <w:pPr>
              <w:pStyle w:val="Tabletextleft"/>
            </w:pPr>
            <w:r w:rsidRPr="00451F86">
              <w:t>Exception Flow</w:t>
            </w:r>
          </w:p>
        </w:tc>
        <w:tc>
          <w:tcPr>
            <w:tcW w:w="6349" w:type="dxa"/>
          </w:tcPr>
          <w:p w14:paraId="2A4BBEAA" w14:textId="77777777" w:rsidR="005D7B87" w:rsidRDefault="005D7B87" w:rsidP="00A5216F">
            <w:pPr>
              <w:pStyle w:val="Tabletextleft"/>
              <w:rPr>
                <w:lang w:val="en-MY"/>
              </w:rPr>
            </w:pPr>
            <w:r>
              <w:rPr>
                <w:rStyle w:val="Strong"/>
                <w:b w:val="0"/>
                <w:bCs w:val="0"/>
              </w:rPr>
              <w:t>[E1: Report Generation Timeout]</w:t>
            </w:r>
          </w:p>
          <w:p w14:paraId="36DE4CB6" w14:textId="7AD94540" w:rsidR="005D7B87" w:rsidRDefault="005D7B87" w:rsidP="00A5216F">
            <w:pPr>
              <w:pStyle w:val="Tabletextleft"/>
              <w:numPr>
                <w:ilvl w:val="0"/>
                <w:numId w:val="65"/>
              </w:numPr>
            </w:pPr>
            <w:r>
              <w:t>System exceeds 10 second generation limit.</w:t>
            </w:r>
          </w:p>
          <w:p w14:paraId="0931AA80" w14:textId="77777777" w:rsidR="005D7B87" w:rsidRDefault="005D7B87" w:rsidP="00A5216F">
            <w:pPr>
              <w:pStyle w:val="Tabletextleft"/>
              <w:numPr>
                <w:ilvl w:val="0"/>
                <w:numId w:val="65"/>
              </w:numPr>
            </w:pPr>
            <w:r>
              <w:t>System displays “Report Failed to Generate”.</w:t>
            </w:r>
          </w:p>
          <w:p w14:paraId="6664BE78" w14:textId="7E13BB8A" w:rsidR="008D09AC" w:rsidRPr="005D7B87" w:rsidRDefault="002E783B" w:rsidP="00A5216F">
            <w:pPr>
              <w:pStyle w:val="Tabletextleft"/>
              <w:numPr>
                <w:ilvl w:val="0"/>
                <w:numId w:val="65"/>
              </w:numPr>
            </w:pPr>
            <w:r>
              <w:t>System prompt users to reexport again</w:t>
            </w:r>
            <w:r w:rsidR="005D7B87">
              <w:t>.</w:t>
            </w:r>
          </w:p>
        </w:tc>
      </w:tr>
      <w:tr w:rsidR="008D09AC" w14:paraId="40796FEC" w14:textId="77777777" w:rsidTr="00963A3C">
        <w:tc>
          <w:tcPr>
            <w:tcW w:w="2122" w:type="dxa"/>
          </w:tcPr>
          <w:p w14:paraId="15CBA3C2" w14:textId="77777777" w:rsidR="008D09AC" w:rsidRPr="00451F86" w:rsidRDefault="008D09AC" w:rsidP="00A5216F">
            <w:pPr>
              <w:pStyle w:val="Tabletextleft"/>
            </w:pPr>
            <w:r w:rsidRPr="00451F86">
              <w:lastRenderedPageBreak/>
              <w:t>Post Condition</w:t>
            </w:r>
          </w:p>
        </w:tc>
        <w:tc>
          <w:tcPr>
            <w:tcW w:w="6349" w:type="dxa"/>
          </w:tcPr>
          <w:p w14:paraId="40560E90" w14:textId="68DFDD23" w:rsidR="008D09AC" w:rsidRDefault="002E783B" w:rsidP="00A5216F">
            <w:pPr>
              <w:pStyle w:val="Tabletextleft"/>
            </w:pPr>
            <w:r>
              <w:t>PDF is generated and exported successfully and</w:t>
            </w:r>
            <w:r w:rsidR="0022673D">
              <w:t xml:space="preserve"> available for download.</w:t>
            </w:r>
          </w:p>
        </w:tc>
      </w:tr>
    </w:tbl>
    <w:p w14:paraId="23025037" w14:textId="77777777" w:rsidR="006C1880" w:rsidRDefault="006C1880" w:rsidP="006C1880">
      <w:pPr>
        <w:pStyle w:val="UMPParagraph"/>
        <w:rPr>
          <w:lang w:eastAsia="en-MY"/>
        </w:rPr>
      </w:pPr>
    </w:p>
    <w:p w14:paraId="51E76013" w14:textId="77777777" w:rsidR="003B55FE" w:rsidRDefault="003B55FE" w:rsidP="006C1880">
      <w:pPr>
        <w:pStyle w:val="UMPParagraph"/>
        <w:rPr>
          <w:lang w:eastAsia="en-MY"/>
        </w:rPr>
      </w:pPr>
    </w:p>
    <w:p w14:paraId="04E1B40D" w14:textId="78B43938" w:rsidR="003B55FE" w:rsidRPr="003B55FE" w:rsidRDefault="003B55FE" w:rsidP="003B55FE">
      <w:pPr>
        <w:pStyle w:val="SoureforFigureUMP"/>
        <w:rPr>
          <w:rFonts w:eastAsia="Times New Roman"/>
          <w:szCs w:val="24"/>
          <w:lang w:val="en-MY" w:eastAsia="zh-CN"/>
        </w:rPr>
      </w:pPr>
      <w:r w:rsidRPr="003B55FE">
        <w:rPr>
          <w:noProof/>
        </w:rPr>
        <w:drawing>
          <wp:inline distT="0" distB="0" distL="0" distR="0" wp14:anchorId="66B83233" wp14:editId="2E3F7212">
            <wp:extent cx="5410039" cy="21590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419339" cy="2162711"/>
                    </a:xfrm>
                    <a:prstGeom prst="rect">
                      <a:avLst/>
                    </a:prstGeom>
                    <a:noFill/>
                    <a:ln>
                      <a:noFill/>
                    </a:ln>
                  </pic:spPr>
                </pic:pic>
              </a:graphicData>
            </a:graphic>
          </wp:inline>
        </w:drawing>
      </w:r>
    </w:p>
    <w:p w14:paraId="5114CE75" w14:textId="286539A6" w:rsidR="001C678E" w:rsidRDefault="001C678E" w:rsidP="00D92B33">
      <w:pPr>
        <w:pStyle w:val="CaptionforFigurePlatesUMP"/>
      </w:pPr>
      <w:bookmarkStart w:id="207" w:name="_Toc216217328"/>
      <w:r>
        <w:t>Figure 3.15</w:t>
      </w:r>
      <w:r>
        <w:tab/>
        <w:t>Use case diagram of Backup &amp; Restore Data</w:t>
      </w:r>
      <w:bookmarkEnd w:id="207"/>
    </w:p>
    <w:p w14:paraId="7A010396" w14:textId="77777777" w:rsidR="003B55FE" w:rsidRDefault="003B55FE" w:rsidP="003B55FE">
      <w:pPr>
        <w:pStyle w:val="UMPParagraph"/>
        <w:rPr>
          <w:lang w:eastAsia="en-MY"/>
        </w:rPr>
      </w:pPr>
    </w:p>
    <w:p w14:paraId="0E3FEC61" w14:textId="77777777" w:rsidR="003B55FE" w:rsidRPr="00B37DA1" w:rsidRDefault="003B55FE" w:rsidP="00A270C1">
      <w:pPr>
        <w:pStyle w:val="Tableheader"/>
        <w:rPr>
          <w:lang w:val="en-MY"/>
        </w:rPr>
      </w:pPr>
      <w:bookmarkStart w:id="208" w:name="_Toc216217259"/>
      <w:r>
        <w:t>Table 3.12</w:t>
      </w:r>
      <w:r>
        <w:tab/>
        <w:t>Use Case Description of Backup &amp; Restore Data</w:t>
      </w:r>
      <w:bookmarkEnd w:id="208"/>
    </w:p>
    <w:tbl>
      <w:tblPr>
        <w:tblStyle w:val="TableGrid"/>
        <w:tblW w:w="0" w:type="auto"/>
        <w:tblLook w:val="04A0" w:firstRow="1" w:lastRow="0" w:firstColumn="1" w:lastColumn="0" w:noHBand="0" w:noVBand="1"/>
      </w:tblPr>
      <w:tblGrid>
        <w:gridCol w:w="2122"/>
        <w:gridCol w:w="6349"/>
      </w:tblGrid>
      <w:tr w:rsidR="008D09AC" w14:paraId="05534634" w14:textId="77777777" w:rsidTr="00963A3C">
        <w:tc>
          <w:tcPr>
            <w:tcW w:w="2122" w:type="dxa"/>
          </w:tcPr>
          <w:p w14:paraId="4FC7DCD8" w14:textId="77777777" w:rsidR="008D09AC" w:rsidRPr="00451F86" w:rsidRDefault="008D09AC" w:rsidP="00A5216F">
            <w:pPr>
              <w:pStyle w:val="Tabletextleft"/>
            </w:pPr>
            <w:r w:rsidRPr="00451F86">
              <w:t>Use Case ID</w:t>
            </w:r>
          </w:p>
        </w:tc>
        <w:tc>
          <w:tcPr>
            <w:tcW w:w="6349" w:type="dxa"/>
          </w:tcPr>
          <w:p w14:paraId="41701E9D" w14:textId="71F7D8E3" w:rsidR="008D09AC" w:rsidRDefault="008D09AC" w:rsidP="00A5216F">
            <w:pPr>
              <w:pStyle w:val="Tabletextleft"/>
            </w:pPr>
            <w:r>
              <w:t>UC</w:t>
            </w:r>
            <w:r w:rsidR="0033077F">
              <w:t>11</w:t>
            </w:r>
          </w:p>
        </w:tc>
      </w:tr>
      <w:tr w:rsidR="008D09AC" w14:paraId="4D1DCC26" w14:textId="77777777" w:rsidTr="00963A3C">
        <w:tc>
          <w:tcPr>
            <w:tcW w:w="2122" w:type="dxa"/>
          </w:tcPr>
          <w:p w14:paraId="66B8F235" w14:textId="77777777" w:rsidR="008D09AC" w:rsidRPr="00451F86" w:rsidRDefault="008D09AC" w:rsidP="00A5216F">
            <w:pPr>
              <w:pStyle w:val="Tabletextleft"/>
            </w:pPr>
            <w:r w:rsidRPr="00451F86">
              <w:t>Use Case Name</w:t>
            </w:r>
          </w:p>
        </w:tc>
        <w:tc>
          <w:tcPr>
            <w:tcW w:w="6349" w:type="dxa"/>
          </w:tcPr>
          <w:p w14:paraId="6030D9BB" w14:textId="1A3569CA" w:rsidR="008D09AC" w:rsidRDefault="0033077F" w:rsidP="00A5216F">
            <w:pPr>
              <w:pStyle w:val="Tabletextleft"/>
            </w:pPr>
            <w:r>
              <w:t>Backup &amp; Restore Da</w:t>
            </w:r>
            <w:r w:rsidR="00AC2CC3">
              <w:t>ta</w:t>
            </w:r>
          </w:p>
        </w:tc>
      </w:tr>
      <w:tr w:rsidR="008D09AC" w14:paraId="593032BB" w14:textId="77777777" w:rsidTr="00963A3C">
        <w:tc>
          <w:tcPr>
            <w:tcW w:w="2122" w:type="dxa"/>
          </w:tcPr>
          <w:p w14:paraId="0B2DB941" w14:textId="77777777" w:rsidR="008D09AC" w:rsidRPr="00451F86" w:rsidRDefault="008D09AC" w:rsidP="00A5216F">
            <w:pPr>
              <w:pStyle w:val="Tabletextleft"/>
            </w:pPr>
            <w:r w:rsidRPr="00451F86">
              <w:t>Brief Description</w:t>
            </w:r>
          </w:p>
        </w:tc>
        <w:tc>
          <w:tcPr>
            <w:tcW w:w="6349" w:type="dxa"/>
          </w:tcPr>
          <w:p w14:paraId="7428B838" w14:textId="15CC14EB" w:rsidR="008D09AC" w:rsidRDefault="009E7BC5" w:rsidP="00A5216F">
            <w:pPr>
              <w:pStyle w:val="Tabletextleft"/>
            </w:pPr>
            <w:r>
              <w:t>This use case explains the process of backing up data to cloud storage and restoring data from backup files.</w:t>
            </w:r>
          </w:p>
        </w:tc>
      </w:tr>
      <w:tr w:rsidR="008D09AC" w14:paraId="0AC2BFC7" w14:textId="77777777" w:rsidTr="00963A3C">
        <w:tc>
          <w:tcPr>
            <w:tcW w:w="2122" w:type="dxa"/>
          </w:tcPr>
          <w:p w14:paraId="2917097A" w14:textId="77777777" w:rsidR="008D09AC" w:rsidRPr="00451F86" w:rsidRDefault="008D09AC" w:rsidP="00A5216F">
            <w:pPr>
              <w:pStyle w:val="Tabletextleft"/>
            </w:pPr>
            <w:r w:rsidRPr="00451F86">
              <w:t>Actor</w:t>
            </w:r>
          </w:p>
        </w:tc>
        <w:tc>
          <w:tcPr>
            <w:tcW w:w="6349" w:type="dxa"/>
          </w:tcPr>
          <w:p w14:paraId="73D3431E" w14:textId="77777777" w:rsidR="008D09AC" w:rsidRDefault="008D09AC" w:rsidP="00A5216F">
            <w:pPr>
              <w:pStyle w:val="Tabletextleft"/>
            </w:pPr>
            <w:r>
              <w:t>User</w:t>
            </w:r>
          </w:p>
        </w:tc>
      </w:tr>
      <w:tr w:rsidR="008D09AC" w14:paraId="0A1EC794" w14:textId="77777777" w:rsidTr="00963A3C">
        <w:tc>
          <w:tcPr>
            <w:tcW w:w="2122" w:type="dxa"/>
          </w:tcPr>
          <w:p w14:paraId="6C43DBBB" w14:textId="77777777" w:rsidR="008D09AC" w:rsidRPr="00451F86" w:rsidRDefault="008D09AC" w:rsidP="00A5216F">
            <w:pPr>
              <w:pStyle w:val="Tabletextleft"/>
            </w:pPr>
            <w:r w:rsidRPr="00451F86">
              <w:t>Pre-Condition</w:t>
            </w:r>
          </w:p>
        </w:tc>
        <w:tc>
          <w:tcPr>
            <w:tcW w:w="6349" w:type="dxa"/>
          </w:tcPr>
          <w:p w14:paraId="025175BF" w14:textId="437776BE" w:rsidR="008D09AC" w:rsidRDefault="004C2562" w:rsidP="00A5216F">
            <w:pPr>
              <w:pStyle w:val="Tabletextleft"/>
            </w:pPr>
            <w:r>
              <w:t>User has logg</w:t>
            </w:r>
            <w:r w:rsidR="00311803">
              <w:t>ed in.</w:t>
            </w:r>
          </w:p>
        </w:tc>
      </w:tr>
      <w:tr w:rsidR="008D09AC" w14:paraId="0001C1F4" w14:textId="77777777" w:rsidTr="00963A3C">
        <w:tc>
          <w:tcPr>
            <w:tcW w:w="2122" w:type="dxa"/>
          </w:tcPr>
          <w:p w14:paraId="59DB2C2B" w14:textId="77777777" w:rsidR="008D09AC" w:rsidRPr="00451F86" w:rsidRDefault="008D09AC" w:rsidP="00A5216F">
            <w:pPr>
              <w:pStyle w:val="Tabletextleft"/>
            </w:pPr>
            <w:r w:rsidRPr="00451F86">
              <w:t>Basic Flow</w:t>
            </w:r>
          </w:p>
        </w:tc>
        <w:tc>
          <w:tcPr>
            <w:tcW w:w="6349" w:type="dxa"/>
          </w:tcPr>
          <w:p w14:paraId="52989359" w14:textId="77777777" w:rsidR="008D09AC" w:rsidRDefault="00311803" w:rsidP="00A5216F">
            <w:pPr>
              <w:pStyle w:val="Tabletextleft"/>
              <w:numPr>
                <w:ilvl w:val="0"/>
                <w:numId w:val="66"/>
              </w:numPr>
            </w:pPr>
            <w:r>
              <w:t>This use case begins when the user navigates to the Backup</w:t>
            </w:r>
            <w:r w:rsidR="00FF2D97">
              <w:t xml:space="preserve"> &amp; Restore settings.</w:t>
            </w:r>
          </w:p>
          <w:p w14:paraId="53989791" w14:textId="77777777" w:rsidR="00FF2D97" w:rsidRDefault="00FF2D97" w:rsidP="00A5216F">
            <w:pPr>
              <w:pStyle w:val="Tabletextleft"/>
              <w:numPr>
                <w:ilvl w:val="0"/>
                <w:numId w:val="66"/>
              </w:numPr>
            </w:pPr>
            <w:r>
              <w:lastRenderedPageBreak/>
              <w:t>System displays the available options</w:t>
            </w:r>
            <w:r w:rsidR="003827C5">
              <w:t>.</w:t>
            </w:r>
          </w:p>
          <w:p w14:paraId="13EE8071" w14:textId="77777777" w:rsidR="003827C5" w:rsidRDefault="000B381F" w:rsidP="00A5216F">
            <w:pPr>
              <w:pStyle w:val="Tabletextleft"/>
              <w:numPr>
                <w:ilvl w:val="0"/>
                <w:numId w:val="66"/>
              </w:numPr>
            </w:pPr>
            <w:r>
              <w:t>User selects backup or restore.</w:t>
            </w:r>
          </w:p>
          <w:p w14:paraId="25E84BBE" w14:textId="77777777" w:rsidR="000B381F" w:rsidRDefault="000B381F" w:rsidP="00A5216F">
            <w:pPr>
              <w:pStyle w:val="Tabletextleft"/>
              <w:numPr>
                <w:ilvl w:val="0"/>
                <w:numId w:val="66"/>
              </w:numPr>
            </w:pPr>
            <w:r>
              <w:t>System processes the selected operation.</w:t>
            </w:r>
          </w:p>
          <w:p w14:paraId="7269DE83" w14:textId="5979D0D7" w:rsidR="004A2FC4" w:rsidRDefault="004A2FC4" w:rsidP="00A5216F">
            <w:pPr>
              <w:pStyle w:val="Tabletextleft"/>
              <w:numPr>
                <w:ilvl w:val="0"/>
                <w:numId w:val="66"/>
              </w:numPr>
            </w:pPr>
            <w:r>
              <w:t>System display successfully message.</w:t>
            </w:r>
          </w:p>
          <w:p w14:paraId="483A4F51" w14:textId="0A2F711F" w:rsidR="000B381F" w:rsidRDefault="000B381F" w:rsidP="00A5216F">
            <w:pPr>
              <w:pStyle w:val="Tabletextleft"/>
              <w:numPr>
                <w:ilvl w:val="0"/>
                <w:numId w:val="66"/>
              </w:numPr>
            </w:pPr>
            <w:r>
              <w:t>The use case ends.</w:t>
            </w:r>
          </w:p>
        </w:tc>
      </w:tr>
      <w:tr w:rsidR="008D09AC" w14:paraId="2A50CAA5" w14:textId="77777777" w:rsidTr="00963A3C">
        <w:tc>
          <w:tcPr>
            <w:tcW w:w="2122" w:type="dxa"/>
          </w:tcPr>
          <w:p w14:paraId="5E7A53DA" w14:textId="77777777" w:rsidR="008D09AC" w:rsidRPr="00451F86" w:rsidRDefault="008D09AC" w:rsidP="00A5216F">
            <w:pPr>
              <w:pStyle w:val="Tabletextleft"/>
            </w:pPr>
            <w:r w:rsidRPr="00451F86">
              <w:lastRenderedPageBreak/>
              <w:t>Alternative Flow</w:t>
            </w:r>
          </w:p>
        </w:tc>
        <w:tc>
          <w:tcPr>
            <w:tcW w:w="6349" w:type="dxa"/>
          </w:tcPr>
          <w:p w14:paraId="3CD8DEC3" w14:textId="77777777" w:rsidR="008775CB" w:rsidRDefault="008775CB" w:rsidP="00A5216F">
            <w:pPr>
              <w:pStyle w:val="Tabletextleft"/>
              <w:rPr>
                <w:lang w:val="en-MY"/>
              </w:rPr>
            </w:pPr>
            <w:r>
              <w:rPr>
                <w:rStyle w:val="Strong"/>
                <w:b w:val="0"/>
                <w:bCs w:val="0"/>
              </w:rPr>
              <w:t>[A1: Perform Backup]</w:t>
            </w:r>
          </w:p>
          <w:p w14:paraId="66E6B861" w14:textId="10C06210" w:rsidR="008775CB" w:rsidRDefault="008775CB" w:rsidP="00A5216F">
            <w:pPr>
              <w:pStyle w:val="Tabletextleft"/>
              <w:numPr>
                <w:ilvl w:val="0"/>
                <w:numId w:val="67"/>
              </w:numPr>
            </w:pPr>
            <w:r>
              <w:t>User selects backup option.</w:t>
            </w:r>
          </w:p>
          <w:p w14:paraId="3C3C3D67" w14:textId="77777777" w:rsidR="008775CB" w:rsidRDefault="008775CB" w:rsidP="00A5216F">
            <w:pPr>
              <w:pStyle w:val="Tabletextleft"/>
              <w:numPr>
                <w:ilvl w:val="0"/>
                <w:numId w:val="67"/>
              </w:numPr>
            </w:pPr>
            <w:r>
              <w:t>System packages user data into a structured format.</w:t>
            </w:r>
          </w:p>
          <w:p w14:paraId="6E0C5BED" w14:textId="77777777" w:rsidR="008775CB" w:rsidRDefault="008775CB" w:rsidP="00A5216F">
            <w:pPr>
              <w:pStyle w:val="Tabletextleft"/>
              <w:numPr>
                <w:ilvl w:val="0"/>
                <w:numId w:val="67"/>
              </w:numPr>
            </w:pPr>
            <w:r>
              <w:t>System uploads data to cloud storage.</w:t>
            </w:r>
          </w:p>
          <w:p w14:paraId="6B2F862F" w14:textId="77777777" w:rsidR="008775CB" w:rsidRDefault="008775CB" w:rsidP="00A5216F">
            <w:pPr>
              <w:pStyle w:val="Tabletextleft"/>
              <w:numPr>
                <w:ilvl w:val="0"/>
                <w:numId w:val="67"/>
              </w:numPr>
            </w:pPr>
            <w:r>
              <w:t>The use case continues to Step 5.</w:t>
            </w:r>
          </w:p>
          <w:p w14:paraId="193BB947" w14:textId="77777777" w:rsidR="008775CB" w:rsidRDefault="008775CB" w:rsidP="00A5216F">
            <w:pPr>
              <w:pStyle w:val="Tabletextleft"/>
            </w:pPr>
            <w:r>
              <w:rPr>
                <w:rStyle w:val="Strong"/>
                <w:b w:val="0"/>
                <w:bCs w:val="0"/>
              </w:rPr>
              <w:t>[A2: Perform Restore]</w:t>
            </w:r>
          </w:p>
          <w:p w14:paraId="233FAA8B" w14:textId="3274FB11" w:rsidR="008775CB" w:rsidRDefault="008775CB" w:rsidP="00A5216F">
            <w:pPr>
              <w:pStyle w:val="Tabletextleft"/>
              <w:numPr>
                <w:ilvl w:val="0"/>
                <w:numId w:val="68"/>
              </w:numPr>
            </w:pPr>
            <w:r>
              <w:t>User selects restore option.</w:t>
            </w:r>
          </w:p>
          <w:p w14:paraId="5C7E507D" w14:textId="77777777" w:rsidR="008775CB" w:rsidRDefault="008775CB" w:rsidP="00A5216F">
            <w:pPr>
              <w:pStyle w:val="Tabletextleft"/>
              <w:numPr>
                <w:ilvl w:val="0"/>
                <w:numId w:val="68"/>
              </w:numPr>
            </w:pPr>
            <w:r>
              <w:t>System displays available backup files.</w:t>
            </w:r>
          </w:p>
          <w:p w14:paraId="74E2BBE0" w14:textId="77777777" w:rsidR="008775CB" w:rsidRDefault="008775CB" w:rsidP="00A5216F">
            <w:pPr>
              <w:pStyle w:val="Tabletextleft"/>
              <w:numPr>
                <w:ilvl w:val="0"/>
                <w:numId w:val="68"/>
              </w:numPr>
            </w:pPr>
            <w:r>
              <w:t>User selects a file.</w:t>
            </w:r>
          </w:p>
          <w:p w14:paraId="394E72DE" w14:textId="77777777" w:rsidR="008775CB" w:rsidRDefault="008775CB" w:rsidP="00A5216F">
            <w:pPr>
              <w:pStyle w:val="Tabletextleft"/>
              <w:numPr>
                <w:ilvl w:val="0"/>
                <w:numId w:val="68"/>
              </w:numPr>
            </w:pPr>
            <w:r>
              <w:t>System restores data into the application.</w:t>
            </w:r>
          </w:p>
          <w:p w14:paraId="15EFC477" w14:textId="057A9A8C" w:rsidR="008D09AC" w:rsidRPr="003532D5" w:rsidRDefault="008775CB" w:rsidP="00A5216F">
            <w:pPr>
              <w:pStyle w:val="Tabletextleft"/>
              <w:numPr>
                <w:ilvl w:val="0"/>
                <w:numId w:val="68"/>
              </w:numPr>
            </w:pPr>
            <w:r>
              <w:t>The use case continues to Step 5.</w:t>
            </w:r>
          </w:p>
        </w:tc>
      </w:tr>
      <w:tr w:rsidR="008D09AC" w14:paraId="27CF98ED" w14:textId="77777777" w:rsidTr="00963A3C">
        <w:tc>
          <w:tcPr>
            <w:tcW w:w="2122" w:type="dxa"/>
          </w:tcPr>
          <w:p w14:paraId="787AE55E" w14:textId="77777777" w:rsidR="008D09AC" w:rsidRPr="00451F86" w:rsidRDefault="008D09AC" w:rsidP="00A5216F">
            <w:pPr>
              <w:pStyle w:val="Tabletextleft"/>
            </w:pPr>
            <w:r w:rsidRPr="00451F86">
              <w:t>Exception Flow</w:t>
            </w:r>
          </w:p>
        </w:tc>
        <w:tc>
          <w:tcPr>
            <w:tcW w:w="6349" w:type="dxa"/>
          </w:tcPr>
          <w:p w14:paraId="151612F4" w14:textId="77777777" w:rsidR="003532D5" w:rsidRDefault="003532D5" w:rsidP="00A5216F">
            <w:pPr>
              <w:pStyle w:val="Tabletextleft"/>
              <w:rPr>
                <w:lang w:val="en-MY"/>
              </w:rPr>
            </w:pPr>
            <w:r>
              <w:rPr>
                <w:rStyle w:val="Strong"/>
                <w:b w:val="0"/>
                <w:bCs w:val="0"/>
              </w:rPr>
              <w:t>[E1: Invalid Backup File Format]</w:t>
            </w:r>
          </w:p>
          <w:p w14:paraId="0AE1D6E3" w14:textId="77777777" w:rsidR="003532D5" w:rsidRDefault="003532D5" w:rsidP="00A5216F">
            <w:pPr>
              <w:pStyle w:val="Tabletextleft"/>
              <w:numPr>
                <w:ilvl w:val="0"/>
                <w:numId w:val="69"/>
              </w:numPr>
            </w:pPr>
            <w:r>
              <w:t>System detects corrupted or invalid file.</w:t>
            </w:r>
          </w:p>
          <w:p w14:paraId="14FD7771" w14:textId="77777777" w:rsidR="003532D5" w:rsidRDefault="003532D5" w:rsidP="00A5216F">
            <w:pPr>
              <w:pStyle w:val="Tabletextleft"/>
              <w:numPr>
                <w:ilvl w:val="0"/>
                <w:numId w:val="69"/>
              </w:numPr>
            </w:pPr>
            <w:r>
              <w:t>System displays “Restore Failed”.</w:t>
            </w:r>
          </w:p>
          <w:p w14:paraId="1DBE47A7" w14:textId="25F88EA4" w:rsidR="008D09AC" w:rsidRPr="003532D5" w:rsidRDefault="003532D5" w:rsidP="00A5216F">
            <w:pPr>
              <w:pStyle w:val="Tabletextleft"/>
              <w:numPr>
                <w:ilvl w:val="0"/>
                <w:numId w:val="69"/>
              </w:numPr>
            </w:pPr>
            <w:r>
              <w:t>User returns to Restore menu.</w:t>
            </w:r>
          </w:p>
        </w:tc>
      </w:tr>
      <w:tr w:rsidR="008D09AC" w14:paraId="1D7172DB" w14:textId="77777777" w:rsidTr="00963A3C">
        <w:tc>
          <w:tcPr>
            <w:tcW w:w="2122" w:type="dxa"/>
          </w:tcPr>
          <w:p w14:paraId="622A8BF8" w14:textId="77777777" w:rsidR="008D09AC" w:rsidRPr="00451F86" w:rsidRDefault="008D09AC" w:rsidP="00A5216F">
            <w:pPr>
              <w:pStyle w:val="Tabletextleft"/>
            </w:pPr>
            <w:r w:rsidRPr="00451F86">
              <w:lastRenderedPageBreak/>
              <w:t>Post Condition</w:t>
            </w:r>
          </w:p>
        </w:tc>
        <w:tc>
          <w:tcPr>
            <w:tcW w:w="6349" w:type="dxa"/>
          </w:tcPr>
          <w:p w14:paraId="15489B10" w14:textId="0E183E4B" w:rsidR="008D09AC" w:rsidRDefault="00A16FB0" w:rsidP="00A5216F">
            <w:pPr>
              <w:pStyle w:val="Tabletextleft"/>
            </w:pPr>
            <w:r>
              <w:t>Backup</w:t>
            </w:r>
            <w:r w:rsidR="00F730F6">
              <w:t xml:space="preserve"> and data restored is successfully.</w:t>
            </w:r>
          </w:p>
        </w:tc>
      </w:tr>
    </w:tbl>
    <w:p w14:paraId="02122C73" w14:textId="77777777" w:rsidR="003B55FE" w:rsidRDefault="003B55FE" w:rsidP="003B55FE">
      <w:pPr>
        <w:pStyle w:val="UMPParagraph"/>
        <w:rPr>
          <w:lang w:eastAsia="en-MY"/>
        </w:rPr>
      </w:pPr>
    </w:p>
    <w:p w14:paraId="45820259" w14:textId="77777777" w:rsidR="003B55FE" w:rsidRDefault="003B55FE" w:rsidP="003B55FE">
      <w:pPr>
        <w:pStyle w:val="UMPParagraph"/>
        <w:rPr>
          <w:lang w:eastAsia="en-MY"/>
        </w:rPr>
      </w:pPr>
    </w:p>
    <w:p w14:paraId="65B42F97" w14:textId="42B13980" w:rsidR="003B55FE" w:rsidRPr="00AD4353" w:rsidRDefault="00AD4353" w:rsidP="00AD4353">
      <w:pPr>
        <w:pStyle w:val="SoureforFigureUMP"/>
        <w:rPr>
          <w:rFonts w:cs="Times New Roman"/>
          <w:lang w:val="en-MY"/>
        </w:rPr>
      </w:pPr>
      <w:r w:rsidRPr="00AD4353">
        <w:rPr>
          <w:noProof/>
          <w:lang w:val="en-MY"/>
        </w:rPr>
        <w:drawing>
          <wp:inline distT="0" distB="0" distL="0" distR="0" wp14:anchorId="28EF595A" wp14:editId="70720061">
            <wp:extent cx="5361228" cy="210484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386602" cy="2114807"/>
                    </a:xfrm>
                    <a:prstGeom prst="rect">
                      <a:avLst/>
                    </a:prstGeom>
                    <a:noFill/>
                    <a:ln>
                      <a:noFill/>
                    </a:ln>
                  </pic:spPr>
                </pic:pic>
              </a:graphicData>
            </a:graphic>
          </wp:inline>
        </w:drawing>
      </w:r>
    </w:p>
    <w:p w14:paraId="1294699B" w14:textId="39803222" w:rsidR="00584708" w:rsidRDefault="00584708" w:rsidP="00584708">
      <w:pPr>
        <w:pStyle w:val="CaptionforFigurePlatesUMP"/>
      </w:pPr>
      <w:r>
        <w:t>Figure 3.16</w:t>
      </w:r>
      <w:r>
        <w:tab/>
        <w:t>Use case diagram of Manage User Settings</w:t>
      </w:r>
    </w:p>
    <w:p w14:paraId="3F44FC75" w14:textId="77777777" w:rsidR="000056BB" w:rsidRDefault="000056BB" w:rsidP="000056BB">
      <w:pPr>
        <w:pStyle w:val="UMPParagraph"/>
        <w:rPr>
          <w:lang w:eastAsia="en-MY"/>
        </w:rPr>
      </w:pPr>
    </w:p>
    <w:p w14:paraId="58F6B5F6" w14:textId="1DF10977" w:rsidR="000056BB" w:rsidRPr="00B37DA1" w:rsidRDefault="000056BB" w:rsidP="00A270C1">
      <w:pPr>
        <w:pStyle w:val="Tableheader"/>
        <w:rPr>
          <w:lang w:val="en-MY"/>
        </w:rPr>
      </w:pPr>
      <w:r>
        <w:t>Table 3.13</w:t>
      </w:r>
      <w:r>
        <w:tab/>
        <w:t xml:space="preserve">Use Case Description of </w:t>
      </w:r>
      <w:r w:rsidR="0025609D">
        <w:t>Manage User Settings</w:t>
      </w:r>
    </w:p>
    <w:tbl>
      <w:tblPr>
        <w:tblStyle w:val="TableGrid"/>
        <w:tblW w:w="0" w:type="auto"/>
        <w:tblLook w:val="04A0" w:firstRow="1" w:lastRow="0" w:firstColumn="1" w:lastColumn="0" w:noHBand="0" w:noVBand="1"/>
      </w:tblPr>
      <w:tblGrid>
        <w:gridCol w:w="2122"/>
        <w:gridCol w:w="6349"/>
      </w:tblGrid>
      <w:tr w:rsidR="008D09AC" w14:paraId="150654FF" w14:textId="77777777" w:rsidTr="00963A3C">
        <w:tc>
          <w:tcPr>
            <w:tcW w:w="2122" w:type="dxa"/>
          </w:tcPr>
          <w:p w14:paraId="20640616" w14:textId="77777777" w:rsidR="008D09AC" w:rsidRPr="00451F86" w:rsidRDefault="008D09AC" w:rsidP="00A5216F">
            <w:pPr>
              <w:pStyle w:val="Tabletextleft"/>
            </w:pPr>
            <w:r w:rsidRPr="00451F86">
              <w:t>Use Case ID</w:t>
            </w:r>
          </w:p>
        </w:tc>
        <w:tc>
          <w:tcPr>
            <w:tcW w:w="6349" w:type="dxa"/>
          </w:tcPr>
          <w:p w14:paraId="384A4A04" w14:textId="3A01609A" w:rsidR="008D09AC" w:rsidRDefault="008D09AC" w:rsidP="00A5216F">
            <w:pPr>
              <w:pStyle w:val="Tabletextleft"/>
            </w:pPr>
            <w:r>
              <w:t>UC</w:t>
            </w:r>
            <w:r w:rsidR="00F730F6">
              <w:t>12</w:t>
            </w:r>
          </w:p>
        </w:tc>
      </w:tr>
      <w:tr w:rsidR="008D09AC" w14:paraId="758F3D40" w14:textId="77777777" w:rsidTr="00963A3C">
        <w:tc>
          <w:tcPr>
            <w:tcW w:w="2122" w:type="dxa"/>
          </w:tcPr>
          <w:p w14:paraId="2EF77070" w14:textId="77777777" w:rsidR="008D09AC" w:rsidRPr="00451F86" w:rsidRDefault="008D09AC" w:rsidP="00A5216F">
            <w:pPr>
              <w:pStyle w:val="Tabletextleft"/>
            </w:pPr>
            <w:r w:rsidRPr="00451F86">
              <w:t>Use Case Name</w:t>
            </w:r>
          </w:p>
        </w:tc>
        <w:tc>
          <w:tcPr>
            <w:tcW w:w="6349" w:type="dxa"/>
          </w:tcPr>
          <w:p w14:paraId="65A13C32" w14:textId="02DB615B" w:rsidR="008D09AC" w:rsidRDefault="00F730F6" w:rsidP="00A5216F">
            <w:pPr>
              <w:pStyle w:val="Tabletextleft"/>
            </w:pPr>
            <w:r>
              <w:t>Manage User Settings</w:t>
            </w:r>
          </w:p>
        </w:tc>
      </w:tr>
      <w:tr w:rsidR="008D09AC" w14:paraId="06652BD4" w14:textId="77777777" w:rsidTr="00963A3C">
        <w:tc>
          <w:tcPr>
            <w:tcW w:w="2122" w:type="dxa"/>
          </w:tcPr>
          <w:p w14:paraId="132DC075" w14:textId="77777777" w:rsidR="008D09AC" w:rsidRPr="00451F86" w:rsidRDefault="008D09AC" w:rsidP="00A5216F">
            <w:pPr>
              <w:pStyle w:val="Tabletextleft"/>
            </w:pPr>
            <w:r w:rsidRPr="00451F86">
              <w:t>Brief Description</w:t>
            </w:r>
          </w:p>
        </w:tc>
        <w:tc>
          <w:tcPr>
            <w:tcW w:w="6349" w:type="dxa"/>
          </w:tcPr>
          <w:p w14:paraId="5D3CF3E3" w14:textId="57E09533" w:rsidR="008D09AC" w:rsidRPr="00A72C7F" w:rsidRDefault="00EE2D23" w:rsidP="00A5216F">
            <w:pPr>
              <w:pStyle w:val="Tabletextleft"/>
              <w:rPr>
                <w:lang w:val="en-MY"/>
              </w:rPr>
            </w:pPr>
            <w:r>
              <w:t>This use case explains how the user manages application settings such as username, password, theme mode, biometric preference, and logout. It enables users to personalize their profile and account security preferences.</w:t>
            </w:r>
          </w:p>
        </w:tc>
      </w:tr>
      <w:tr w:rsidR="008D09AC" w14:paraId="018527C5" w14:textId="77777777" w:rsidTr="00963A3C">
        <w:tc>
          <w:tcPr>
            <w:tcW w:w="2122" w:type="dxa"/>
          </w:tcPr>
          <w:p w14:paraId="724F07C1" w14:textId="77777777" w:rsidR="008D09AC" w:rsidRPr="00451F86" w:rsidRDefault="008D09AC" w:rsidP="00A5216F">
            <w:pPr>
              <w:pStyle w:val="Tabletextleft"/>
            </w:pPr>
            <w:r w:rsidRPr="00451F86">
              <w:t>Actor</w:t>
            </w:r>
          </w:p>
        </w:tc>
        <w:tc>
          <w:tcPr>
            <w:tcW w:w="6349" w:type="dxa"/>
          </w:tcPr>
          <w:p w14:paraId="5CE9699A" w14:textId="77777777" w:rsidR="008D09AC" w:rsidRDefault="008D09AC" w:rsidP="00A5216F">
            <w:pPr>
              <w:pStyle w:val="Tabletextleft"/>
            </w:pPr>
            <w:r>
              <w:t>User</w:t>
            </w:r>
          </w:p>
        </w:tc>
      </w:tr>
      <w:tr w:rsidR="008D09AC" w14:paraId="579665EA" w14:textId="77777777" w:rsidTr="00963A3C">
        <w:tc>
          <w:tcPr>
            <w:tcW w:w="2122" w:type="dxa"/>
          </w:tcPr>
          <w:p w14:paraId="6C53567A" w14:textId="77777777" w:rsidR="008D09AC" w:rsidRPr="00451F86" w:rsidRDefault="008D09AC" w:rsidP="00A5216F">
            <w:pPr>
              <w:pStyle w:val="Tabletextleft"/>
            </w:pPr>
            <w:r w:rsidRPr="00451F86">
              <w:t>Pre-Condition</w:t>
            </w:r>
          </w:p>
        </w:tc>
        <w:tc>
          <w:tcPr>
            <w:tcW w:w="6349" w:type="dxa"/>
          </w:tcPr>
          <w:p w14:paraId="54298314" w14:textId="17E1CF83" w:rsidR="008D09AC" w:rsidRDefault="00EE2D23" w:rsidP="00A5216F">
            <w:pPr>
              <w:pStyle w:val="Tabletextleft"/>
            </w:pPr>
            <w:r>
              <w:t xml:space="preserve">User has logged in and </w:t>
            </w:r>
            <w:r w:rsidR="00697430">
              <w:t>has access to the settings page.</w:t>
            </w:r>
          </w:p>
        </w:tc>
      </w:tr>
      <w:tr w:rsidR="008D09AC" w14:paraId="7D68E88C" w14:textId="77777777" w:rsidTr="00963A3C">
        <w:tc>
          <w:tcPr>
            <w:tcW w:w="2122" w:type="dxa"/>
          </w:tcPr>
          <w:p w14:paraId="3FD09F12" w14:textId="77777777" w:rsidR="008D09AC" w:rsidRPr="00451F86" w:rsidRDefault="008D09AC" w:rsidP="00A5216F">
            <w:pPr>
              <w:pStyle w:val="Tabletextleft"/>
            </w:pPr>
            <w:r w:rsidRPr="00451F86">
              <w:t>Basic Flow</w:t>
            </w:r>
          </w:p>
        </w:tc>
        <w:tc>
          <w:tcPr>
            <w:tcW w:w="6349" w:type="dxa"/>
          </w:tcPr>
          <w:p w14:paraId="5AA8A507" w14:textId="77777777" w:rsidR="008D09AC" w:rsidRDefault="00697430" w:rsidP="00A5216F">
            <w:pPr>
              <w:pStyle w:val="Tabletextleft"/>
              <w:numPr>
                <w:ilvl w:val="0"/>
                <w:numId w:val="70"/>
              </w:numPr>
            </w:pPr>
            <w:r>
              <w:t>This use case begins when the user navigates to the user settings page.</w:t>
            </w:r>
          </w:p>
          <w:p w14:paraId="7FC4B694" w14:textId="77777777" w:rsidR="00697430" w:rsidRDefault="00697430" w:rsidP="00A5216F">
            <w:pPr>
              <w:pStyle w:val="Tabletextleft"/>
              <w:numPr>
                <w:ilvl w:val="0"/>
                <w:numId w:val="70"/>
              </w:numPr>
            </w:pPr>
            <w:r>
              <w:lastRenderedPageBreak/>
              <w:t>System displays all available settings options.</w:t>
            </w:r>
          </w:p>
          <w:p w14:paraId="7F816F27" w14:textId="77777777" w:rsidR="00697430" w:rsidRDefault="00697430" w:rsidP="00A5216F">
            <w:pPr>
              <w:pStyle w:val="Tabletextleft"/>
              <w:numPr>
                <w:ilvl w:val="0"/>
                <w:numId w:val="70"/>
              </w:numPr>
            </w:pPr>
            <w:r>
              <w:t>User selects a setting to modify it.</w:t>
            </w:r>
          </w:p>
          <w:p w14:paraId="6460ED4F" w14:textId="77777777" w:rsidR="00697430" w:rsidRDefault="00697430" w:rsidP="00A5216F">
            <w:pPr>
              <w:pStyle w:val="Tabletextleft"/>
              <w:numPr>
                <w:ilvl w:val="0"/>
                <w:numId w:val="70"/>
              </w:numPr>
            </w:pPr>
            <w:r>
              <w:t xml:space="preserve">System will update </w:t>
            </w:r>
            <w:r w:rsidR="005D5D0C">
              <w:t>and save the latest settings</w:t>
            </w:r>
          </w:p>
          <w:p w14:paraId="38E2F7B9" w14:textId="77777777" w:rsidR="005D5D0C" w:rsidRDefault="005D5D0C" w:rsidP="00A5216F">
            <w:pPr>
              <w:pStyle w:val="Tabletextleft"/>
              <w:numPr>
                <w:ilvl w:val="0"/>
                <w:numId w:val="70"/>
              </w:numPr>
            </w:pPr>
            <w:r>
              <w:t>Updated settings are applied immediately.</w:t>
            </w:r>
          </w:p>
          <w:p w14:paraId="41733FF1" w14:textId="5D91CC1F" w:rsidR="005D5D0C" w:rsidRDefault="005D5D0C" w:rsidP="00A5216F">
            <w:pPr>
              <w:pStyle w:val="Tabletextleft"/>
              <w:numPr>
                <w:ilvl w:val="0"/>
                <w:numId w:val="70"/>
              </w:numPr>
            </w:pPr>
            <w:r>
              <w:t>The use case ends.</w:t>
            </w:r>
          </w:p>
        </w:tc>
      </w:tr>
      <w:tr w:rsidR="008D09AC" w14:paraId="539DB5BF" w14:textId="77777777" w:rsidTr="00963A3C">
        <w:tc>
          <w:tcPr>
            <w:tcW w:w="2122" w:type="dxa"/>
          </w:tcPr>
          <w:p w14:paraId="3CAE478F" w14:textId="77777777" w:rsidR="008D09AC" w:rsidRPr="00451F86" w:rsidRDefault="008D09AC" w:rsidP="00A5216F">
            <w:pPr>
              <w:pStyle w:val="Tabletextleft"/>
            </w:pPr>
            <w:r w:rsidRPr="00451F86">
              <w:lastRenderedPageBreak/>
              <w:t>Alternative Flow</w:t>
            </w:r>
          </w:p>
        </w:tc>
        <w:tc>
          <w:tcPr>
            <w:tcW w:w="6349" w:type="dxa"/>
          </w:tcPr>
          <w:p w14:paraId="7CB6710C" w14:textId="687A1D65" w:rsidR="0040058D" w:rsidRDefault="0040058D" w:rsidP="00A5216F">
            <w:pPr>
              <w:pStyle w:val="Tabletextleft"/>
              <w:rPr>
                <w:lang w:val="en-MY"/>
              </w:rPr>
            </w:pPr>
            <w:r>
              <w:rPr>
                <w:rStyle w:val="Strong"/>
                <w:b w:val="0"/>
                <w:bCs w:val="0"/>
              </w:rPr>
              <w:t xml:space="preserve">[A1: </w:t>
            </w:r>
            <w:r w:rsidRPr="000D05B5">
              <w:rPr>
                <w:rStyle w:val="Strong"/>
                <w:b w:val="0"/>
                <w:bCs w:val="0"/>
              </w:rPr>
              <w:t xml:space="preserve">Update </w:t>
            </w:r>
            <w:r w:rsidR="000D05B5" w:rsidRPr="000D05B5">
              <w:rPr>
                <w:rStyle w:val="Strong"/>
                <w:b w:val="0"/>
                <w:bCs w:val="0"/>
              </w:rPr>
              <w:t xml:space="preserve">Email or </w:t>
            </w:r>
            <w:r w:rsidRPr="000D05B5">
              <w:rPr>
                <w:rStyle w:val="Strong"/>
                <w:b w:val="0"/>
                <w:bCs w:val="0"/>
              </w:rPr>
              <w:t>Password]</w:t>
            </w:r>
          </w:p>
          <w:p w14:paraId="7E1BD104" w14:textId="18AD5B58" w:rsidR="0040058D" w:rsidRDefault="0040058D" w:rsidP="00A5216F">
            <w:pPr>
              <w:pStyle w:val="Tabletextleft"/>
              <w:numPr>
                <w:ilvl w:val="0"/>
                <w:numId w:val="71"/>
              </w:numPr>
            </w:pPr>
            <w:r>
              <w:t>User selects “Update</w:t>
            </w:r>
            <w:r w:rsidR="000D05B5">
              <w:t xml:space="preserve"> Emil/</w:t>
            </w:r>
            <w:r>
              <w:t xml:space="preserve"> Password”.</w:t>
            </w:r>
          </w:p>
          <w:p w14:paraId="0C2E89CE" w14:textId="77777777" w:rsidR="0040058D" w:rsidRDefault="0040058D" w:rsidP="00A5216F">
            <w:pPr>
              <w:pStyle w:val="Tabletextleft"/>
              <w:numPr>
                <w:ilvl w:val="0"/>
                <w:numId w:val="71"/>
              </w:numPr>
            </w:pPr>
            <w:r>
              <w:t>System displays input fields.</w:t>
            </w:r>
          </w:p>
          <w:p w14:paraId="70696758" w14:textId="73617264" w:rsidR="0040058D" w:rsidRDefault="0040058D" w:rsidP="00A5216F">
            <w:pPr>
              <w:pStyle w:val="Tabletextleft"/>
              <w:numPr>
                <w:ilvl w:val="0"/>
                <w:numId w:val="71"/>
              </w:numPr>
            </w:pPr>
            <w:r>
              <w:t xml:space="preserve">User enters new </w:t>
            </w:r>
            <w:r w:rsidR="000D05B5">
              <w:t xml:space="preserve">email or </w:t>
            </w:r>
            <w:r>
              <w:t>password.</w:t>
            </w:r>
          </w:p>
          <w:p w14:paraId="16AE8E10" w14:textId="77777777" w:rsidR="0040058D" w:rsidRDefault="0040058D" w:rsidP="00A5216F">
            <w:pPr>
              <w:pStyle w:val="Tabletextleft"/>
              <w:numPr>
                <w:ilvl w:val="0"/>
                <w:numId w:val="71"/>
              </w:numPr>
            </w:pPr>
            <w:r>
              <w:t>System validates the input.</w:t>
            </w:r>
          </w:p>
          <w:p w14:paraId="418CAF4A" w14:textId="77777777" w:rsidR="0040058D" w:rsidRDefault="0040058D" w:rsidP="00A5216F">
            <w:pPr>
              <w:pStyle w:val="Tabletextleft"/>
              <w:numPr>
                <w:ilvl w:val="0"/>
                <w:numId w:val="71"/>
              </w:numPr>
            </w:pPr>
            <w:r>
              <w:t>System updates the profile information.</w:t>
            </w:r>
          </w:p>
          <w:p w14:paraId="4D2D7B8E" w14:textId="77777777" w:rsidR="0040058D" w:rsidRDefault="0040058D" w:rsidP="00A5216F">
            <w:pPr>
              <w:pStyle w:val="Tabletextleft"/>
              <w:numPr>
                <w:ilvl w:val="0"/>
                <w:numId w:val="71"/>
              </w:numPr>
            </w:pPr>
            <w:r>
              <w:t>The use case continues at Step 5 of the Basic Flow.</w:t>
            </w:r>
          </w:p>
          <w:p w14:paraId="1442366A" w14:textId="77777777" w:rsidR="008860AD" w:rsidRDefault="008860AD" w:rsidP="00A5216F">
            <w:pPr>
              <w:pStyle w:val="Tabletextleft"/>
              <w:rPr>
                <w:lang w:val="en-MY"/>
              </w:rPr>
            </w:pPr>
            <w:r>
              <w:rPr>
                <w:rStyle w:val="Strong"/>
                <w:b w:val="0"/>
                <w:bCs w:val="0"/>
              </w:rPr>
              <w:t>[A2: Change Theme Mode]</w:t>
            </w:r>
          </w:p>
          <w:p w14:paraId="4B2E37E1" w14:textId="77777777" w:rsidR="008860AD" w:rsidRDefault="008860AD" w:rsidP="00A5216F">
            <w:pPr>
              <w:pStyle w:val="Tabletextleft"/>
              <w:numPr>
                <w:ilvl w:val="0"/>
                <w:numId w:val="72"/>
              </w:numPr>
            </w:pPr>
            <w:r>
              <w:t>User selects the theme option (Light/Dark).</w:t>
            </w:r>
          </w:p>
          <w:p w14:paraId="4722957E" w14:textId="77777777" w:rsidR="008860AD" w:rsidRDefault="008860AD" w:rsidP="00A5216F">
            <w:pPr>
              <w:pStyle w:val="Tabletextleft"/>
              <w:numPr>
                <w:ilvl w:val="0"/>
                <w:numId w:val="72"/>
              </w:numPr>
            </w:pPr>
            <w:r>
              <w:t>System applies the selected theme immediately.</w:t>
            </w:r>
          </w:p>
          <w:p w14:paraId="14CDEC0D" w14:textId="77777777" w:rsidR="008860AD" w:rsidRDefault="008860AD" w:rsidP="00A5216F">
            <w:pPr>
              <w:pStyle w:val="Tabletextleft"/>
              <w:numPr>
                <w:ilvl w:val="0"/>
                <w:numId w:val="72"/>
              </w:numPr>
            </w:pPr>
            <w:r>
              <w:t>The use case ends.</w:t>
            </w:r>
          </w:p>
          <w:p w14:paraId="40ACBA23" w14:textId="77777777" w:rsidR="008860AD" w:rsidRDefault="008860AD" w:rsidP="00A5216F">
            <w:pPr>
              <w:pStyle w:val="Tabletextleft"/>
              <w:rPr>
                <w:lang w:val="en-MY"/>
              </w:rPr>
            </w:pPr>
            <w:r>
              <w:rPr>
                <w:rStyle w:val="Strong"/>
                <w:b w:val="0"/>
                <w:bCs w:val="0"/>
              </w:rPr>
              <w:t>[A3: Enable/Disable Biometric Login]</w:t>
            </w:r>
          </w:p>
          <w:p w14:paraId="3D6DA5D5" w14:textId="77777777" w:rsidR="008860AD" w:rsidRDefault="008860AD" w:rsidP="00A5216F">
            <w:pPr>
              <w:pStyle w:val="Tabletextleft"/>
              <w:numPr>
                <w:ilvl w:val="0"/>
                <w:numId w:val="73"/>
              </w:numPr>
            </w:pPr>
            <w:r>
              <w:t>User selects “Enable/Disable Biometric”.</w:t>
            </w:r>
          </w:p>
          <w:p w14:paraId="327FC368" w14:textId="77777777" w:rsidR="008860AD" w:rsidRDefault="008860AD" w:rsidP="00A5216F">
            <w:pPr>
              <w:pStyle w:val="Tabletextleft"/>
              <w:numPr>
                <w:ilvl w:val="0"/>
                <w:numId w:val="73"/>
              </w:numPr>
            </w:pPr>
            <w:r>
              <w:t>System displays biometric setup/disable screen.</w:t>
            </w:r>
          </w:p>
          <w:p w14:paraId="6A783D41" w14:textId="77777777" w:rsidR="008860AD" w:rsidRDefault="008860AD" w:rsidP="00A5216F">
            <w:pPr>
              <w:pStyle w:val="Tabletextleft"/>
              <w:numPr>
                <w:ilvl w:val="0"/>
                <w:numId w:val="73"/>
              </w:numPr>
            </w:pPr>
            <w:r>
              <w:t>User confirms the action.</w:t>
            </w:r>
          </w:p>
          <w:p w14:paraId="21D2C39A" w14:textId="77777777" w:rsidR="008860AD" w:rsidRDefault="008860AD" w:rsidP="00A5216F">
            <w:pPr>
              <w:pStyle w:val="Tabletextleft"/>
              <w:numPr>
                <w:ilvl w:val="0"/>
                <w:numId w:val="73"/>
              </w:numPr>
            </w:pPr>
            <w:r>
              <w:lastRenderedPageBreak/>
              <w:t>System updates biometric status.</w:t>
            </w:r>
          </w:p>
          <w:p w14:paraId="6A6B05B1" w14:textId="5F48ECCA" w:rsidR="00A439F0" w:rsidRDefault="00A439F0" w:rsidP="00A5216F">
            <w:pPr>
              <w:pStyle w:val="Tabletextleft"/>
              <w:numPr>
                <w:ilvl w:val="0"/>
                <w:numId w:val="73"/>
              </w:numPr>
            </w:pPr>
            <w:r>
              <w:t xml:space="preserve">System </w:t>
            </w:r>
            <w:r w:rsidR="001D1A59">
              <w:t>applies</w:t>
            </w:r>
            <w:r>
              <w:t xml:space="preserve"> the setting.</w:t>
            </w:r>
          </w:p>
          <w:p w14:paraId="2DA6AE62" w14:textId="77777777" w:rsidR="008860AD" w:rsidRDefault="008860AD" w:rsidP="00A5216F">
            <w:pPr>
              <w:pStyle w:val="Tabletextleft"/>
              <w:numPr>
                <w:ilvl w:val="0"/>
                <w:numId w:val="73"/>
              </w:numPr>
            </w:pPr>
            <w:r>
              <w:t>The use case continues at Step 5 of the Basic Flow.</w:t>
            </w:r>
          </w:p>
          <w:p w14:paraId="5C04A49B" w14:textId="77777777" w:rsidR="008860AD" w:rsidRDefault="008860AD" w:rsidP="00A5216F">
            <w:pPr>
              <w:pStyle w:val="Tabletextleft"/>
              <w:rPr>
                <w:lang w:val="en-MY"/>
              </w:rPr>
            </w:pPr>
            <w:r>
              <w:rPr>
                <w:rStyle w:val="Strong"/>
                <w:b w:val="0"/>
                <w:bCs w:val="0"/>
              </w:rPr>
              <w:t>[A4: Logout]</w:t>
            </w:r>
          </w:p>
          <w:p w14:paraId="392BBC74" w14:textId="77777777" w:rsidR="008860AD" w:rsidRDefault="008860AD" w:rsidP="00A5216F">
            <w:pPr>
              <w:pStyle w:val="Tabletextleft"/>
              <w:numPr>
                <w:ilvl w:val="0"/>
                <w:numId w:val="74"/>
              </w:numPr>
            </w:pPr>
            <w:r>
              <w:t>User selects “Logout”.</w:t>
            </w:r>
          </w:p>
          <w:p w14:paraId="5DE9886D" w14:textId="77777777" w:rsidR="008860AD" w:rsidRDefault="008860AD" w:rsidP="00A5216F">
            <w:pPr>
              <w:pStyle w:val="Tabletextleft"/>
              <w:numPr>
                <w:ilvl w:val="0"/>
                <w:numId w:val="74"/>
              </w:numPr>
            </w:pPr>
            <w:r>
              <w:t>System displays confirmation message.</w:t>
            </w:r>
          </w:p>
          <w:p w14:paraId="6323B914" w14:textId="77777777" w:rsidR="008860AD" w:rsidRDefault="008860AD" w:rsidP="00A5216F">
            <w:pPr>
              <w:pStyle w:val="Tabletextleft"/>
              <w:numPr>
                <w:ilvl w:val="0"/>
                <w:numId w:val="74"/>
              </w:numPr>
            </w:pPr>
            <w:r>
              <w:t>User confirms logout.</w:t>
            </w:r>
          </w:p>
          <w:p w14:paraId="6C801B4A" w14:textId="77777777" w:rsidR="008860AD" w:rsidRDefault="008860AD" w:rsidP="00A5216F">
            <w:pPr>
              <w:pStyle w:val="Tabletextleft"/>
              <w:numPr>
                <w:ilvl w:val="0"/>
                <w:numId w:val="74"/>
              </w:numPr>
            </w:pPr>
            <w:r>
              <w:t>System logs the user out and returns to Login Page.</w:t>
            </w:r>
          </w:p>
          <w:p w14:paraId="04FC06CE" w14:textId="0AC3F88A" w:rsidR="008D09AC" w:rsidRPr="006B281A" w:rsidRDefault="008860AD" w:rsidP="00A5216F">
            <w:pPr>
              <w:pStyle w:val="Tabletextleft"/>
              <w:numPr>
                <w:ilvl w:val="0"/>
                <w:numId w:val="74"/>
              </w:numPr>
            </w:pPr>
            <w:r>
              <w:t>The use case ends.</w:t>
            </w:r>
          </w:p>
        </w:tc>
      </w:tr>
      <w:tr w:rsidR="008D09AC" w14:paraId="27685093" w14:textId="77777777" w:rsidTr="00963A3C">
        <w:tc>
          <w:tcPr>
            <w:tcW w:w="2122" w:type="dxa"/>
          </w:tcPr>
          <w:p w14:paraId="645240F8" w14:textId="77777777" w:rsidR="008D09AC" w:rsidRPr="00451F86" w:rsidRDefault="008D09AC" w:rsidP="00A5216F">
            <w:pPr>
              <w:pStyle w:val="Tabletextleft"/>
            </w:pPr>
            <w:r w:rsidRPr="00451F86">
              <w:lastRenderedPageBreak/>
              <w:t>Exception Flow</w:t>
            </w:r>
          </w:p>
        </w:tc>
        <w:tc>
          <w:tcPr>
            <w:tcW w:w="6349" w:type="dxa"/>
          </w:tcPr>
          <w:p w14:paraId="2FC6A53A" w14:textId="4F41212C" w:rsidR="000D05B5" w:rsidRPr="007F60E2" w:rsidRDefault="000D05B5" w:rsidP="000D05B5">
            <w:pPr>
              <w:pStyle w:val="Tableheader"/>
              <w:rPr>
                <w:b w:val="0"/>
              </w:rPr>
            </w:pPr>
            <w:r w:rsidRPr="007F60E2">
              <w:rPr>
                <w:b w:val="0"/>
              </w:rPr>
              <w:t>[E</w:t>
            </w:r>
            <w:r w:rsidR="0030775C">
              <w:rPr>
                <w:b w:val="0"/>
              </w:rPr>
              <w:t>1</w:t>
            </w:r>
            <w:r w:rsidRPr="007F60E2">
              <w:rPr>
                <w:b w:val="0"/>
              </w:rPr>
              <w:t>: Weak Password]</w:t>
            </w:r>
          </w:p>
          <w:p w14:paraId="72BD6D5F" w14:textId="389AF80E" w:rsidR="000D05B5" w:rsidRPr="007F60E2" w:rsidRDefault="000D05B5" w:rsidP="00475251">
            <w:pPr>
              <w:pStyle w:val="Tableheader"/>
              <w:numPr>
                <w:ilvl w:val="0"/>
                <w:numId w:val="75"/>
              </w:numPr>
              <w:rPr>
                <w:b w:val="0"/>
              </w:rPr>
            </w:pPr>
            <w:r w:rsidRPr="007F60E2">
              <w:rPr>
                <w:b w:val="0"/>
              </w:rPr>
              <w:t>System detects a weak password</w:t>
            </w:r>
            <w:r w:rsidR="009F2814">
              <w:rPr>
                <w:b w:val="0"/>
              </w:rPr>
              <w:t>.</w:t>
            </w:r>
          </w:p>
          <w:p w14:paraId="6819C467" w14:textId="77777777" w:rsidR="000D05B5" w:rsidRPr="007F60E2" w:rsidRDefault="000D05B5" w:rsidP="00475251">
            <w:pPr>
              <w:pStyle w:val="Tableheader"/>
              <w:numPr>
                <w:ilvl w:val="0"/>
                <w:numId w:val="75"/>
              </w:numPr>
              <w:rPr>
                <w:b w:val="0"/>
              </w:rPr>
            </w:pPr>
            <w:r w:rsidRPr="007F60E2">
              <w:rPr>
                <w:b w:val="0"/>
              </w:rPr>
              <w:t>System displays an error message.</w:t>
            </w:r>
          </w:p>
          <w:p w14:paraId="3F909D07" w14:textId="77777777" w:rsidR="000D05B5" w:rsidRPr="007F60E2" w:rsidRDefault="000D05B5" w:rsidP="00475251">
            <w:pPr>
              <w:pStyle w:val="Tableheader"/>
              <w:numPr>
                <w:ilvl w:val="0"/>
                <w:numId w:val="75"/>
              </w:numPr>
              <w:rPr>
                <w:b w:val="0"/>
              </w:rPr>
            </w:pPr>
            <w:r w:rsidRPr="007F60E2">
              <w:rPr>
                <w:b w:val="0"/>
              </w:rPr>
              <w:t>User re-enters a stronger password.</w:t>
            </w:r>
          </w:p>
          <w:p w14:paraId="51F8BB55" w14:textId="77777777" w:rsidR="0030775C" w:rsidRDefault="0030775C" w:rsidP="00A5216F">
            <w:pPr>
              <w:pStyle w:val="Tabletextleft"/>
              <w:rPr>
                <w:lang w:val="en-MY"/>
              </w:rPr>
            </w:pPr>
            <w:r>
              <w:rPr>
                <w:rStyle w:val="Strong"/>
                <w:b w:val="0"/>
                <w:bCs w:val="0"/>
              </w:rPr>
              <w:t>[E2: Biometric Setup Failure]</w:t>
            </w:r>
          </w:p>
          <w:p w14:paraId="4E3786C4" w14:textId="77777777" w:rsidR="0030775C" w:rsidRDefault="0030775C" w:rsidP="00A5216F">
            <w:pPr>
              <w:pStyle w:val="Tabletextleft"/>
              <w:numPr>
                <w:ilvl w:val="0"/>
                <w:numId w:val="76"/>
              </w:numPr>
            </w:pPr>
            <w:r>
              <w:t>Device fails to activate biometric scanner.</w:t>
            </w:r>
          </w:p>
          <w:p w14:paraId="4339F3B5" w14:textId="77777777" w:rsidR="0030775C" w:rsidRDefault="0030775C" w:rsidP="00A5216F">
            <w:pPr>
              <w:pStyle w:val="Tabletextleft"/>
              <w:numPr>
                <w:ilvl w:val="0"/>
                <w:numId w:val="76"/>
              </w:numPr>
            </w:pPr>
            <w:r>
              <w:t>System displays “Biometric Setup Failed”.</w:t>
            </w:r>
          </w:p>
          <w:p w14:paraId="21472CD0" w14:textId="5A90A529" w:rsidR="0030775C" w:rsidRDefault="0030775C" w:rsidP="00A5216F">
            <w:pPr>
              <w:pStyle w:val="Tabletextleft"/>
              <w:numPr>
                <w:ilvl w:val="0"/>
                <w:numId w:val="76"/>
              </w:numPr>
            </w:pPr>
            <w:r>
              <w:t>User must try again</w:t>
            </w:r>
            <w:r w:rsidR="009718B8">
              <w:rPr>
                <w:rFonts w:ascii="SimSun" w:eastAsia="SimSun" w:hAnsi="SimSun" w:cs="SimSun" w:hint="eastAsia"/>
                <w:lang w:eastAsia="zh-CN"/>
              </w:rPr>
              <w:t>。</w:t>
            </w:r>
          </w:p>
          <w:p w14:paraId="0E88721E" w14:textId="77777777" w:rsidR="007D1793" w:rsidRDefault="007D1793" w:rsidP="00A5216F">
            <w:pPr>
              <w:pStyle w:val="Tabletextleft"/>
              <w:rPr>
                <w:lang w:val="en-MY"/>
              </w:rPr>
            </w:pPr>
            <w:r>
              <w:rPr>
                <w:rStyle w:val="Strong"/>
                <w:b w:val="0"/>
                <w:bCs w:val="0"/>
              </w:rPr>
              <w:t>[E3: Logout Cancelled]</w:t>
            </w:r>
          </w:p>
          <w:p w14:paraId="238EAAC3" w14:textId="77777777" w:rsidR="007D1793" w:rsidRDefault="007D1793" w:rsidP="00A5216F">
            <w:pPr>
              <w:pStyle w:val="Tabletextleft"/>
              <w:numPr>
                <w:ilvl w:val="0"/>
                <w:numId w:val="77"/>
              </w:numPr>
            </w:pPr>
            <w:r>
              <w:t>User cancels the logout confirmation.</w:t>
            </w:r>
          </w:p>
          <w:p w14:paraId="76C475D5" w14:textId="77777777" w:rsidR="00A5216F" w:rsidRDefault="007D1793" w:rsidP="00A5216F">
            <w:pPr>
              <w:pStyle w:val="Tabletextleft"/>
              <w:numPr>
                <w:ilvl w:val="0"/>
                <w:numId w:val="77"/>
              </w:numPr>
            </w:pPr>
            <w:r>
              <w:t>System returns to Settings page.</w:t>
            </w:r>
          </w:p>
          <w:p w14:paraId="69E96037" w14:textId="77777777" w:rsidR="00A5216F" w:rsidRPr="007F60E2" w:rsidRDefault="00A5216F" w:rsidP="00A5216F">
            <w:pPr>
              <w:pStyle w:val="Tableheader"/>
              <w:rPr>
                <w:b w:val="0"/>
              </w:rPr>
            </w:pPr>
            <w:r w:rsidRPr="007F60E2">
              <w:rPr>
                <w:b w:val="0"/>
              </w:rPr>
              <w:lastRenderedPageBreak/>
              <w:t>[E4: Email not Registered]</w:t>
            </w:r>
          </w:p>
          <w:p w14:paraId="391D174A" w14:textId="77777777" w:rsidR="00A5216F" w:rsidRPr="007F60E2" w:rsidRDefault="00A5216F" w:rsidP="00A5216F">
            <w:pPr>
              <w:pStyle w:val="Tableheader"/>
              <w:numPr>
                <w:ilvl w:val="0"/>
                <w:numId w:val="87"/>
              </w:numPr>
              <w:rPr>
                <w:b w:val="0"/>
              </w:rPr>
            </w:pPr>
            <w:r w:rsidRPr="007F60E2">
              <w:rPr>
                <w:b w:val="0"/>
              </w:rPr>
              <w:t>System detects that the entered email does not exist.</w:t>
            </w:r>
          </w:p>
          <w:p w14:paraId="2C134EA5" w14:textId="77777777" w:rsidR="00A5216F" w:rsidRPr="007F60E2" w:rsidRDefault="00A5216F" w:rsidP="00A5216F">
            <w:pPr>
              <w:pStyle w:val="Tableheader"/>
              <w:numPr>
                <w:ilvl w:val="0"/>
                <w:numId w:val="87"/>
              </w:numPr>
              <w:rPr>
                <w:b w:val="0"/>
              </w:rPr>
            </w:pPr>
            <w:r w:rsidRPr="007F60E2">
              <w:rPr>
                <w:b w:val="0"/>
              </w:rPr>
              <w:t>System displays an error message.</w:t>
            </w:r>
          </w:p>
          <w:p w14:paraId="4293491A" w14:textId="5249BAED" w:rsidR="00A5216F" w:rsidRPr="00A5216F" w:rsidRDefault="00A5216F" w:rsidP="00A5216F">
            <w:pPr>
              <w:pStyle w:val="Tableheader"/>
              <w:numPr>
                <w:ilvl w:val="0"/>
                <w:numId w:val="87"/>
              </w:numPr>
              <w:rPr>
                <w:b w:val="0"/>
              </w:rPr>
            </w:pPr>
            <w:r w:rsidRPr="007F60E2">
              <w:rPr>
                <w:b w:val="0"/>
              </w:rPr>
              <w:t>User re</w:t>
            </w:r>
            <w:r>
              <w:rPr>
                <w:b w:val="0"/>
              </w:rPr>
              <w:t xml:space="preserve">-enter </w:t>
            </w:r>
            <w:r w:rsidR="009C62D5">
              <w:rPr>
                <w:b w:val="0"/>
              </w:rPr>
              <w:t>email.</w:t>
            </w:r>
          </w:p>
        </w:tc>
      </w:tr>
      <w:tr w:rsidR="008D09AC" w14:paraId="619DFA47" w14:textId="77777777" w:rsidTr="00963A3C">
        <w:tc>
          <w:tcPr>
            <w:tcW w:w="2122" w:type="dxa"/>
          </w:tcPr>
          <w:p w14:paraId="67E7E0FB" w14:textId="77777777" w:rsidR="008D09AC" w:rsidRPr="00451F86" w:rsidRDefault="008D09AC" w:rsidP="00A5216F">
            <w:pPr>
              <w:pStyle w:val="Tabletextleft"/>
            </w:pPr>
            <w:r w:rsidRPr="00451F86">
              <w:lastRenderedPageBreak/>
              <w:t>Post Condition</w:t>
            </w:r>
          </w:p>
        </w:tc>
        <w:tc>
          <w:tcPr>
            <w:tcW w:w="6349" w:type="dxa"/>
          </w:tcPr>
          <w:p w14:paraId="45AEE542" w14:textId="08918B1D" w:rsidR="008D09AC" w:rsidRPr="002A6CD4" w:rsidRDefault="002A6CD4" w:rsidP="00A5216F">
            <w:pPr>
              <w:pStyle w:val="Tabletextleft"/>
              <w:rPr>
                <w:lang w:val="en-MY"/>
              </w:rPr>
            </w:pPr>
            <w:r>
              <w:t>User settings are updated and applied immediately.</w:t>
            </w:r>
          </w:p>
        </w:tc>
      </w:tr>
    </w:tbl>
    <w:p w14:paraId="15758832" w14:textId="77777777" w:rsidR="000056BB" w:rsidRDefault="000056BB" w:rsidP="000056BB">
      <w:pPr>
        <w:pStyle w:val="UMPParagraph"/>
        <w:rPr>
          <w:lang w:eastAsia="en-MY"/>
        </w:rPr>
      </w:pPr>
    </w:p>
    <w:p w14:paraId="6B8BEEE1" w14:textId="77777777" w:rsidR="00B0022D" w:rsidRDefault="00B0022D" w:rsidP="000056BB">
      <w:pPr>
        <w:pStyle w:val="UMPParagraph"/>
        <w:rPr>
          <w:lang w:eastAsia="en-MY"/>
        </w:rPr>
      </w:pPr>
    </w:p>
    <w:p w14:paraId="399FC27A" w14:textId="626AE9D6" w:rsidR="00B0022D" w:rsidRPr="005766CA" w:rsidRDefault="005766CA" w:rsidP="005766CA">
      <w:pPr>
        <w:pStyle w:val="SoureforFigureUMP"/>
        <w:rPr>
          <w:rFonts w:cs="Times New Roman"/>
          <w:lang w:val="en-MY"/>
        </w:rPr>
      </w:pPr>
      <w:r w:rsidRPr="005766CA">
        <w:rPr>
          <w:noProof/>
          <w:lang w:val="en-MY"/>
        </w:rPr>
        <w:drawing>
          <wp:inline distT="0" distB="0" distL="0" distR="0" wp14:anchorId="35D6025B" wp14:editId="71743AF7">
            <wp:extent cx="5450218" cy="183742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481720" cy="1848046"/>
                    </a:xfrm>
                    <a:prstGeom prst="rect">
                      <a:avLst/>
                    </a:prstGeom>
                    <a:noFill/>
                    <a:ln>
                      <a:noFill/>
                    </a:ln>
                  </pic:spPr>
                </pic:pic>
              </a:graphicData>
            </a:graphic>
          </wp:inline>
        </w:drawing>
      </w:r>
    </w:p>
    <w:p w14:paraId="47B31B30" w14:textId="5FC263FC" w:rsidR="00584708" w:rsidRDefault="00584708" w:rsidP="00584708">
      <w:pPr>
        <w:pStyle w:val="CaptionforFigurePlatesUMP"/>
      </w:pPr>
      <w:r>
        <w:t>Figure 3.17</w:t>
      </w:r>
      <w:r>
        <w:tab/>
        <w:t>Use case diagram of</w:t>
      </w:r>
      <w:r w:rsidR="00332047">
        <w:t xml:space="preserve"> </w:t>
      </w:r>
      <w:r>
        <w:t>Manage User Mode</w:t>
      </w:r>
    </w:p>
    <w:p w14:paraId="7F8D066A" w14:textId="77777777" w:rsidR="00B0022D" w:rsidRDefault="00B0022D" w:rsidP="00B0022D">
      <w:pPr>
        <w:pStyle w:val="UMPParagraph"/>
        <w:rPr>
          <w:lang w:eastAsia="en-MY"/>
        </w:rPr>
      </w:pPr>
    </w:p>
    <w:p w14:paraId="7E7BECB7" w14:textId="4D8B8897" w:rsidR="00B0022D" w:rsidRPr="00B37DA1" w:rsidRDefault="00B0022D" w:rsidP="00A270C1">
      <w:pPr>
        <w:pStyle w:val="Tableheader"/>
        <w:rPr>
          <w:lang w:val="en-MY"/>
        </w:rPr>
      </w:pPr>
      <w:r>
        <w:t>Table 3.14</w:t>
      </w:r>
      <w:r>
        <w:tab/>
        <w:t>Use Case Description of Manage User Mode</w:t>
      </w:r>
    </w:p>
    <w:tbl>
      <w:tblPr>
        <w:tblStyle w:val="TableGrid"/>
        <w:tblW w:w="0" w:type="auto"/>
        <w:tblLook w:val="04A0" w:firstRow="1" w:lastRow="0" w:firstColumn="1" w:lastColumn="0" w:noHBand="0" w:noVBand="1"/>
      </w:tblPr>
      <w:tblGrid>
        <w:gridCol w:w="2122"/>
        <w:gridCol w:w="6349"/>
      </w:tblGrid>
      <w:tr w:rsidR="008D09AC" w14:paraId="23BA39BC" w14:textId="77777777" w:rsidTr="00963A3C">
        <w:tc>
          <w:tcPr>
            <w:tcW w:w="2122" w:type="dxa"/>
          </w:tcPr>
          <w:p w14:paraId="49255CB9" w14:textId="77777777" w:rsidR="008D09AC" w:rsidRPr="00451F86" w:rsidRDefault="008D09AC" w:rsidP="00A5216F">
            <w:pPr>
              <w:pStyle w:val="Tabletextleft"/>
            </w:pPr>
            <w:r w:rsidRPr="00451F86">
              <w:t>Use Case ID</w:t>
            </w:r>
          </w:p>
        </w:tc>
        <w:tc>
          <w:tcPr>
            <w:tcW w:w="6349" w:type="dxa"/>
          </w:tcPr>
          <w:p w14:paraId="3962F0BC" w14:textId="5C8F70E1" w:rsidR="008D09AC" w:rsidRDefault="008D09AC" w:rsidP="00A5216F">
            <w:pPr>
              <w:pStyle w:val="Tabletextleft"/>
            </w:pPr>
            <w:r>
              <w:t>UC</w:t>
            </w:r>
            <w:r w:rsidR="002A6CD4">
              <w:t>13</w:t>
            </w:r>
          </w:p>
        </w:tc>
      </w:tr>
      <w:tr w:rsidR="008D09AC" w14:paraId="6443AC04" w14:textId="77777777" w:rsidTr="00963A3C">
        <w:tc>
          <w:tcPr>
            <w:tcW w:w="2122" w:type="dxa"/>
          </w:tcPr>
          <w:p w14:paraId="3A45A82E" w14:textId="77777777" w:rsidR="008D09AC" w:rsidRPr="00451F86" w:rsidRDefault="008D09AC" w:rsidP="00A5216F">
            <w:pPr>
              <w:pStyle w:val="Tabletextleft"/>
            </w:pPr>
            <w:r w:rsidRPr="00451F86">
              <w:t>Use Case Name</w:t>
            </w:r>
          </w:p>
        </w:tc>
        <w:tc>
          <w:tcPr>
            <w:tcW w:w="6349" w:type="dxa"/>
          </w:tcPr>
          <w:p w14:paraId="1D51C01C" w14:textId="5DD3AD9D" w:rsidR="008D09AC" w:rsidRDefault="002A6CD4" w:rsidP="00A5216F">
            <w:pPr>
              <w:pStyle w:val="Tabletextleft"/>
            </w:pPr>
            <w:r>
              <w:t>Manage User Mode</w:t>
            </w:r>
          </w:p>
        </w:tc>
      </w:tr>
      <w:tr w:rsidR="008D09AC" w14:paraId="0D11C915" w14:textId="77777777" w:rsidTr="00963A3C">
        <w:tc>
          <w:tcPr>
            <w:tcW w:w="2122" w:type="dxa"/>
          </w:tcPr>
          <w:p w14:paraId="132AF7FD" w14:textId="77777777" w:rsidR="008D09AC" w:rsidRPr="00451F86" w:rsidRDefault="008D09AC" w:rsidP="00A5216F">
            <w:pPr>
              <w:pStyle w:val="Tabletextleft"/>
            </w:pPr>
            <w:r w:rsidRPr="00451F86">
              <w:t>Brief Description</w:t>
            </w:r>
          </w:p>
        </w:tc>
        <w:tc>
          <w:tcPr>
            <w:tcW w:w="6349" w:type="dxa"/>
          </w:tcPr>
          <w:p w14:paraId="727852EA" w14:textId="21ABE8AF" w:rsidR="008D09AC" w:rsidRDefault="0017728C" w:rsidP="00A5216F">
            <w:pPr>
              <w:pStyle w:val="Tabletextleft"/>
            </w:pPr>
            <w:r>
              <w:t>This use case explains how users configure their operating mode (Lazy Mode or Detailed Mode). It includes automatically assigned mode after Smart Survey, manually switching modes, and managing privacy related to mode selection.</w:t>
            </w:r>
          </w:p>
        </w:tc>
      </w:tr>
      <w:tr w:rsidR="008D09AC" w14:paraId="106D4C7B" w14:textId="77777777" w:rsidTr="00963A3C">
        <w:tc>
          <w:tcPr>
            <w:tcW w:w="2122" w:type="dxa"/>
          </w:tcPr>
          <w:p w14:paraId="7E5BD7A8" w14:textId="77777777" w:rsidR="008D09AC" w:rsidRPr="00451F86" w:rsidRDefault="008D09AC" w:rsidP="00A5216F">
            <w:pPr>
              <w:pStyle w:val="Tabletextleft"/>
            </w:pPr>
            <w:r w:rsidRPr="00451F86">
              <w:lastRenderedPageBreak/>
              <w:t>Actor</w:t>
            </w:r>
          </w:p>
        </w:tc>
        <w:tc>
          <w:tcPr>
            <w:tcW w:w="6349" w:type="dxa"/>
          </w:tcPr>
          <w:p w14:paraId="246D4E9B" w14:textId="77777777" w:rsidR="008D09AC" w:rsidRDefault="008D09AC" w:rsidP="00A5216F">
            <w:pPr>
              <w:pStyle w:val="Tabletextleft"/>
            </w:pPr>
            <w:r>
              <w:t>User</w:t>
            </w:r>
          </w:p>
        </w:tc>
      </w:tr>
      <w:tr w:rsidR="008D09AC" w14:paraId="4E83EE0C" w14:textId="77777777" w:rsidTr="00963A3C">
        <w:tc>
          <w:tcPr>
            <w:tcW w:w="2122" w:type="dxa"/>
          </w:tcPr>
          <w:p w14:paraId="4C1BB8B0" w14:textId="77777777" w:rsidR="008D09AC" w:rsidRPr="00451F86" w:rsidRDefault="008D09AC" w:rsidP="00A5216F">
            <w:pPr>
              <w:pStyle w:val="Tabletextleft"/>
            </w:pPr>
            <w:r w:rsidRPr="00451F86">
              <w:t>Pre-Condition</w:t>
            </w:r>
          </w:p>
        </w:tc>
        <w:tc>
          <w:tcPr>
            <w:tcW w:w="6349" w:type="dxa"/>
          </w:tcPr>
          <w:p w14:paraId="5E892601" w14:textId="0CC23430" w:rsidR="008D09AC" w:rsidRDefault="0017728C" w:rsidP="00A5216F">
            <w:pPr>
              <w:pStyle w:val="Tabletextleft"/>
            </w:pPr>
            <w:r>
              <w:t xml:space="preserve">User has completed </w:t>
            </w:r>
            <w:r w:rsidR="00B45586">
              <w:t>smart survey or has an existing mode assigned.</w:t>
            </w:r>
          </w:p>
        </w:tc>
      </w:tr>
      <w:tr w:rsidR="008D09AC" w14:paraId="366608CB" w14:textId="77777777" w:rsidTr="00963A3C">
        <w:tc>
          <w:tcPr>
            <w:tcW w:w="2122" w:type="dxa"/>
          </w:tcPr>
          <w:p w14:paraId="36501B9A" w14:textId="77777777" w:rsidR="008D09AC" w:rsidRPr="00451F86" w:rsidRDefault="008D09AC" w:rsidP="00A5216F">
            <w:pPr>
              <w:pStyle w:val="Tabletextleft"/>
            </w:pPr>
            <w:r w:rsidRPr="00451F86">
              <w:t>Basic Flow</w:t>
            </w:r>
          </w:p>
        </w:tc>
        <w:tc>
          <w:tcPr>
            <w:tcW w:w="6349" w:type="dxa"/>
          </w:tcPr>
          <w:p w14:paraId="28AA26CB" w14:textId="77777777" w:rsidR="008D09AC" w:rsidRDefault="00B13E10" w:rsidP="00A5216F">
            <w:pPr>
              <w:pStyle w:val="Tabletextleft"/>
              <w:numPr>
                <w:ilvl w:val="0"/>
                <w:numId w:val="78"/>
              </w:numPr>
            </w:pPr>
            <w:r>
              <w:t>The use case begins when the user navigated to the user mode settings.</w:t>
            </w:r>
          </w:p>
          <w:p w14:paraId="113CA413" w14:textId="06BD031A" w:rsidR="00B13E10" w:rsidRDefault="00B13E10" w:rsidP="00A5216F">
            <w:pPr>
              <w:pStyle w:val="Tabletextleft"/>
              <w:numPr>
                <w:ilvl w:val="0"/>
                <w:numId w:val="78"/>
              </w:numPr>
            </w:pPr>
            <w:r>
              <w:t>System displays current operating mode and related options</w:t>
            </w:r>
          </w:p>
          <w:p w14:paraId="5EF921D6" w14:textId="77777777" w:rsidR="00D76730" w:rsidRDefault="00B13E10" w:rsidP="00A5216F">
            <w:pPr>
              <w:pStyle w:val="Tabletextleft"/>
              <w:numPr>
                <w:ilvl w:val="0"/>
                <w:numId w:val="78"/>
              </w:numPr>
            </w:pPr>
            <w:r>
              <w:t>User selects an operation</w:t>
            </w:r>
            <w:r w:rsidR="00D76730">
              <w:t>.</w:t>
            </w:r>
          </w:p>
          <w:p w14:paraId="047C2932" w14:textId="56099C51" w:rsidR="00D76730" w:rsidRDefault="00D76730" w:rsidP="00A5216F">
            <w:pPr>
              <w:pStyle w:val="Tabletextleft"/>
              <w:numPr>
                <w:ilvl w:val="0"/>
                <w:numId w:val="78"/>
              </w:numPr>
            </w:pPr>
            <w:r>
              <w:t>System updates mode</w:t>
            </w:r>
            <w:r w:rsidR="009C6F15">
              <w:t>.</w:t>
            </w:r>
          </w:p>
          <w:p w14:paraId="0296CD04" w14:textId="77777777" w:rsidR="007E41A4" w:rsidRDefault="007E41A4" w:rsidP="00A5216F">
            <w:pPr>
              <w:pStyle w:val="Tabletextleft"/>
              <w:numPr>
                <w:ilvl w:val="0"/>
                <w:numId w:val="78"/>
              </w:numPr>
            </w:pPr>
            <w:r>
              <w:t>The change is applied throughout the app.</w:t>
            </w:r>
          </w:p>
          <w:p w14:paraId="3A3FA33C" w14:textId="4F62BEFB" w:rsidR="007E41A4" w:rsidRDefault="007E41A4" w:rsidP="00A5216F">
            <w:pPr>
              <w:pStyle w:val="Tabletextleft"/>
              <w:numPr>
                <w:ilvl w:val="0"/>
                <w:numId w:val="78"/>
              </w:numPr>
            </w:pPr>
            <w:r>
              <w:t>The use case ends.</w:t>
            </w:r>
          </w:p>
        </w:tc>
      </w:tr>
      <w:tr w:rsidR="008D09AC" w14:paraId="54B36CF8" w14:textId="77777777" w:rsidTr="00963A3C">
        <w:tc>
          <w:tcPr>
            <w:tcW w:w="2122" w:type="dxa"/>
          </w:tcPr>
          <w:p w14:paraId="036C1EFA" w14:textId="77777777" w:rsidR="008D09AC" w:rsidRPr="00451F86" w:rsidRDefault="008D09AC" w:rsidP="00A5216F">
            <w:pPr>
              <w:pStyle w:val="Tabletextleft"/>
            </w:pPr>
            <w:r w:rsidRPr="00451F86">
              <w:t>Alternative Flow</w:t>
            </w:r>
          </w:p>
        </w:tc>
        <w:tc>
          <w:tcPr>
            <w:tcW w:w="6349" w:type="dxa"/>
          </w:tcPr>
          <w:p w14:paraId="7982CB96" w14:textId="61B99DD0" w:rsidR="00492706" w:rsidRDefault="00492706" w:rsidP="00A5216F">
            <w:pPr>
              <w:pStyle w:val="Tabletextleft"/>
              <w:rPr>
                <w:lang w:val="en-MY"/>
              </w:rPr>
            </w:pPr>
            <w:r>
              <w:rPr>
                <w:rStyle w:val="Strong"/>
                <w:b w:val="0"/>
                <w:bCs w:val="0"/>
              </w:rPr>
              <w:t xml:space="preserve">[A1: </w:t>
            </w:r>
            <w:r w:rsidR="00F64DE6">
              <w:rPr>
                <w:rStyle w:val="Strong"/>
                <w:b w:val="0"/>
                <w:bCs w:val="0"/>
              </w:rPr>
              <w:t>Show Default Mode information</w:t>
            </w:r>
            <w:r>
              <w:rPr>
                <w:rStyle w:val="Strong"/>
                <w:b w:val="0"/>
                <w:bCs w:val="0"/>
              </w:rPr>
              <w:t>]</w:t>
            </w:r>
          </w:p>
          <w:p w14:paraId="29C930DB" w14:textId="77777777" w:rsidR="00492706" w:rsidRDefault="00492706" w:rsidP="00A5216F">
            <w:pPr>
              <w:pStyle w:val="Tabletextleft"/>
              <w:numPr>
                <w:ilvl w:val="0"/>
                <w:numId w:val="79"/>
              </w:numPr>
            </w:pPr>
            <w:r>
              <w:t>System detects first-time mode setup.</w:t>
            </w:r>
          </w:p>
          <w:p w14:paraId="65C75467" w14:textId="3FBB1F56" w:rsidR="00492706" w:rsidRDefault="00F64DE6" w:rsidP="00A5216F">
            <w:pPr>
              <w:pStyle w:val="Tabletextleft"/>
              <w:numPr>
                <w:ilvl w:val="0"/>
                <w:numId w:val="79"/>
              </w:numPr>
            </w:pPr>
            <w:r>
              <w:t>System shows default mode information either is “Lazy mode” or “Detailed mode”.</w:t>
            </w:r>
          </w:p>
          <w:p w14:paraId="2AFDDE0B" w14:textId="77777777" w:rsidR="00492706" w:rsidRDefault="00492706" w:rsidP="00A5216F">
            <w:pPr>
              <w:pStyle w:val="Tabletextleft"/>
              <w:numPr>
                <w:ilvl w:val="0"/>
                <w:numId w:val="79"/>
              </w:numPr>
            </w:pPr>
            <w:r>
              <w:t>The use case continues at Step 5 of the Basic Flow.</w:t>
            </w:r>
          </w:p>
          <w:p w14:paraId="51D339D9" w14:textId="58333CAB" w:rsidR="00D621C6" w:rsidRDefault="00D621C6" w:rsidP="00A5216F">
            <w:pPr>
              <w:pStyle w:val="Tabletextleft"/>
              <w:rPr>
                <w:lang w:val="en-MY"/>
              </w:rPr>
            </w:pPr>
            <w:r>
              <w:rPr>
                <w:rStyle w:val="Strong"/>
                <w:b w:val="0"/>
                <w:bCs w:val="0"/>
              </w:rPr>
              <w:t>[A2: Switch Mode]</w:t>
            </w:r>
          </w:p>
          <w:p w14:paraId="2F5F2BA6" w14:textId="77777777" w:rsidR="00D621C6" w:rsidRDefault="00D621C6" w:rsidP="00A5216F">
            <w:pPr>
              <w:pStyle w:val="Tabletextleft"/>
              <w:numPr>
                <w:ilvl w:val="0"/>
                <w:numId w:val="80"/>
              </w:numPr>
            </w:pPr>
            <w:r>
              <w:t>User selects “Switch Mode”.</w:t>
            </w:r>
          </w:p>
          <w:p w14:paraId="711A55C5" w14:textId="77777777" w:rsidR="00D621C6" w:rsidRDefault="00D621C6" w:rsidP="00A5216F">
            <w:pPr>
              <w:pStyle w:val="Tabletextleft"/>
              <w:numPr>
                <w:ilvl w:val="0"/>
                <w:numId w:val="80"/>
              </w:numPr>
            </w:pPr>
            <w:r>
              <w:t>System displays available modes.</w:t>
            </w:r>
          </w:p>
          <w:p w14:paraId="1A5957EF" w14:textId="5890395B" w:rsidR="00D621C6" w:rsidRDefault="00D621C6" w:rsidP="00A5216F">
            <w:pPr>
              <w:pStyle w:val="Tabletextleft"/>
              <w:numPr>
                <w:ilvl w:val="0"/>
                <w:numId w:val="80"/>
              </w:numPr>
            </w:pPr>
            <w:r>
              <w:t xml:space="preserve">User </w:t>
            </w:r>
            <w:r w:rsidR="00EF0A94">
              <w:t>changes to another</w:t>
            </w:r>
            <w:r>
              <w:t xml:space="preserve"> mode.</w:t>
            </w:r>
          </w:p>
          <w:p w14:paraId="708F3EEB" w14:textId="77777777" w:rsidR="00D621C6" w:rsidRDefault="00D621C6" w:rsidP="00A5216F">
            <w:pPr>
              <w:pStyle w:val="Tabletextleft"/>
              <w:numPr>
                <w:ilvl w:val="0"/>
                <w:numId w:val="80"/>
              </w:numPr>
            </w:pPr>
            <w:r>
              <w:t>System applies the selected mode.</w:t>
            </w:r>
          </w:p>
          <w:p w14:paraId="65ED1E61" w14:textId="3F4F32C6" w:rsidR="008D09AC" w:rsidRPr="0070399B" w:rsidRDefault="00D621C6" w:rsidP="00A5216F">
            <w:pPr>
              <w:pStyle w:val="Tabletextleft"/>
              <w:numPr>
                <w:ilvl w:val="0"/>
                <w:numId w:val="80"/>
              </w:numPr>
            </w:pPr>
            <w:r>
              <w:lastRenderedPageBreak/>
              <w:t>The use case continues at Step 5 of the Basic Flow.</w:t>
            </w:r>
          </w:p>
        </w:tc>
      </w:tr>
      <w:tr w:rsidR="008D09AC" w14:paraId="660B5A1E" w14:textId="77777777" w:rsidTr="00963A3C">
        <w:tc>
          <w:tcPr>
            <w:tcW w:w="2122" w:type="dxa"/>
          </w:tcPr>
          <w:p w14:paraId="026837FF" w14:textId="77777777" w:rsidR="008D09AC" w:rsidRPr="00451F86" w:rsidRDefault="008D09AC" w:rsidP="00A5216F">
            <w:pPr>
              <w:pStyle w:val="Tabletextleft"/>
            </w:pPr>
            <w:r w:rsidRPr="00451F86">
              <w:lastRenderedPageBreak/>
              <w:t>Exception Flow</w:t>
            </w:r>
          </w:p>
        </w:tc>
        <w:tc>
          <w:tcPr>
            <w:tcW w:w="6349" w:type="dxa"/>
          </w:tcPr>
          <w:p w14:paraId="24C22453" w14:textId="5BC2C494" w:rsidR="0099327D" w:rsidRDefault="0099327D" w:rsidP="00A5216F">
            <w:pPr>
              <w:pStyle w:val="Tabletextleft"/>
              <w:rPr>
                <w:lang w:val="en-MY"/>
              </w:rPr>
            </w:pPr>
            <w:r>
              <w:rPr>
                <w:rStyle w:val="Strong"/>
                <w:b w:val="0"/>
                <w:bCs w:val="0"/>
              </w:rPr>
              <w:t>[E</w:t>
            </w:r>
            <w:r w:rsidR="00C47FB9">
              <w:rPr>
                <w:rStyle w:val="Strong"/>
                <w:b w:val="0"/>
                <w:bCs w:val="0"/>
              </w:rPr>
              <w:t>1</w:t>
            </w:r>
            <w:r>
              <w:rPr>
                <w:rStyle w:val="Strong"/>
                <w:b w:val="0"/>
                <w:bCs w:val="0"/>
              </w:rPr>
              <w:t>: Switch Cancelled]</w:t>
            </w:r>
          </w:p>
          <w:p w14:paraId="46F85CCB" w14:textId="77777777" w:rsidR="0099327D" w:rsidRDefault="0099327D" w:rsidP="00A5216F">
            <w:pPr>
              <w:pStyle w:val="Tabletextleft"/>
              <w:numPr>
                <w:ilvl w:val="0"/>
                <w:numId w:val="81"/>
              </w:numPr>
            </w:pPr>
            <w:r>
              <w:t>User cancels mode switching action.</w:t>
            </w:r>
          </w:p>
          <w:p w14:paraId="7338D334" w14:textId="04451FD6" w:rsidR="008D09AC" w:rsidRPr="00A20DC3" w:rsidRDefault="0099327D" w:rsidP="00A5216F">
            <w:pPr>
              <w:pStyle w:val="Tabletextleft"/>
              <w:numPr>
                <w:ilvl w:val="0"/>
                <w:numId w:val="81"/>
              </w:numPr>
            </w:pPr>
            <w:r>
              <w:t>System returns to User Mode page.</w:t>
            </w:r>
          </w:p>
        </w:tc>
      </w:tr>
      <w:tr w:rsidR="008D09AC" w14:paraId="0E5DF19F" w14:textId="77777777" w:rsidTr="00963A3C">
        <w:tc>
          <w:tcPr>
            <w:tcW w:w="2122" w:type="dxa"/>
          </w:tcPr>
          <w:p w14:paraId="5C8D14C7" w14:textId="77777777" w:rsidR="008D09AC" w:rsidRPr="00451F86" w:rsidRDefault="008D09AC" w:rsidP="00A5216F">
            <w:pPr>
              <w:pStyle w:val="Tabletextleft"/>
            </w:pPr>
            <w:r w:rsidRPr="00451F86">
              <w:t>Post Condition</w:t>
            </w:r>
          </w:p>
        </w:tc>
        <w:tc>
          <w:tcPr>
            <w:tcW w:w="6349" w:type="dxa"/>
          </w:tcPr>
          <w:p w14:paraId="2B62F501" w14:textId="145357A2" w:rsidR="008D09AC" w:rsidRDefault="00E25A49" w:rsidP="00A5216F">
            <w:pPr>
              <w:pStyle w:val="Tabletextleft"/>
            </w:pPr>
            <w:r>
              <w:t>Mode is assigned or updated immedia</w:t>
            </w:r>
            <w:r w:rsidR="00A20DC3">
              <w:t>tely.</w:t>
            </w:r>
          </w:p>
        </w:tc>
      </w:tr>
    </w:tbl>
    <w:p w14:paraId="799C5BD5" w14:textId="77777777" w:rsidR="00B0022D" w:rsidRPr="00B0022D" w:rsidRDefault="00B0022D" w:rsidP="00B0022D">
      <w:pPr>
        <w:pStyle w:val="UMPParagraph"/>
        <w:rPr>
          <w:lang w:eastAsia="en-MY"/>
        </w:rPr>
      </w:pPr>
    </w:p>
    <w:p w14:paraId="32CB98D6" w14:textId="77777777" w:rsidR="00584708" w:rsidRPr="00584708" w:rsidRDefault="00584708" w:rsidP="00584708">
      <w:pPr>
        <w:pStyle w:val="UMPParagraph"/>
        <w:rPr>
          <w:lang w:eastAsia="en-MY"/>
        </w:rPr>
      </w:pPr>
    </w:p>
    <w:p w14:paraId="65EB6527" w14:textId="77777777" w:rsidR="00584708" w:rsidRPr="00584708" w:rsidRDefault="00584708" w:rsidP="00584708">
      <w:pPr>
        <w:pStyle w:val="UMPParagraph"/>
        <w:rPr>
          <w:lang w:eastAsia="en-MY"/>
        </w:rPr>
      </w:pPr>
    </w:p>
    <w:p w14:paraId="38315FC3" w14:textId="77777777" w:rsidR="00451F86" w:rsidRDefault="00451F86" w:rsidP="00A270C1">
      <w:pPr>
        <w:pStyle w:val="Tableheader"/>
      </w:pPr>
    </w:p>
    <w:p w14:paraId="1694510D" w14:textId="77777777" w:rsidR="00451F86" w:rsidRDefault="00451F86" w:rsidP="00A270C1">
      <w:pPr>
        <w:pStyle w:val="Tableheader"/>
      </w:pPr>
    </w:p>
    <w:p w14:paraId="75530FF2" w14:textId="13E8552E" w:rsidR="002E4D5B" w:rsidRDefault="002E4D5B" w:rsidP="00A270C1">
      <w:pPr>
        <w:pStyle w:val="Tableheader"/>
      </w:pPr>
    </w:p>
    <w:p w14:paraId="720F0E15" w14:textId="685F2C0D" w:rsidR="00415888" w:rsidRDefault="00415888" w:rsidP="00A270C1">
      <w:pPr>
        <w:pStyle w:val="Tableheader"/>
      </w:pPr>
    </w:p>
    <w:p w14:paraId="3194271B" w14:textId="0D6706E8" w:rsidR="00B37DA1" w:rsidRDefault="00B37DA1" w:rsidP="00A270C1">
      <w:pPr>
        <w:pStyle w:val="Tableheader"/>
      </w:pPr>
    </w:p>
    <w:p w14:paraId="62574565" w14:textId="786D0C91" w:rsidR="004D71E9" w:rsidRDefault="004D71E9" w:rsidP="00A270C1">
      <w:pPr>
        <w:pStyle w:val="Tableheader"/>
        <w:rPr>
          <w:lang w:val="en-MY"/>
        </w:rPr>
      </w:pPr>
    </w:p>
    <w:p w14:paraId="7D86A5D0" w14:textId="77777777" w:rsidR="00F716EC" w:rsidRDefault="00F716EC" w:rsidP="00A270C1">
      <w:pPr>
        <w:pStyle w:val="Tableheader"/>
        <w:rPr>
          <w:lang w:val="en-MY"/>
        </w:rPr>
      </w:pPr>
    </w:p>
    <w:p w14:paraId="1B904C66" w14:textId="77777777" w:rsidR="00F716EC" w:rsidRDefault="00F716EC" w:rsidP="00A270C1">
      <w:pPr>
        <w:pStyle w:val="Tableheader"/>
        <w:rPr>
          <w:lang w:val="en-MY"/>
        </w:rPr>
      </w:pPr>
    </w:p>
    <w:p w14:paraId="7E856F45" w14:textId="77777777" w:rsidR="00F716EC" w:rsidRDefault="00F716EC" w:rsidP="00A270C1">
      <w:pPr>
        <w:pStyle w:val="Tableheader"/>
        <w:rPr>
          <w:lang w:val="en-MY"/>
        </w:rPr>
      </w:pPr>
    </w:p>
    <w:p w14:paraId="1394D1DB" w14:textId="77777777" w:rsidR="00F716EC" w:rsidRPr="00B37DA1" w:rsidRDefault="00F716EC" w:rsidP="00A270C1">
      <w:pPr>
        <w:pStyle w:val="Tableheader"/>
        <w:rPr>
          <w:lang w:val="en-MY"/>
        </w:rPr>
      </w:pPr>
    </w:p>
    <w:p w14:paraId="77BA9319" w14:textId="77777777" w:rsidR="00700EF6" w:rsidRPr="00700EF6" w:rsidRDefault="00700EF6" w:rsidP="00700EF6">
      <w:pPr>
        <w:pStyle w:val="UMPParagraph"/>
        <w:rPr>
          <w:lang w:eastAsia="en-MY"/>
        </w:rPr>
      </w:pPr>
    </w:p>
    <w:p w14:paraId="08BB011D" w14:textId="77777777" w:rsidR="007F09CF" w:rsidRDefault="007F09CF" w:rsidP="007F09CF">
      <w:pPr>
        <w:pStyle w:val="Heading2"/>
        <w:numPr>
          <w:ilvl w:val="1"/>
          <w:numId w:val="1"/>
        </w:numPr>
      </w:pPr>
      <w:bookmarkStart w:id="209" w:name="_Toc215752676"/>
      <w:r>
        <w:lastRenderedPageBreak/>
        <w:t>PROPOSED DESIGN</w:t>
      </w:r>
      <w:bookmarkEnd w:id="209"/>
    </w:p>
    <w:p w14:paraId="4E33E307" w14:textId="77777777" w:rsidR="00F716EC" w:rsidRPr="00F716EC" w:rsidRDefault="00F716EC" w:rsidP="00F716EC">
      <w:pPr>
        <w:pStyle w:val="UMPParagraph"/>
      </w:pPr>
    </w:p>
    <w:p w14:paraId="68E23BCB" w14:textId="1D93D4AA" w:rsidR="00685E5D" w:rsidRDefault="00F716EC" w:rsidP="00F716EC">
      <w:pPr>
        <w:pStyle w:val="Heading3"/>
        <w:spacing w:after="240"/>
      </w:pPr>
      <w:r>
        <w:t>G</w:t>
      </w:r>
      <w:r w:rsidR="00685E5D">
        <w:t xml:space="preserve">ENERAL </w:t>
      </w:r>
      <w:r w:rsidR="000B32C7">
        <w:t>ARCHITECTURE</w:t>
      </w:r>
    </w:p>
    <w:p w14:paraId="594D94D4" w14:textId="4FF3CDB8" w:rsidR="004A55DE" w:rsidRDefault="00D15AAE" w:rsidP="004A55DE">
      <w:pPr>
        <w:pStyle w:val="UMPParagraph"/>
      </w:pPr>
      <w:r>
        <w:t xml:space="preserve">Smart Pocket adopts a </w:t>
      </w:r>
      <w:r w:rsidR="003A0492">
        <w:t>3</w:t>
      </w:r>
      <w:r w:rsidR="00A85B69">
        <w:t xml:space="preserve"> Tier Layered Architecture</w:t>
      </w:r>
      <w:r w:rsidR="00647F65">
        <w:t xml:space="preserve"> that integrate with the Model-View-View</w:t>
      </w:r>
      <w:r w:rsidR="00EF2F00">
        <w:t xml:space="preserve"> </w:t>
      </w:r>
      <w:r w:rsidR="00647F65">
        <w:t>Model (</w:t>
      </w:r>
      <w:r w:rsidR="00EF2F00">
        <w:t>MVVM</w:t>
      </w:r>
      <w:r w:rsidR="00647F65">
        <w:t>)</w:t>
      </w:r>
      <w:r w:rsidR="00A85B69">
        <w:t xml:space="preserve"> </w:t>
      </w:r>
      <w:r w:rsidR="00827DE8">
        <w:rPr>
          <w:rFonts w:hint="eastAsia"/>
          <w:lang w:eastAsia="zh-CN"/>
        </w:rPr>
        <w:t>as</w:t>
      </w:r>
      <w:r w:rsidR="00827DE8">
        <w:t xml:space="preserve"> illustrated in Figure 3.20. This</w:t>
      </w:r>
      <w:r w:rsidR="00B8562D">
        <w:t xml:space="preserve"> structured is selected to ensure a clear separation </w:t>
      </w:r>
      <w:r w:rsidR="006D41BD">
        <w:t xml:space="preserve">of concerns while </w:t>
      </w:r>
      <w:r w:rsidR="00EF2F00">
        <w:rPr>
          <w:rFonts w:hint="eastAsia"/>
          <w:lang w:eastAsia="zh-CN"/>
        </w:rPr>
        <w:t>avoiding</w:t>
      </w:r>
      <w:r w:rsidR="00EF2F00">
        <w:t xml:space="preserve"> unnecessary complexity. The architecture</w:t>
      </w:r>
      <w:r w:rsidR="00E02AC4">
        <w:t xml:space="preserve"> consists of </w:t>
      </w:r>
      <w:r w:rsidR="0042328F">
        <w:t>the following</w:t>
      </w:r>
      <w:r w:rsidR="00E02AC4">
        <w:t xml:space="preserve"> layers:</w:t>
      </w:r>
    </w:p>
    <w:p w14:paraId="6BCC7299" w14:textId="3C010C70" w:rsidR="004A55DE" w:rsidRDefault="004A55DE" w:rsidP="004A55DE">
      <w:pPr>
        <w:pStyle w:val="Heading8"/>
      </w:pPr>
      <w:r>
        <w:t xml:space="preserve">Presentation </w:t>
      </w:r>
      <w:r w:rsidR="005E6603">
        <w:t>L</w:t>
      </w:r>
      <w:r>
        <w:t>ayer:</w:t>
      </w:r>
    </w:p>
    <w:p w14:paraId="42D9F361" w14:textId="5E21C0F1" w:rsidR="004A55DE" w:rsidRDefault="00F714DE" w:rsidP="004A55DE">
      <w:pPr>
        <w:pStyle w:val="Heading9"/>
      </w:pPr>
      <w:r>
        <w:t>This layer d</w:t>
      </w:r>
      <w:r w:rsidR="006327FB">
        <w:t>eveloped using Flutter and this layer</w:t>
      </w:r>
      <w:r w:rsidR="001E67A2">
        <w:t xml:space="preserve"> </w:t>
      </w:r>
      <w:r w:rsidR="006327FB">
        <w:t xml:space="preserve">will handle the UI and </w:t>
      </w:r>
      <w:r w:rsidR="00783F8D">
        <w:t>all pages</w:t>
      </w:r>
      <w:r w:rsidR="001E67A2">
        <w:t xml:space="preserve">. It captures user actions such as </w:t>
      </w:r>
      <w:r w:rsidR="005E6603">
        <w:t xml:space="preserve">“one </w:t>
      </w:r>
      <w:r>
        <w:t>taps</w:t>
      </w:r>
      <w:r w:rsidR="005E6603">
        <w:t xml:space="preserve"> the shortcut” then this command will pass to the Application Layer.</w:t>
      </w:r>
    </w:p>
    <w:p w14:paraId="6D545734" w14:textId="10BB5C34" w:rsidR="005E6603" w:rsidRDefault="00015465" w:rsidP="005E6603">
      <w:pPr>
        <w:pStyle w:val="Heading8"/>
      </w:pPr>
      <w:r>
        <w:t>Application Layer:</w:t>
      </w:r>
    </w:p>
    <w:p w14:paraId="19AC02C4" w14:textId="6DA8AC20" w:rsidR="00015465" w:rsidRDefault="00015465" w:rsidP="00015465">
      <w:pPr>
        <w:pStyle w:val="Heading9"/>
      </w:pPr>
      <w:r>
        <w:t xml:space="preserve">This layer contains all controllers that </w:t>
      </w:r>
      <w:r w:rsidR="001F34CE">
        <w:t>act as the business logic engine. For example, the Asset Controller will apply the calculation l</w:t>
      </w:r>
      <w:r w:rsidR="00860443">
        <w:t>ogic fo</w:t>
      </w:r>
      <w:r w:rsidR="00C84EC4">
        <w:t>r the upcoming actions changed.</w:t>
      </w:r>
    </w:p>
    <w:p w14:paraId="10CC7222" w14:textId="5EA1BF82" w:rsidR="004121D6" w:rsidRDefault="00717785" w:rsidP="004121D6">
      <w:pPr>
        <w:pStyle w:val="Heading8"/>
      </w:pPr>
      <w:r>
        <w:t>D</w:t>
      </w:r>
      <w:r w:rsidR="00907D21">
        <w:t>ata</w:t>
      </w:r>
      <w:r>
        <w:t xml:space="preserve"> Layer:</w:t>
      </w:r>
    </w:p>
    <w:p w14:paraId="7D44E8DC" w14:textId="6F61ACA9" w:rsidR="00C14C25" w:rsidRDefault="00C14C25" w:rsidP="00C14C25">
      <w:pPr>
        <w:pStyle w:val="Heading9"/>
      </w:pPr>
      <w:r>
        <w:t>This layer han</w:t>
      </w:r>
      <w:r w:rsidR="00E513D4">
        <w:t>dl</w:t>
      </w:r>
      <w:r>
        <w:t>es data persistence and external communication</w:t>
      </w:r>
      <w:r w:rsidR="00E513D4">
        <w:t xml:space="preserve"> while Firestore Service manages CRUD operations</w:t>
      </w:r>
      <w:r w:rsidR="00EA5BA3">
        <w:t xml:space="preserve"> and the Local Storage Service handles local cache memory </w:t>
      </w:r>
      <w:r w:rsidR="00CB217D">
        <w:t xml:space="preserve">to ensure the app remains responsive even </w:t>
      </w:r>
      <w:r w:rsidR="00123D91">
        <w:t>the device is offline.</w:t>
      </w:r>
    </w:p>
    <w:p w14:paraId="266B396D" w14:textId="1C4C811C" w:rsidR="00D9737B" w:rsidRDefault="00D9737B" w:rsidP="00D9737B">
      <w:pPr>
        <w:pStyle w:val="Heading8"/>
        <w:rPr>
          <w:lang w:eastAsia="zh-CN"/>
        </w:rPr>
      </w:pPr>
      <w:r>
        <w:rPr>
          <w:lang w:eastAsia="zh-CN"/>
        </w:rPr>
        <w:t>External System:</w:t>
      </w:r>
    </w:p>
    <w:p w14:paraId="67BCE7A2" w14:textId="716A2BBA" w:rsidR="00D9737B" w:rsidRPr="00D9737B" w:rsidRDefault="00D9737B" w:rsidP="00D9737B">
      <w:pPr>
        <w:pStyle w:val="Heading9"/>
        <w:rPr>
          <w:lang w:eastAsia="zh-CN"/>
        </w:rPr>
      </w:pPr>
      <w:r>
        <w:rPr>
          <w:lang w:eastAsia="zh-CN"/>
        </w:rPr>
        <w:t xml:space="preserve">The Firebase backend serves as a cloud </w:t>
      </w:r>
      <w:r w:rsidR="005F4DF0">
        <w:rPr>
          <w:lang w:eastAsia="zh-CN"/>
        </w:rPr>
        <w:t>infrastructure that hosting the NoSQL database and managing user’s identity securely.</w:t>
      </w:r>
    </w:p>
    <w:p w14:paraId="326D607A" w14:textId="77777777" w:rsidR="00F0546D" w:rsidRDefault="00F0546D" w:rsidP="00F0546D">
      <w:pPr>
        <w:pStyle w:val="SoureforFigureUMP"/>
        <w:rPr>
          <w:rStyle w:val="CaptionforFigurePlatesUMPChar"/>
        </w:rPr>
      </w:pPr>
      <w:r w:rsidRPr="00F0546D">
        <w:rPr>
          <w:rStyle w:val="CaptionforFigurePlatesUMPChar"/>
          <w:rFonts w:cstheme="minorBidi"/>
          <w:bCs/>
          <w:noProof w:val="0"/>
        </w:rPr>
        <w:lastRenderedPageBreak/>
        <w:drawing>
          <wp:inline distT="0" distB="0" distL="0" distR="0" wp14:anchorId="528AB4B8" wp14:editId="222B422C">
            <wp:extent cx="5385435" cy="4832985"/>
            <wp:effectExtent l="0" t="0" r="5715" b="571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385435" cy="4832985"/>
                    </a:xfrm>
                    <a:prstGeom prst="rect">
                      <a:avLst/>
                    </a:prstGeom>
                  </pic:spPr>
                </pic:pic>
              </a:graphicData>
            </a:graphic>
          </wp:inline>
        </w:drawing>
      </w:r>
    </w:p>
    <w:p w14:paraId="4A0E98CE" w14:textId="26D77342" w:rsidR="001A3026" w:rsidRPr="0016356B" w:rsidRDefault="001A3026" w:rsidP="00F0546D">
      <w:pPr>
        <w:pStyle w:val="SoureforFigureUMP"/>
        <w:rPr>
          <w:rStyle w:val="CaptionforFigurePlatesUMPChar"/>
        </w:rPr>
      </w:pPr>
      <w:r w:rsidRPr="0016356B">
        <w:rPr>
          <w:rStyle w:val="CaptionforFigurePlatesUMPChar"/>
        </w:rPr>
        <w:t>Figure 3.</w:t>
      </w:r>
      <w:r w:rsidR="006D0E58" w:rsidRPr="0016356B">
        <w:rPr>
          <w:rStyle w:val="CaptionforFigurePlatesUMPChar"/>
        </w:rPr>
        <w:t xml:space="preserve"> 4 Tier Layered Architecutre</w:t>
      </w:r>
    </w:p>
    <w:p w14:paraId="0BB03EF4" w14:textId="77777777" w:rsidR="00AF27E5" w:rsidRDefault="00AF27E5" w:rsidP="000B32C7">
      <w:pPr>
        <w:pStyle w:val="UMPParagraph"/>
      </w:pPr>
    </w:p>
    <w:p w14:paraId="394C4387" w14:textId="37365649" w:rsidR="00C03630" w:rsidRDefault="00123D91" w:rsidP="00123D91">
      <w:pPr>
        <w:pStyle w:val="Heading3"/>
        <w:spacing w:after="240"/>
      </w:pPr>
      <w:r>
        <w:t>PACKAGE DIAGRAM</w:t>
      </w:r>
    </w:p>
    <w:p w14:paraId="59859176" w14:textId="2522D5B5" w:rsidR="00CE739F" w:rsidRDefault="00CE739F" w:rsidP="00CE739F">
      <w:pPr>
        <w:pStyle w:val="UMPParagraph"/>
      </w:pPr>
      <w:r>
        <w:t>The coding of Smart Pocket is organized into a modular package structure to ensure the main</w:t>
      </w:r>
      <w:r w:rsidR="003C4A13">
        <w:t>tainability and separation of concerns. As illustrated in Figure, the packages are categorized into multiple layers:</w:t>
      </w:r>
    </w:p>
    <w:p w14:paraId="2FBE0779" w14:textId="1BCD9FBD" w:rsidR="003C4A13" w:rsidRDefault="003C4A13" w:rsidP="003C4A13">
      <w:pPr>
        <w:pStyle w:val="Heading8"/>
      </w:pPr>
      <w:r>
        <w:t>Presentation Layer:</w:t>
      </w:r>
    </w:p>
    <w:p w14:paraId="2BE0ED4A" w14:textId="55C58B7B" w:rsidR="00122592" w:rsidRDefault="001E3E73" w:rsidP="00122592">
      <w:pPr>
        <w:pStyle w:val="Heading9"/>
      </w:pPr>
      <w:r>
        <w:t>Vie</w:t>
      </w:r>
      <w:r w:rsidR="00E127EB">
        <w:t>w</w:t>
      </w:r>
      <w:r>
        <w:t>s: Contain the screen implementations such as Dashboard, Asser</w:t>
      </w:r>
      <w:r w:rsidR="00122592">
        <w:t xml:space="preserve"> and </w:t>
      </w:r>
      <w:r w:rsidR="00E127EB">
        <w:t>Analytics</w:t>
      </w:r>
      <w:r w:rsidR="00122592">
        <w:t>.</w:t>
      </w:r>
    </w:p>
    <w:p w14:paraId="3D4C60A6" w14:textId="4467702B" w:rsidR="00E127EB" w:rsidRDefault="00E127EB" w:rsidP="00E127EB">
      <w:pPr>
        <w:pStyle w:val="Heading9"/>
        <w:numPr>
          <w:ilvl w:val="8"/>
          <w:numId w:val="1"/>
        </w:numPr>
      </w:pPr>
      <w:r>
        <w:t>Widget</w:t>
      </w:r>
      <w:r>
        <w:t xml:space="preserve">: </w:t>
      </w:r>
      <w:r w:rsidR="00F13F66">
        <w:t>Stores those UI components such as charts for report.</w:t>
      </w:r>
    </w:p>
    <w:p w14:paraId="71187050" w14:textId="0092A348" w:rsidR="00F13F66" w:rsidRDefault="007D506A" w:rsidP="00F13F66">
      <w:pPr>
        <w:pStyle w:val="Heading8"/>
      </w:pPr>
      <w:r>
        <w:lastRenderedPageBreak/>
        <w:t>Application layer:</w:t>
      </w:r>
    </w:p>
    <w:p w14:paraId="430A8D23" w14:textId="2BD13B3F" w:rsidR="007D506A" w:rsidRDefault="007D506A" w:rsidP="007D506A">
      <w:pPr>
        <w:pStyle w:val="Heading9"/>
      </w:pPr>
      <w:r>
        <w:t>Controller: Houses the business logic such as A</w:t>
      </w:r>
      <w:r w:rsidR="00D86B75">
        <w:t>utomation Logic manages budget rollovers. Hence, this layer acts as the bride between the UI and data layers.</w:t>
      </w:r>
    </w:p>
    <w:p w14:paraId="61FE172F" w14:textId="43D69A2E" w:rsidR="00D86B75" w:rsidRDefault="00D86B75" w:rsidP="00D86B75">
      <w:pPr>
        <w:pStyle w:val="Heading8"/>
      </w:pPr>
      <w:r>
        <w:t>Data Layer:</w:t>
      </w:r>
    </w:p>
    <w:p w14:paraId="7A3CB12C" w14:textId="183A11C7" w:rsidR="00D86B75" w:rsidRDefault="00894472" w:rsidP="00D86B75">
      <w:pPr>
        <w:pStyle w:val="Heading9"/>
      </w:pPr>
      <w:r>
        <w:t>Services: Manage those external data sources. For example, Firestore will handle cloud synchronization, while Local Storage</w:t>
      </w:r>
      <w:r w:rsidR="00B654D6">
        <w:t xml:space="preserve"> ensure the offline version.</w:t>
      </w:r>
    </w:p>
    <w:p w14:paraId="5D56978A" w14:textId="7F2C872E" w:rsidR="00B654D6" w:rsidRDefault="00B654D6" w:rsidP="00B654D6">
      <w:pPr>
        <w:pStyle w:val="Heading9"/>
        <w:numPr>
          <w:ilvl w:val="8"/>
          <w:numId w:val="1"/>
        </w:numPr>
      </w:pPr>
      <w:r>
        <w:t>Models: Define the data structures between different types and shared it acro</w:t>
      </w:r>
      <w:r w:rsidR="00584EC3">
        <w:t>ss the application.</w:t>
      </w:r>
    </w:p>
    <w:p w14:paraId="58E84A0F" w14:textId="55AACD56" w:rsidR="00584EC3" w:rsidRDefault="00584EC3" w:rsidP="00584EC3">
      <w:pPr>
        <w:pStyle w:val="Heading8"/>
      </w:pPr>
      <w:r>
        <w:t>Core:</w:t>
      </w:r>
    </w:p>
    <w:p w14:paraId="184FAE3F" w14:textId="29E188E5" w:rsidR="00584EC3" w:rsidRPr="00584EC3" w:rsidRDefault="00584EC3" w:rsidP="00584EC3">
      <w:pPr>
        <w:pStyle w:val="Heading9"/>
      </w:pPr>
      <w:r>
        <w:t>Utils: Contains global utili</w:t>
      </w:r>
      <w:r w:rsidR="00393A31">
        <w:t xml:space="preserve">ties such as Formatters, Constants and Theme configurations which can be accessed by Presentation Layer and </w:t>
      </w:r>
      <w:r w:rsidR="009059D1">
        <w:t>Application Layer.</w:t>
      </w:r>
    </w:p>
    <w:p w14:paraId="4AFF4023" w14:textId="77777777" w:rsidR="00E127EB" w:rsidRPr="00E127EB" w:rsidRDefault="00E127EB" w:rsidP="00E127EB"/>
    <w:p w14:paraId="5D351913" w14:textId="77777777" w:rsidR="00122592" w:rsidRPr="00122592" w:rsidRDefault="00122592" w:rsidP="00122592"/>
    <w:p w14:paraId="2BC57B11" w14:textId="22799393" w:rsidR="00D05E6B" w:rsidRDefault="009059D1" w:rsidP="00493C21">
      <w:pPr>
        <w:pStyle w:val="SoureforFigureUMP"/>
        <w:rPr>
          <w:lang w:val="en-MY" w:eastAsia="zh-CN"/>
        </w:rPr>
      </w:pPr>
      <w:r w:rsidRPr="00493C21">
        <w:drawing>
          <wp:inline distT="0" distB="0" distL="0" distR="0" wp14:anchorId="2D1F2E2B" wp14:editId="3B3E6196">
            <wp:extent cx="5385435" cy="2333752"/>
            <wp:effectExtent l="0" t="0" r="5715" b="952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391885" cy="2336547"/>
                    </a:xfrm>
                    <a:prstGeom prst="rect">
                      <a:avLst/>
                    </a:prstGeom>
                  </pic:spPr>
                </pic:pic>
              </a:graphicData>
            </a:graphic>
          </wp:inline>
        </w:drawing>
      </w:r>
    </w:p>
    <w:p w14:paraId="7944BC2C" w14:textId="09E6A6B6" w:rsidR="00D05E6B" w:rsidRPr="00D05E6B" w:rsidRDefault="00D05E6B" w:rsidP="00507233">
      <w:pPr>
        <w:pStyle w:val="CaptionforFigurePlatesUMP"/>
        <w:rPr>
          <w:lang w:val="en-MY"/>
        </w:rPr>
      </w:pPr>
      <w:r>
        <w:rPr>
          <w:lang w:val="en-MY"/>
        </w:rPr>
        <w:t>F</w:t>
      </w:r>
      <w:r w:rsidR="00507233">
        <w:rPr>
          <w:lang w:val="en-MY"/>
        </w:rPr>
        <w:t xml:space="preserve">igure </w:t>
      </w:r>
    </w:p>
    <w:p w14:paraId="5E66C27B" w14:textId="77777777" w:rsidR="00D54024" w:rsidRPr="00D54024" w:rsidRDefault="00D54024" w:rsidP="00D54024">
      <w:pPr>
        <w:pStyle w:val="UMPParagraph"/>
      </w:pPr>
    </w:p>
    <w:p w14:paraId="0E8CF9BB" w14:textId="77777777" w:rsidR="00685E5D" w:rsidRPr="00685E5D" w:rsidRDefault="00685E5D" w:rsidP="00685E5D">
      <w:pPr>
        <w:pStyle w:val="UMPParagraph"/>
      </w:pPr>
    </w:p>
    <w:p w14:paraId="3945B3BC" w14:textId="77777777" w:rsidR="00685E5D" w:rsidRDefault="00685E5D">
      <w:pPr>
        <w:rPr>
          <w:rFonts w:eastAsiaTheme="majorEastAsia" w:cstheme="majorBidi"/>
          <w:b/>
          <w:bCs/>
          <w:color w:val="000000" w:themeColor="text1"/>
          <w:sz w:val="24"/>
        </w:rPr>
      </w:pPr>
      <w:r>
        <w:br w:type="page"/>
      </w:r>
    </w:p>
    <w:p w14:paraId="1CC25540" w14:textId="77777777" w:rsidR="00F716EC" w:rsidRPr="00F716EC" w:rsidRDefault="00F716EC" w:rsidP="00F716EC">
      <w:pPr>
        <w:pStyle w:val="Heading3"/>
        <w:spacing w:after="240"/>
      </w:pPr>
    </w:p>
    <w:p w14:paraId="08A08021" w14:textId="77777777" w:rsidR="002B3CBB" w:rsidRDefault="002B3CBB" w:rsidP="00376E49">
      <w:pPr>
        <w:pStyle w:val="UMPParagraph"/>
        <w:rPr>
          <w:lang w:eastAsia="en-MY"/>
        </w:rPr>
      </w:pPr>
    </w:p>
    <w:p w14:paraId="1B58BDD3" w14:textId="2C5F083D" w:rsidR="002B3CBB" w:rsidRDefault="002B3CBB" w:rsidP="002B3CBB">
      <w:pPr>
        <w:pStyle w:val="Heading2"/>
        <w:rPr>
          <w:lang w:eastAsia="en-MY"/>
        </w:rPr>
      </w:pPr>
      <w:bookmarkStart w:id="210" w:name="_Toc215752677"/>
      <w:r>
        <w:rPr>
          <w:lang w:eastAsia="en-MY"/>
        </w:rPr>
        <w:t>DATA DESIGN</w:t>
      </w:r>
      <w:bookmarkEnd w:id="210"/>
    </w:p>
    <w:p w14:paraId="0F25204D" w14:textId="77777777" w:rsidR="002B3CBB" w:rsidRDefault="002B3CBB" w:rsidP="00376E49">
      <w:pPr>
        <w:pStyle w:val="UMPParagraph"/>
        <w:rPr>
          <w:lang w:eastAsia="en-MY"/>
        </w:rPr>
      </w:pPr>
    </w:p>
    <w:p w14:paraId="1C10A4B2" w14:textId="29DC658C" w:rsidR="002B3CBB" w:rsidRDefault="002B3CBB" w:rsidP="002B3CBB">
      <w:pPr>
        <w:pStyle w:val="Heading2"/>
        <w:rPr>
          <w:lang w:eastAsia="en-MY"/>
        </w:rPr>
      </w:pPr>
      <w:bookmarkStart w:id="211" w:name="_Toc215752678"/>
      <w:r>
        <w:rPr>
          <w:lang w:eastAsia="en-MY"/>
        </w:rPr>
        <w:t>PROOF OF CONCEPT</w:t>
      </w:r>
      <w:r w:rsidR="006563C1">
        <w:rPr>
          <w:lang w:eastAsia="en-MY"/>
        </w:rPr>
        <w:t>S</w:t>
      </w:r>
      <w:bookmarkEnd w:id="211"/>
    </w:p>
    <w:p w14:paraId="7FA230CA" w14:textId="77777777" w:rsidR="002B3CBB" w:rsidRDefault="002B3CBB" w:rsidP="00376E49">
      <w:pPr>
        <w:pStyle w:val="UMPParagraph"/>
        <w:rPr>
          <w:lang w:eastAsia="en-MY"/>
        </w:rPr>
      </w:pPr>
    </w:p>
    <w:p w14:paraId="513C3F9F" w14:textId="5BF42E42" w:rsidR="002B3CBB" w:rsidRPr="002B3CBB" w:rsidRDefault="006563C1" w:rsidP="002B3CBB">
      <w:pPr>
        <w:pStyle w:val="Heading2"/>
        <w:rPr>
          <w:lang w:eastAsia="en-MY"/>
        </w:rPr>
        <w:sectPr w:rsidR="002B3CBB" w:rsidRPr="002B3CBB" w:rsidSect="001F0BAF">
          <w:footerReference w:type="default" r:id="rId47"/>
          <w:pgSz w:w="11906" w:h="16838"/>
          <w:pgMar w:top="1440" w:right="1440" w:bottom="1440" w:left="1985" w:header="706" w:footer="567" w:gutter="0"/>
          <w:cols w:space="708"/>
          <w:docGrid w:linePitch="360"/>
        </w:sectPr>
      </w:pPr>
      <w:bookmarkStart w:id="212" w:name="_Toc215752679"/>
      <w:r>
        <w:rPr>
          <w:lang w:eastAsia="en-MY"/>
        </w:rPr>
        <w:t>TESTING PLAN</w:t>
      </w:r>
      <w:bookmarkEnd w:id="212"/>
    </w:p>
    <w:p w14:paraId="0F61A56F" w14:textId="77777777" w:rsidR="0052147A" w:rsidRDefault="009660B6" w:rsidP="009660B6">
      <w:pPr>
        <w:pStyle w:val="Heading1"/>
      </w:pPr>
      <w:r>
        <w:lastRenderedPageBreak/>
        <w:br/>
      </w:r>
      <w:r>
        <w:br/>
      </w:r>
      <w:r>
        <w:br/>
      </w:r>
      <w:bookmarkStart w:id="213" w:name="_Toc215752680"/>
      <w:r>
        <w:t>RESULT</w:t>
      </w:r>
      <w:r w:rsidR="00970358">
        <w:t>S</w:t>
      </w:r>
      <w:r>
        <w:t xml:space="preserve"> </w:t>
      </w:r>
      <w:r w:rsidR="00970358">
        <w:t>AND</w:t>
      </w:r>
      <w:r>
        <w:t xml:space="preserve"> DISCUSSION</w:t>
      </w:r>
      <w:bookmarkEnd w:id="213"/>
      <w:r>
        <w:t xml:space="preserve"> </w:t>
      </w:r>
    </w:p>
    <w:p w14:paraId="301451AA" w14:textId="0BB37AF8" w:rsidR="009660B6" w:rsidRDefault="009660B6" w:rsidP="00B50411">
      <w:pPr>
        <w:pStyle w:val="Heading2"/>
      </w:pPr>
      <w:bookmarkStart w:id="214" w:name="_Toc215752681"/>
      <w:r>
        <w:t>Introduction</w:t>
      </w:r>
      <w:bookmarkEnd w:id="214"/>
    </w:p>
    <w:p w14:paraId="168DC565" w14:textId="77777777" w:rsidR="003A3F5D" w:rsidRPr="003A3F5D" w:rsidRDefault="003A3F5D" w:rsidP="00376E49">
      <w:pPr>
        <w:pStyle w:val="UMPParagraph"/>
      </w:pPr>
    </w:p>
    <w:p w14:paraId="57DA76FA" w14:textId="77777777" w:rsidR="009660B6" w:rsidRDefault="009660B6" w:rsidP="00376E49">
      <w:pPr>
        <w:pStyle w:val="UMPParagraph"/>
        <w:sectPr w:rsidR="009660B6" w:rsidSect="001F0BAF">
          <w:pgSz w:w="11906" w:h="16838"/>
          <w:pgMar w:top="1440" w:right="1440" w:bottom="1440" w:left="1985" w:header="706" w:footer="567" w:gutter="0"/>
          <w:cols w:space="708"/>
          <w:docGrid w:linePitch="360"/>
        </w:sectPr>
      </w:pPr>
    </w:p>
    <w:p w14:paraId="73133301" w14:textId="77777777" w:rsidR="009660B6" w:rsidRDefault="009660B6" w:rsidP="009660B6">
      <w:pPr>
        <w:pStyle w:val="Heading1"/>
      </w:pPr>
      <w:r>
        <w:lastRenderedPageBreak/>
        <w:br/>
      </w:r>
      <w:r>
        <w:br/>
      </w:r>
      <w:r>
        <w:br/>
      </w:r>
      <w:bookmarkStart w:id="215" w:name="_Toc215752682"/>
      <w:r>
        <w:t>CONCLUSION</w:t>
      </w:r>
      <w:bookmarkEnd w:id="215"/>
    </w:p>
    <w:p w14:paraId="42989391" w14:textId="77777777" w:rsidR="009660B6" w:rsidRDefault="009660B6" w:rsidP="00B50411">
      <w:pPr>
        <w:pStyle w:val="Heading2"/>
      </w:pPr>
      <w:bookmarkStart w:id="216" w:name="_Toc215752683"/>
      <w:r>
        <w:t>Introdu</w:t>
      </w:r>
      <w:r w:rsidR="00357F77">
        <w:t>c</w:t>
      </w:r>
      <w:r>
        <w:t>tion</w:t>
      </w:r>
      <w:bookmarkEnd w:id="216"/>
    </w:p>
    <w:p w14:paraId="7261F239" w14:textId="77777777" w:rsidR="003A3F5D" w:rsidRPr="003A3F5D" w:rsidRDefault="003A3F5D" w:rsidP="00376E49">
      <w:pPr>
        <w:pStyle w:val="UMPParagraph"/>
      </w:pPr>
    </w:p>
    <w:p w14:paraId="329658AA" w14:textId="77777777" w:rsidR="009660B6" w:rsidRDefault="009660B6" w:rsidP="00376E49">
      <w:pPr>
        <w:pStyle w:val="UMPParagraph"/>
        <w:sectPr w:rsidR="009660B6" w:rsidSect="001F0BAF">
          <w:pgSz w:w="11906" w:h="16838"/>
          <w:pgMar w:top="1440" w:right="1440" w:bottom="1440" w:left="1985" w:header="706" w:footer="567" w:gutter="0"/>
          <w:cols w:space="708"/>
          <w:docGrid w:linePitch="360"/>
        </w:sectPr>
      </w:pPr>
    </w:p>
    <w:p w14:paraId="4CD43139" w14:textId="1B820354" w:rsidR="009B218B" w:rsidRDefault="009B218B" w:rsidP="008215B0">
      <w:pPr>
        <w:pStyle w:val="REFERENCES"/>
      </w:pPr>
      <w:bookmarkStart w:id="217" w:name="_Toc214816285"/>
      <w:bookmarkStart w:id="218" w:name="_Toc215752684"/>
      <w:r>
        <w:lastRenderedPageBreak/>
        <w:t>REFERENCES</w:t>
      </w:r>
      <w:bookmarkEnd w:id="217"/>
      <w:bookmarkEnd w:id="218"/>
    </w:p>
    <w:p w14:paraId="3E39CEF5" w14:textId="2923F4BC" w:rsidR="003D3C7D" w:rsidRDefault="003D3C7D" w:rsidP="00F20603">
      <w:pPr>
        <w:pStyle w:val="CaptionforReferences"/>
      </w:pPr>
      <w:r w:rsidRPr="00F20603">
        <w:t>M. Ajouz, F. Abuamria, M. Shehadeh, I. A. Abu-AlSondos, S. H. Aldulaimi and M. Abdeldayem, "Exploring the Cascade: How Buy-Now-Pay-Later Platforms Fuel Impulse Buying Tendency and the Subsequent Impact on Sustainability," 2024 ASU International Conference in Emerging Technologies for Sustainability and Intelligent Systems (ICETSIS), Manama, Bahrain, 2024, pp. 1-5, doi: 10.1109/ICETSIS61505.2024.10459552. keywords: {Correlation;Consumer behavior;Green products;Focusing;Finance;Information age;Credit cards;Buy-Now-Pay-Later;Impulse Buying Tendency;Sustainability},</w:t>
      </w:r>
    </w:p>
    <w:p w14:paraId="45FA1E2F" w14:textId="77777777" w:rsidR="00576762" w:rsidRPr="00F20603" w:rsidRDefault="00576762" w:rsidP="00F20603">
      <w:pPr>
        <w:pStyle w:val="CaptionforReferences"/>
      </w:pPr>
    </w:p>
    <w:p w14:paraId="25BDBD8E" w14:textId="1513128F" w:rsidR="003D3C7D" w:rsidRPr="00F20603" w:rsidRDefault="003D3C7D" w:rsidP="00F20603">
      <w:pPr>
        <w:pStyle w:val="CaptionforReferences"/>
      </w:pPr>
      <w:r w:rsidRPr="00F20603">
        <w:t>Cederberg, J. (2013). Changing financial behaviors using mobile PFM tools (Dissertation). Retrieved from https://urn.kb.se/resolve?urn=urn:nbn:se:sh:diva-19735</w:t>
      </w:r>
    </w:p>
    <w:p w14:paraId="7B1DA7E1" w14:textId="77777777" w:rsidR="003D3C7D" w:rsidRPr="00F20603" w:rsidRDefault="003D3C7D" w:rsidP="00F20603">
      <w:pPr>
        <w:pStyle w:val="CaptionforReferences"/>
      </w:pPr>
    </w:p>
    <w:p w14:paraId="3BBE64E4" w14:textId="70DBAB2B" w:rsidR="003D3C7D" w:rsidRPr="00F20603" w:rsidRDefault="003D3C7D" w:rsidP="00F20603">
      <w:pPr>
        <w:pStyle w:val="CaptionforReferences"/>
      </w:pPr>
      <w:r w:rsidRPr="00F20603">
        <w:t>El Zarif, O., Da Costa, D. A., Hassan, S., &amp; Zou, Y. (2020, June). On the relationship between user churn and software issues. In Proceedings of the 17th International Conference on Mining Software Repositories (pp. 339-349).</w:t>
      </w:r>
    </w:p>
    <w:p w14:paraId="123145F0" w14:textId="77777777" w:rsidR="003D3C7D" w:rsidRPr="00F20603" w:rsidRDefault="003D3C7D" w:rsidP="00F20603">
      <w:pPr>
        <w:pStyle w:val="CaptionforReferences"/>
      </w:pPr>
    </w:p>
    <w:p w14:paraId="0754CA21" w14:textId="494DB3E2" w:rsidR="003D3C7D" w:rsidRDefault="003D3C7D" w:rsidP="00F20603">
      <w:pPr>
        <w:pStyle w:val="CaptionforReferences"/>
      </w:pPr>
      <w:r w:rsidRPr="00F20603">
        <w:t>S. -M. Wang, V. H. Lan and D. M. Linh, "Promoting Financial Literacy Among Young Adults: A Narrative-Driven Serious Game Approach," 2025 IEEE Gaming, Entertainment, and Media Conference (GEM), Kaohsiung, Taiwan, 2025, pp. 1-6, doi: 10.1109/GEM66882.2025.11155335. keywords: {Correlation;Decision making;Prototypes;Entertainment industry;Media;Quality function deployment;Fatigue;Serious games;Financial Literacy;Serious Game Design;Narrative;Interactive Learning},</w:t>
      </w:r>
    </w:p>
    <w:p w14:paraId="47C31684" w14:textId="77777777" w:rsidR="00DA1599" w:rsidRDefault="00DA1599" w:rsidP="00F20603">
      <w:pPr>
        <w:pStyle w:val="CaptionforReferences"/>
      </w:pPr>
    </w:p>
    <w:p w14:paraId="4CB3FB08" w14:textId="77777777" w:rsidR="0015707E" w:rsidRDefault="0015707E" w:rsidP="00DA1599">
      <w:pPr>
        <w:pStyle w:val="CaptionforReferences"/>
        <w:rPr>
          <w:lang w:val="en-MY"/>
        </w:rPr>
      </w:pPr>
      <w:r>
        <w:t xml:space="preserve">Whiteside, E. (2024). </w:t>
      </w:r>
      <w:r>
        <w:rPr>
          <w:i/>
          <w:iCs/>
        </w:rPr>
        <w:t>The 50/30/20 Budget Rule Explained With Examples</w:t>
      </w:r>
      <w:r>
        <w:t>. https://financialpitstop.com/resources/The_50_30_20_Budget_Investopedia.pdf</w:t>
      </w:r>
    </w:p>
    <w:p w14:paraId="2800EF17" w14:textId="77777777" w:rsidR="0015707E" w:rsidRPr="0015707E" w:rsidRDefault="0015707E" w:rsidP="00F20603">
      <w:pPr>
        <w:pStyle w:val="CaptionforReferences"/>
        <w:rPr>
          <w:lang w:val="en-MY"/>
        </w:rPr>
      </w:pPr>
    </w:p>
    <w:p w14:paraId="4F182D0E" w14:textId="79F97C67" w:rsidR="003D3C7D" w:rsidRPr="00F20603" w:rsidRDefault="003D3C7D" w:rsidP="00F20603">
      <w:pPr>
        <w:pStyle w:val="CaptionforReferences"/>
      </w:pPr>
      <w:r w:rsidRPr="00F20603">
        <w:t>Andriani, D., &amp; Nugraha, N. (2018). Spending habits and financial literacy based on gender on employees. IOP Conference Series: Materials Science and Engineering, 407, 012089. https://doi.org/10.1088/1757-899x/407/1/012089</w:t>
      </w:r>
    </w:p>
    <w:p w14:paraId="6D8548B3" w14:textId="77777777" w:rsidR="003D3C7D" w:rsidRPr="00F20603" w:rsidRDefault="003D3C7D" w:rsidP="00F20603">
      <w:pPr>
        <w:pStyle w:val="CaptionforReferences"/>
      </w:pPr>
    </w:p>
    <w:p w14:paraId="2D42FA55" w14:textId="3E991F4B" w:rsidR="003D3C7D" w:rsidRPr="00F20603" w:rsidRDefault="003D3C7D" w:rsidP="00F20603">
      <w:pPr>
        <w:pStyle w:val="CaptionforReferences"/>
      </w:pPr>
      <w:r w:rsidRPr="00F20603">
        <w:t>Richter, F. (2025, March 31). Americans are spending less, saving more as tariffs loom. Statista Daily Data. https://www.statista.com/chart/34211/change-in-real-consumer-spending-and-personal-saving/?srsltid=AfmBOoo-00q0xzlicuAGNMhPRolVKf9sYE-xZJVAZrCR60sgDF5yFx_N</w:t>
      </w:r>
    </w:p>
    <w:p w14:paraId="7D8A59BB" w14:textId="77777777" w:rsidR="003D3C7D" w:rsidRPr="00F20603" w:rsidRDefault="003D3C7D" w:rsidP="00F20603">
      <w:pPr>
        <w:pStyle w:val="CaptionforReferences"/>
      </w:pPr>
    </w:p>
    <w:p w14:paraId="3FA14662" w14:textId="4329F326" w:rsidR="003D3C7D" w:rsidRPr="00F20603" w:rsidRDefault="003D3C7D" w:rsidP="00F20603">
      <w:pPr>
        <w:pStyle w:val="CaptionforReferences"/>
      </w:pPr>
      <w:r w:rsidRPr="00F20603">
        <w:lastRenderedPageBreak/>
        <w:t>Li, I., Dey, A., &amp; Forlizzi, J. (2010). A stage-based model of personal informatics systems. Proceedings of the 28th International Conference on Human Factors in Computing Systems - CHI ’10. https://doi.org/10.1145/1753326.1753409</w:t>
      </w:r>
    </w:p>
    <w:p w14:paraId="2915E35D" w14:textId="77777777" w:rsidR="003D3C7D" w:rsidRPr="00F20603" w:rsidRDefault="003D3C7D" w:rsidP="00F20603">
      <w:pPr>
        <w:pStyle w:val="CaptionforReferences"/>
      </w:pPr>
    </w:p>
    <w:p w14:paraId="47C01E62" w14:textId="3D567F12" w:rsidR="003D3C7D" w:rsidRPr="00F20603" w:rsidRDefault="003D3C7D" w:rsidP="00F20603">
      <w:pPr>
        <w:pStyle w:val="CaptionforReferences"/>
      </w:pPr>
      <w:r w:rsidRPr="00F20603">
        <w:t>Eysenbach, G. (2005). The Law of Attrition. Journal of Medical Internet Research, 7(1), e11. https://doi.org/10.2196/jmir.7.1.e11</w:t>
      </w:r>
    </w:p>
    <w:p w14:paraId="305A66E6" w14:textId="77777777" w:rsidR="003D3C7D" w:rsidRPr="00F20603" w:rsidRDefault="003D3C7D" w:rsidP="00F20603">
      <w:pPr>
        <w:pStyle w:val="CaptionforReferences"/>
      </w:pPr>
    </w:p>
    <w:p w14:paraId="172A6278" w14:textId="33E6AC30" w:rsidR="003D3C7D" w:rsidRPr="00F20603" w:rsidRDefault="003D3C7D" w:rsidP="00F20603">
      <w:pPr>
        <w:pStyle w:val="CaptionforReferences"/>
      </w:pPr>
      <w:r w:rsidRPr="00F20603">
        <w:t>Weinmann, M., Schneider, C., &amp; Brocke, J. vom. (2016). Digital Nudging. Business &amp; Information Systems Engineering, 58(6), 433–436. https://doi.org/10.1007/s12599-016-0453-1</w:t>
      </w:r>
    </w:p>
    <w:p w14:paraId="5010520F" w14:textId="77777777" w:rsidR="003D3C7D" w:rsidRPr="00F20603" w:rsidRDefault="003D3C7D" w:rsidP="00F20603">
      <w:pPr>
        <w:pStyle w:val="CaptionforReferences"/>
      </w:pPr>
    </w:p>
    <w:p w14:paraId="1D28F9B2" w14:textId="1A416566" w:rsidR="003D3C7D" w:rsidRPr="00F20603" w:rsidRDefault="003D3C7D" w:rsidP="00F20603">
      <w:pPr>
        <w:pStyle w:val="CaptionforReferences"/>
      </w:pPr>
      <w:r w:rsidRPr="00F20603">
        <w:t>Mail, M. (2024, March 20). Bank Negara: Malaysia recorded 11.5 billion e-payment transactions in 2023. Malay Mail ; Malay Mail. https://www.malaymail.com/news/money/2024/03/20/bank-negara-malaysia-recorded-115-billion-e-payment-transactions-in-2023/124458#google_vignette</w:t>
      </w:r>
    </w:p>
    <w:p w14:paraId="47FFD8E3" w14:textId="77777777" w:rsidR="003D3C7D" w:rsidRPr="00F20603" w:rsidRDefault="003D3C7D" w:rsidP="00F20603">
      <w:pPr>
        <w:pStyle w:val="CaptionforReferences"/>
      </w:pPr>
    </w:p>
    <w:p w14:paraId="3D305149" w14:textId="1346456B" w:rsidR="003D3C7D" w:rsidRPr="00F20603" w:rsidRDefault="003D3C7D" w:rsidP="00F20603">
      <w:pPr>
        <w:pStyle w:val="CaptionforReferences"/>
      </w:pPr>
      <w:r w:rsidRPr="00F20603">
        <w:t>TNG Digital reflects on 2023 performance and outlines vision for 2024. (n.d.). Touch ’n Go. https://www.touchngo.com.my/news/tng-digital-reflects-on-2023-performance-and-outlines-vision-for-2024/</w:t>
      </w:r>
    </w:p>
    <w:p w14:paraId="01AB28AD" w14:textId="77777777" w:rsidR="003D3C7D" w:rsidRPr="00F20603" w:rsidRDefault="003D3C7D" w:rsidP="00F20603">
      <w:pPr>
        <w:pStyle w:val="CaptionforReferences"/>
      </w:pPr>
    </w:p>
    <w:p w14:paraId="1E442F72" w14:textId="02B218F6" w:rsidR="003D3C7D" w:rsidRPr="00F20603" w:rsidRDefault="003D3C7D" w:rsidP="00F20603">
      <w:pPr>
        <w:pStyle w:val="CaptionforReferences"/>
      </w:pPr>
      <w:r w:rsidRPr="00F20603">
        <w:t>TNG Digital Sdn Bhd. (2021, August 21). How can I view or download my transaction history? Touch 'N Go EWallet Help Centre. https://support.tngdigital.com.my/hc/en-my/articles/360035649754-How-can-I-view-or-download-my-transaction-history</w:t>
      </w:r>
    </w:p>
    <w:p w14:paraId="38DCDD8B" w14:textId="77777777" w:rsidR="003D3C7D" w:rsidRPr="00F20603" w:rsidRDefault="003D3C7D" w:rsidP="00F20603">
      <w:pPr>
        <w:pStyle w:val="CaptionforReferences"/>
      </w:pPr>
    </w:p>
    <w:p w14:paraId="0C2BDFA9" w14:textId="6EBC0410" w:rsidR="003D3C7D" w:rsidRPr="00F20603" w:rsidRDefault="003D3C7D" w:rsidP="00F20603">
      <w:pPr>
        <w:pStyle w:val="CaptionforReferences"/>
      </w:pPr>
      <w:r w:rsidRPr="00F20603">
        <w:t>J. Hamari, J. Koivisto and H. Sarsa, "Does Gamification Work? -- A Literature Review of Empirical Studies on Gamification," 2014 47th Hawaii International Conference on System Sciences, Waikoloa, HI, USA, 2014, pp. 3025-3034, doi: 10.1109/HICSS.2014.377. keywords: {Context;Psychology;Databases;Educational institutions;Games;Libraries;gamification;motivational affordance;persuasive technology;motivation;HCI},</w:t>
      </w:r>
    </w:p>
    <w:p w14:paraId="4E21F605" w14:textId="77777777" w:rsidR="00200E38" w:rsidRDefault="00200E38" w:rsidP="00383725"/>
    <w:p w14:paraId="22F3C038" w14:textId="77777777" w:rsidR="007B3E45" w:rsidRDefault="007B3E45" w:rsidP="007B3E45">
      <w:pPr>
        <w:pStyle w:val="CaptionforReferences"/>
        <w:rPr>
          <w:lang w:val="en-MY"/>
        </w:rPr>
      </w:pPr>
      <w:r>
        <w:t xml:space="preserve">Schwaber, K., &amp; Sutherland, J. (2020). </w:t>
      </w:r>
      <w:r>
        <w:rPr>
          <w:i/>
          <w:iCs/>
        </w:rPr>
        <w:t>The Scrum Guide</w:t>
      </w:r>
      <w:r>
        <w:t>. https://scrumguides.org/docs/scrumguide/v2020/2020-Scrum-Guide-US.pdf</w:t>
      </w:r>
    </w:p>
    <w:p w14:paraId="32C7C893" w14:textId="77777777" w:rsidR="00F12410" w:rsidRDefault="00F12410" w:rsidP="00F12410">
      <w:pPr>
        <w:pStyle w:val="CaptionforReferences"/>
        <w:ind w:left="0" w:firstLine="0"/>
        <w:rPr>
          <w:color w:val="FFFFFF" w:themeColor="background1"/>
          <w:lang w:val="en-MY"/>
        </w:rPr>
      </w:pPr>
    </w:p>
    <w:p w14:paraId="3A91D6DA" w14:textId="77777777" w:rsidR="00F12410" w:rsidRDefault="00F12410" w:rsidP="00F12410">
      <w:pPr>
        <w:pStyle w:val="CaptionforReferences"/>
        <w:ind w:left="0" w:firstLine="0"/>
        <w:rPr>
          <w:color w:val="FFFFFF" w:themeColor="background1"/>
          <w:lang w:val="en-MY"/>
        </w:rPr>
      </w:pPr>
    </w:p>
    <w:p w14:paraId="1FEF83D2" w14:textId="134EE56A" w:rsidR="00F12410" w:rsidRPr="00F12410" w:rsidRDefault="00F12410" w:rsidP="00F12410">
      <w:pPr>
        <w:pStyle w:val="CaptionforReferences"/>
        <w:ind w:left="0" w:firstLine="0"/>
        <w:rPr>
          <w:lang w:val="en-MY"/>
        </w:rPr>
        <w:sectPr w:rsidR="00F12410" w:rsidRPr="00F12410" w:rsidSect="001F0BAF">
          <w:pgSz w:w="11906" w:h="16838"/>
          <w:pgMar w:top="1440" w:right="1440" w:bottom="1440" w:left="1985" w:header="706" w:footer="567" w:gutter="0"/>
          <w:cols w:space="708"/>
          <w:docGrid w:linePitch="360"/>
        </w:sectPr>
      </w:pPr>
      <w:r>
        <w:rPr>
          <w:lang w:val="en-MY"/>
        </w:rPr>
        <w:lastRenderedPageBreak/>
        <w:t>Project Managemetn Insitutue. (2017)</w:t>
      </w:r>
      <w:r w:rsidR="00EA177F">
        <w:rPr>
          <w:lang w:val="en-MY"/>
        </w:rPr>
        <w:t>. Agile practice guide. Project M</w:t>
      </w:r>
      <w:r w:rsidR="00E03EE0">
        <w:rPr>
          <w:lang w:val="en-MY"/>
        </w:rPr>
        <w:t>anagement Institute</w:t>
      </w:r>
    </w:p>
    <w:sdt>
      <w:sdtPr>
        <w:id w:val="-428510108"/>
        <w:lock w:val="sdtContentLocked"/>
        <w:placeholder>
          <w:docPart w:val="69600416D3DE4B128F6EF57C117A70D4"/>
        </w:placeholder>
      </w:sdtPr>
      <w:sdtEndPr/>
      <w:sdtContent>
        <w:p w14:paraId="42A0D306" w14:textId="77777777" w:rsidR="00200E38" w:rsidRDefault="00200E38" w:rsidP="00200E38"/>
        <w:p w14:paraId="2ECC6ED0" w14:textId="77777777" w:rsidR="00200E38" w:rsidRDefault="00200E38" w:rsidP="00200E38"/>
        <w:p w14:paraId="73C3EF09" w14:textId="77777777" w:rsidR="00200E38" w:rsidRDefault="00200E38" w:rsidP="00200E38"/>
        <w:p w14:paraId="3EB6256E" w14:textId="77777777" w:rsidR="00200E38" w:rsidRDefault="00200E38" w:rsidP="00200E38"/>
        <w:p w14:paraId="6CC6BBDC" w14:textId="77777777" w:rsidR="00200E38" w:rsidRDefault="00200E38" w:rsidP="00200E38"/>
        <w:p w14:paraId="1F21CB07" w14:textId="77777777" w:rsidR="00200E38" w:rsidRDefault="00200E38" w:rsidP="00200E38"/>
        <w:p w14:paraId="6E7698CB" w14:textId="77777777" w:rsidR="00200E38" w:rsidRDefault="00200E38" w:rsidP="00200E38"/>
        <w:p w14:paraId="56D08800" w14:textId="77777777" w:rsidR="00200E38" w:rsidRDefault="00C44B14" w:rsidP="00200E38"/>
      </w:sdtContent>
    </w:sdt>
    <w:p w14:paraId="18FE4357" w14:textId="77777777" w:rsidR="00F20835" w:rsidRDefault="00200E38" w:rsidP="008215B0">
      <w:pPr>
        <w:pStyle w:val="REFERENCES"/>
      </w:pPr>
      <w:bookmarkStart w:id="219" w:name="_Toc214816286"/>
      <w:bookmarkStart w:id="220" w:name="_Toc215752685"/>
      <w:r>
        <w:t>APPENDICES</w:t>
      </w:r>
      <w:bookmarkEnd w:id="219"/>
      <w:bookmarkEnd w:id="220"/>
    </w:p>
    <w:p w14:paraId="1BFB3F80" w14:textId="75D1772C" w:rsidR="00200E38" w:rsidRPr="00A2329A" w:rsidRDefault="00200E38" w:rsidP="00A2329A">
      <w:pPr>
        <w:pStyle w:val="CaptionAppendix"/>
      </w:pPr>
      <w:r>
        <w:br w:type="page"/>
      </w:r>
      <w:bookmarkStart w:id="221" w:name="_Toc530319430"/>
      <w:bookmarkStart w:id="222" w:name="_Toc214816455"/>
      <w:r w:rsidRPr="00A2329A">
        <w:lastRenderedPageBreak/>
        <w:t xml:space="preserve">Appendix </w:t>
      </w:r>
      <w:r w:rsidR="00C71C56" w:rsidRPr="00A2329A">
        <w:fldChar w:fldCharType="begin"/>
      </w:r>
      <w:r w:rsidR="00C71C56" w:rsidRPr="00A2329A">
        <w:instrText xml:space="preserve"> SEQ Appendix \* ALPHABETIC </w:instrText>
      </w:r>
      <w:r w:rsidR="00C71C56" w:rsidRPr="00A2329A">
        <w:fldChar w:fldCharType="separate"/>
      </w:r>
      <w:r w:rsidR="004C2595" w:rsidRPr="00A2329A">
        <w:t>A</w:t>
      </w:r>
      <w:r w:rsidR="00C71C56" w:rsidRPr="00A2329A">
        <w:fldChar w:fldCharType="end"/>
      </w:r>
      <w:r w:rsidRPr="00A2329A">
        <w:t>:</w:t>
      </w:r>
      <w:r w:rsidRPr="00A2329A">
        <w:tab/>
      </w:r>
      <w:bookmarkEnd w:id="221"/>
      <w:r w:rsidR="00E027A9" w:rsidRPr="00A2329A">
        <w:t>Google Form- Analysis of Smart Pocket in young adults</w:t>
      </w:r>
      <w:bookmarkEnd w:id="222"/>
    </w:p>
    <w:p w14:paraId="6E816B9C" w14:textId="5C0FB2EE" w:rsidR="005E4064" w:rsidRDefault="008C5F81" w:rsidP="00376E49">
      <w:pPr>
        <w:pStyle w:val="PictureLocationUMP"/>
      </w:pPr>
      <w:r w:rsidRPr="008C5F81">
        <w:drawing>
          <wp:inline distT="0" distB="0" distL="0" distR="0" wp14:anchorId="4CF31E05" wp14:editId="0EE12CE4">
            <wp:extent cx="5385435" cy="5572760"/>
            <wp:effectExtent l="0" t="0" r="5715" b="889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385435" cy="5572760"/>
                    </a:xfrm>
                    <a:prstGeom prst="rect">
                      <a:avLst/>
                    </a:prstGeom>
                  </pic:spPr>
                </pic:pic>
              </a:graphicData>
            </a:graphic>
          </wp:inline>
        </w:drawing>
      </w:r>
    </w:p>
    <w:p w14:paraId="5F2F0D90" w14:textId="0313EA74" w:rsidR="001E44F2" w:rsidRDefault="001E44F2" w:rsidP="00197665">
      <w:pPr>
        <w:pStyle w:val="SoureforFigureUMP"/>
      </w:pPr>
      <w:r>
        <w:t>Figure 1: Respondent profile (Part 1)</w:t>
      </w:r>
    </w:p>
    <w:p w14:paraId="30857F00" w14:textId="77777777" w:rsidR="00197665" w:rsidRPr="00197665" w:rsidRDefault="00197665" w:rsidP="00376E49">
      <w:pPr>
        <w:pStyle w:val="UMPParagraph2"/>
        <w:spacing w:before="360"/>
      </w:pPr>
    </w:p>
    <w:p w14:paraId="6762AB9B" w14:textId="52B5105A" w:rsidR="00B847FD" w:rsidRPr="00B847FD" w:rsidRDefault="00197665" w:rsidP="00197665">
      <w:pPr>
        <w:pStyle w:val="SoureforFigureUMP"/>
      </w:pPr>
      <w:r w:rsidRPr="00197665">
        <w:rPr>
          <w:noProof/>
        </w:rPr>
        <w:lastRenderedPageBreak/>
        <w:drawing>
          <wp:inline distT="0" distB="0" distL="0" distR="0" wp14:anchorId="07413393" wp14:editId="31FB25A0">
            <wp:extent cx="5385435" cy="4400550"/>
            <wp:effectExtent l="0" t="0" r="571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385435" cy="4400550"/>
                    </a:xfrm>
                    <a:prstGeom prst="rect">
                      <a:avLst/>
                    </a:prstGeom>
                  </pic:spPr>
                </pic:pic>
              </a:graphicData>
            </a:graphic>
          </wp:inline>
        </w:drawing>
      </w:r>
    </w:p>
    <w:p w14:paraId="484E61DA" w14:textId="7668EF04" w:rsidR="008F6720" w:rsidRPr="00197665" w:rsidRDefault="001E44F2" w:rsidP="00197665">
      <w:pPr>
        <w:pStyle w:val="SoureforFigureUMP"/>
      </w:pPr>
      <w:r w:rsidRPr="00197665">
        <w:t xml:space="preserve">Figure 2: </w:t>
      </w:r>
      <w:r w:rsidR="0004058E" w:rsidRPr="00197665">
        <w:t>Analysis of r</w:t>
      </w:r>
      <w:r w:rsidRPr="00197665">
        <w:t>espondent profile (Part 2)</w:t>
      </w:r>
    </w:p>
    <w:p w14:paraId="3F373A90" w14:textId="77777777" w:rsidR="00197665" w:rsidRPr="00197665" w:rsidRDefault="00197665" w:rsidP="00376E49">
      <w:pPr>
        <w:pStyle w:val="UMPParagraph2"/>
        <w:spacing w:before="360"/>
        <w:rPr>
          <w:lang w:eastAsia="en-MY"/>
        </w:rPr>
      </w:pPr>
    </w:p>
    <w:p w14:paraId="310E4C07" w14:textId="4500B4E5" w:rsidR="009E343A" w:rsidRDefault="009E343A" w:rsidP="00197665">
      <w:pPr>
        <w:pStyle w:val="SoureforFigureUMP"/>
      </w:pPr>
      <w:r w:rsidRPr="009E343A">
        <w:rPr>
          <w:noProof/>
        </w:rPr>
        <w:lastRenderedPageBreak/>
        <w:drawing>
          <wp:inline distT="0" distB="0" distL="0" distR="0" wp14:anchorId="7619758F" wp14:editId="548C6CE7">
            <wp:extent cx="5385435" cy="4838700"/>
            <wp:effectExtent l="0" t="0" r="571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385435" cy="4838700"/>
                    </a:xfrm>
                    <a:prstGeom prst="rect">
                      <a:avLst/>
                    </a:prstGeom>
                  </pic:spPr>
                </pic:pic>
              </a:graphicData>
            </a:graphic>
          </wp:inline>
        </w:drawing>
      </w:r>
    </w:p>
    <w:p w14:paraId="78352C65" w14:textId="679DE33D" w:rsidR="009E343A" w:rsidRPr="009E343A" w:rsidRDefault="009E343A" w:rsidP="00197665">
      <w:pPr>
        <w:pStyle w:val="SoureforFigureUMP"/>
      </w:pPr>
      <w:r>
        <w:t>Figure 3</w:t>
      </w:r>
      <w:r w:rsidR="0004058E">
        <w:t>: Analysis of the struggles with manual tracking</w:t>
      </w:r>
    </w:p>
    <w:p w14:paraId="07430472" w14:textId="77777777" w:rsidR="009E343A" w:rsidRPr="009E343A" w:rsidRDefault="009E343A" w:rsidP="00197665">
      <w:pPr>
        <w:pStyle w:val="SoureforFigureUMP"/>
      </w:pPr>
    </w:p>
    <w:p w14:paraId="7F77E3D1" w14:textId="325EFE93" w:rsidR="00A32714" w:rsidRDefault="005F2C89" w:rsidP="00197665">
      <w:pPr>
        <w:pStyle w:val="SoureforFigureUMP"/>
      </w:pPr>
      <w:r w:rsidRPr="005F2C89">
        <w:rPr>
          <w:noProof/>
        </w:rPr>
        <w:lastRenderedPageBreak/>
        <w:drawing>
          <wp:inline distT="0" distB="0" distL="0" distR="0" wp14:anchorId="01592419" wp14:editId="53CA8CA0">
            <wp:extent cx="5010849" cy="6792273"/>
            <wp:effectExtent l="0" t="0" r="0" b="889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010849" cy="6792273"/>
                    </a:xfrm>
                    <a:prstGeom prst="rect">
                      <a:avLst/>
                    </a:prstGeom>
                  </pic:spPr>
                </pic:pic>
              </a:graphicData>
            </a:graphic>
          </wp:inline>
        </w:drawing>
      </w:r>
    </w:p>
    <w:p w14:paraId="1845DC77" w14:textId="3569BD5E" w:rsidR="00725D35" w:rsidRDefault="00725D35" w:rsidP="00197665">
      <w:pPr>
        <w:pStyle w:val="SoureforFigureUMP"/>
      </w:pPr>
      <w:r w:rsidRPr="00F402FE">
        <w:t>Figure 4</w:t>
      </w:r>
      <w:r w:rsidR="0004058E">
        <w:t>:</w:t>
      </w:r>
      <w:r w:rsidRPr="00F402FE">
        <w:t xml:space="preserve"> Analysis of e-Wallet usage and spending habits</w:t>
      </w:r>
    </w:p>
    <w:p w14:paraId="3654D5DA" w14:textId="77777777" w:rsidR="000F6AD9" w:rsidRPr="000F6AD9" w:rsidRDefault="000F6AD9" w:rsidP="00376E49">
      <w:pPr>
        <w:pStyle w:val="UMPParagraph"/>
        <w:rPr>
          <w:lang w:val="en-MY" w:eastAsia="en-MY"/>
        </w:rPr>
      </w:pPr>
    </w:p>
    <w:p w14:paraId="45C42C37" w14:textId="0AE2BC81" w:rsidR="00F402FE" w:rsidRDefault="000F6AD9" w:rsidP="00197665">
      <w:pPr>
        <w:pStyle w:val="SoureforFigureUMP"/>
      </w:pPr>
      <w:r w:rsidRPr="000F6AD9">
        <w:rPr>
          <w:noProof/>
        </w:rPr>
        <w:lastRenderedPageBreak/>
        <w:drawing>
          <wp:inline distT="0" distB="0" distL="0" distR="0" wp14:anchorId="3766455B" wp14:editId="3785E8ED">
            <wp:extent cx="5385435" cy="4940300"/>
            <wp:effectExtent l="0" t="0" r="571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385435" cy="4940300"/>
                    </a:xfrm>
                    <a:prstGeom prst="rect">
                      <a:avLst/>
                    </a:prstGeom>
                  </pic:spPr>
                </pic:pic>
              </a:graphicData>
            </a:graphic>
          </wp:inline>
        </w:drawing>
      </w:r>
    </w:p>
    <w:p w14:paraId="6F3AAF92" w14:textId="34927ED7" w:rsidR="000F6AD9" w:rsidRDefault="000F6AD9" w:rsidP="00197665">
      <w:pPr>
        <w:pStyle w:val="SoureforFigureUMP"/>
      </w:pPr>
      <w:r>
        <w:rPr>
          <w:rFonts w:hint="eastAsia"/>
          <w:lang w:eastAsia="zh-CN"/>
        </w:rPr>
        <w:t>Fi</w:t>
      </w:r>
      <w:r>
        <w:t>gure 5</w:t>
      </w:r>
      <w:r w:rsidR="0004058E">
        <w:t>:</w:t>
      </w:r>
      <w:r>
        <w:t xml:space="preserve"> Analysis of </w:t>
      </w:r>
      <w:r w:rsidR="003451C3">
        <w:t>Smart Pocket Validation (Part 1)</w:t>
      </w:r>
    </w:p>
    <w:p w14:paraId="735C35D5" w14:textId="77777777" w:rsidR="003451C3" w:rsidRDefault="003451C3" w:rsidP="00376E49">
      <w:pPr>
        <w:pStyle w:val="UMPParagraph"/>
        <w:rPr>
          <w:lang w:val="en-MY" w:eastAsia="en-MY"/>
        </w:rPr>
      </w:pPr>
    </w:p>
    <w:p w14:paraId="529E92C3" w14:textId="6623631A" w:rsidR="003451C3" w:rsidRDefault="003451C3" w:rsidP="00197665">
      <w:pPr>
        <w:pStyle w:val="SoureforFigureUMP"/>
      </w:pPr>
      <w:r w:rsidRPr="003451C3">
        <w:rPr>
          <w:noProof/>
        </w:rPr>
        <w:lastRenderedPageBreak/>
        <w:drawing>
          <wp:inline distT="0" distB="0" distL="0" distR="0" wp14:anchorId="769DCAF6" wp14:editId="330284EC">
            <wp:extent cx="5385435" cy="4994910"/>
            <wp:effectExtent l="0" t="0" r="571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385435" cy="4994910"/>
                    </a:xfrm>
                    <a:prstGeom prst="rect">
                      <a:avLst/>
                    </a:prstGeom>
                  </pic:spPr>
                </pic:pic>
              </a:graphicData>
            </a:graphic>
          </wp:inline>
        </w:drawing>
      </w:r>
    </w:p>
    <w:p w14:paraId="04E2FEBF" w14:textId="32A66B28" w:rsidR="003451C3" w:rsidRPr="003451C3" w:rsidRDefault="003451C3" w:rsidP="00197665">
      <w:pPr>
        <w:pStyle w:val="SoureforFigureUMP"/>
      </w:pPr>
      <w:r>
        <w:t>Figure 6</w:t>
      </w:r>
      <w:r w:rsidR="0004058E">
        <w:t>:</w:t>
      </w:r>
      <w:r>
        <w:t xml:space="preserve"> Analysis of Smart Pocket </w:t>
      </w:r>
      <w:proofErr w:type="spellStart"/>
      <w:r>
        <w:t>Vvlidation</w:t>
      </w:r>
      <w:proofErr w:type="spellEnd"/>
      <w:r>
        <w:t xml:space="preserve"> (Part 2)</w:t>
      </w:r>
    </w:p>
    <w:p w14:paraId="74B24A94" w14:textId="77777777" w:rsidR="003451C3" w:rsidRPr="003451C3" w:rsidRDefault="003451C3" w:rsidP="00376E49">
      <w:pPr>
        <w:pStyle w:val="UMPParagraph"/>
        <w:rPr>
          <w:lang w:val="en-MY" w:eastAsia="en-MY"/>
        </w:rPr>
      </w:pPr>
    </w:p>
    <w:p w14:paraId="289C57A3" w14:textId="6E20301E" w:rsidR="003451C3" w:rsidRDefault="003451C3" w:rsidP="00376E49">
      <w:pPr>
        <w:pStyle w:val="PictureLocationUMP"/>
        <w:rPr>
          <w:lang w:val="en-MY"/>
        </w:rPr>
      </w:pPr>
    </w:p>
    <w:p w14:paraId="07F22E6C" w14:textId="0CAECA87" w:rsidR="00F402FE" w:rsidRPr="00F402FE" w:rsidRDefault="003451C3" w:rsidP="00376E49">
      <w:pPr>
        <w:pStyle w:val="PictureLocationUMP"/>
        <w:rPr>
          <w:lang w:val="en-MY"/>
        </w:rPr>
      </w:pPr>
      <w:r>
        <w:rPr>
          <w:lang w:val="en-MY"/>
        </w:rPr>
        <w:br w:type="textWrapping" w:clear="all"/>
      </w:r>
    </w:p>
    <w:p w14:paraId="68651E61" w14:textId="0DD295A4" w:rsidR="001A6651" w:rsidRDefault="001A6651" w:rsidP="00376E49">
      <w:pPr>
        <w:pStyle w:val="UMPParagraph"/>
        <w:rPr>
          <w:lang w:val="en-MY" w:eastAsia="zh-CN"/>
        </w:rPr>
      </w:pPr>
    </w:p>
    <w:p w14:paraId="0FAD3C73" w14:textId="62C35A44" w:rsidR="009A387D" w:rsidRPr="001A6651" w:rsidRDefault="009A387D" w:rsidP="00376E49">
      <w:pPr>
        <w:pStyle w:val="UMPParagraph"/>
        <w:rPr>
          <w:lang w:val="en-MY" w:eastAsia="zh-CN"/>
        </w:rPr>
      </w:pPr>
    </w:p>
    <w:p w14:paraId="4E82482D" w14:textId="77777777" w:rsidR="001A6651" w:rsidRPr="001A6651" w:rsidRDefault="001A6651" w:rsidP="00376E49">
      <w:pPr>
        <w:pStyle w:val="UMPParagraph"/>
        <w:rPr>
          <w:lang w:val="en-MY" w:eastAsia="zh-CN"/>
        </w:rPr>
      </w:pPr>
    </w:p>
    <w:p w14:paraId="10BFC0EF" w14:textId="77777777" w:rsidR="00200E38" w:rsidRDefault="00200E38" w:rsidP="00200E38">
      <w:pPr>
        <w:pStyle w:val="CaptionAppendix"/>
      </w:pPr>
    </w:p>
    <w:p w14:paraId="5BC47988" w14:textId="77777777" w:rsidR="00200E38" w:rsidRDefault="00200E38" w:rsidP="00515205">
      <w:pPr>
        <w:pStyle w:val="CaptionAppendix"/>
      </w:pPr>
      <w:bookmarkStart w:id="223" w:name="_Toc530319431"/>
      <w:bookmarkStart w:id="224" w:name="_Toc214816456"/>
      <w:r>
        <w:lastRenderedPageBreak/>
        <w:t xml:space="preserve">Appendix </w:t>
      </w:r>
      <w:r w:rsidR="00C71C56">
        <w:rPr>
          <w:noProof/>
        </w:rPr>
        <w:fldChar w:fldCharType="begin"/>
      </w:r>
      <w:r w:rsidR="00C71C56">
        <w:rPr>
          <w:noProof/>
        </w:rPr>
        <w:instrText xml:space="preserve"> SEQ Appendix \* ALPHABETIC </w:instrText>
      </w:r>
      <w:r w:rsidR="00C71C56">
        <w:rPr>
          <w:noProof/>
        </w:rPr>
        <w:fldChar w:fldCharType="separate"/>
      </w:r>
      <w:r w:rsidR="004C2595">
        <w:rPr>
          <w:noProof/>
        </w:rPr>
        <w:t>B</w:t>
      </w:r>
      <w:r w:rsidR="00C71C56">
        <w:rPr>
          <w:noProof/>
        </w:rPr>
        <w:fldChar w:fldCharType="end"/>
      </w:r>
      <w:r>
        <w:t>:</w:t>
      </w:r>
      <w:r>
        <w:tab/>
        <w:t>Title</w:t>
      </w:r>
      <w:bookmarkEnd w:id="223"/>
      <w:bookmarkEnd w:id="224"/>
      <w:r>
        <w:t xml:space="preserve"> </w:t>
      </w:r>
      <w:r w:rsidRPr="009B218B">
        <w:t xml:space="preserve"> </w:t>
      </w:r>
    </w:p>
    <w:p w14:paraId="1B7746E0" w14:textId="77777777" w:rsidR="00515205" w:rsidRPr="009B218B" w:rsidRDefault="00515205" w:rsidP="00515205">
      <w:pPr>
        <w:pStyle w:val="CaptionAppendix"/>
      </w:pPr>
    </w:p>
    <w:sectPr w:rsidR="00515205" w:rsidRPr="009B218B" w:rsidSect="001F0BAF">
      <w:pgSz w:w="11906" w:h="16838"/>
      <w:pgMar w:top="1440" w:right="1440" w:bottom="1440" w:left="1985" w:header="706"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C8A508" w14:textId="77777777" w:rsidR="00C44B14" w:rsidRDefault="00C44B14">
      <w:r>
        <w:separator/>
      </w:r>
    </w:p>
    <w:p w14:paraId="1A6FEE0D" w14:textId="77777777" w:rsidR="00C44B14" w:rsidRDefault="00C44B14"/>
    <w:p w14:paraId="530C251D" w14:textId="77777777" w:rsidR="00C44B14" w:rsidRDefault="00C44B14"/>
    <w:p w14:paraId="13F8B2D0" w14:textId="77777777" w:rsidR="00C44B14" w:rsidRDefault="00C44B14"/>
  </w:endnote>
  <w:endnote w:type="continuationSeparator" w:id="0">
    <w:p w14:paraId="15F3E8BA" w14:textId="77777777" w:rsidR="00C44B14" w:rsidRDefault="00C44B14">
      <w:r>
        <w:continuationSeparator/>
      </w:r>
    </w:p>
    <w:p w14:paraId="4933F63F" w14:textId="77777777" w:rsidR="00C44B14" w:rsidRDefault="00C44B14"/>
    <w:p w14:paraId="697A9E15" w14:textId="77777777" w:rsidR="00C44B14" w:rsidRDefault="00C44B14"/>
    <w:p w14:paraId="200F8B9C" w14:textId="77777777" w:rsidR="00C44B14" w:rsidRDefault="00C44B1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6CABC6" w14:textId="77777777" w:rsidR="004B2620" w:rsidRDefault="004B2620" w:rsidP="00BA4A19">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23B95A" w14:textId="77777777" w:rsidR="004B2620" w:rsidRDefault="004B2620"/>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30049756"/>
      <w:docPartObj>
        <w:docPartGallery w:val="Page Numbers (Bottom of Page)"/>
        <w:docPartUnique/>
      </w:docPartObj>
    </w:sdtPr>
    <w:sdtEndPr>
      <w:rPr>
        <w:noProof/>
      </w:rPr>
    </w:sdtEndPr>
    <w:sdtContent>
      <w:p w14:paraId="3F11ED31" w14:textId="77777777" w:rsidR="004B2620" w:rsidRDefault="004B2620" w:rsidP="00FB1CE0">
        <w:pPr>
          <w:jc w:val="center"/>
          <w:rPr>
            <w:noProof/>
          </w:rPr>
        </w:pPr>
        <w:r>
          <w:fldChar w:fldCharType="begin"/>
        </w:r>
        <w:r>
          <w:instrText xml:space="preserve"> PAGE   \* MERGEFORMAT </w:instrText>
        </w:r>
        <w:r>
          <w:fldChar w:fldCharType="separate"/>
        </w:r>
        <w:r>
          <w:rPr>
            <w:noProof/>
          </w:rPr>
          <w:t>xi</w:t>
        </w:r>
        <w:r>
          <w:rPr>
            <w:noProof/>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45855123"/>
      <w:docPartObj>
        <w:docPartGallery w:val="Page Numbers (Bottom of Page)"/>
        <w:docPartUnique/>
      </w:docPartObj>
    </w:sdtPr>
    <w:sdtEndPr>
      <w:rPr>
        <w:noProof/>
      </w:rPr>
    </w:sdtEndPr>
    <w:sdtContent>
      <w:p w14:paraId="02BF3EEC" w14:textId="77777777" w:rsidR="004B2620" w:rsidRDefault="004B2620" w:rsidP="007C7113">
        <w:pPr>
          <w:jc w:val="center"/>
        </w:pPr>
      </w:p>
      <w:p w14:paraId="7DDD89A5" w14:textId="77777777" w:rsidR="004B2620" w:rsidRDefault="004B2620" w:rsidP="007C7113">
        <w:pPr>
          <w:jc w:val="center"/>
        </w:pPr>
        <w:r>
          <w:t xml:space="preserve"> </w:t>
        </w:r>
        <w:r>
          <w:fldChar w:fldCharType="begin"/>
        </w:r>
        <w:r>
          <w:instrText xml:space="preserve"> PAGE   \* MERGEFORMAT </w:instrText>
        </w:r>
        <w:r>
          <w:fldChar w:fldCharType="separate"/>
        </w:r>
        <w:r>
          <w:rPr>
            <w:noProof/>
          </w:rPr>
          <w:t>21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A44F59" w14:textId="77777777" w:rsidR="00C44B14" w:rsidRDefault="00C44B14">
      <w:r>
        <w:separator/>
      </w:r>
    </w:p>
    <w:p w14:paraId="2184BDEF" w14:textId="77777777" w:rsidR="00C44B14" w:rsidRDefault="00C44B14"/>
    <w:p w14:paraId="7C7740EE" w14:textId="77777777" w:rsidR="00C44B14" w:rsidRDefault="00C44B14"/>
    <w:p w14:paraId="0602D2C4" w14:textId="77777777" w:rsidR="00C44B14" w:rsidRDefault="00C44B14"/>
  </w:footnote>
  <w:footnote w:type="continuationSeparator" w:id="0">
    <w:p w14:paraId="32765B3B" w14:textId="77777777" w:rsidR="00C44B14" w:rsidRDefault="00C44B14">
      <w:r>
        <w:continuationSeparator/>
      </w:r>
    </w:p>
    <w:p w14:paraId="0196B03E" w14:textId="77777777" w:rsidR="00C44B14" w:rsidRDefault="00C44B14"/>
    <w:p w14:paraId="0CF3EAC8" w14:textId="77777777" w:rsidR="00C44B14" w:rsidRDefault="00C44B14"/>
    <w:p w14:paraId="0482AD3D" w14:textId="77777777" w:rsidR="00C44B14" w:rsidRDefault="00C44B1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E7617"/>
    <w:multiLevelType w:val="hybridMultilevel"/>
    <w:tmpl w:val="246A3982"/>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 w15:restartNumberingAfterBreak="0">
    <w:nsid w:val="04F264B9"/>
    <w:multiLevelType w:val="hybridMultilevel"/>
    <w:tmpl w:val="37C053C6"/>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 w15:restartNumberingAfterBreak="0">
    <w:nsid w:val="05C80658"/>
    <w:multiLevelType w:val="hybridMultilevel"/>
    <w:tmpl w:val="351608A4"/>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 w15:restartNumberingAfterBreak="0">
    <w:nsid w:val="06DE228D"/>
    <w:multiLevelType w:val="multilevel"/>
    <w:tmpl w:val="7C88E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45729B"/>
    <w:multiLevelType w:val="hybridMultilevel"/>
    <w:tmpl w:val="FBC6739C"/>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 w15:restartNumberingAfterBreak="0">
    <w:nsid w:val="09AC3258"/>
    <w:multiLevelType w:val="hybridMultilevel"/>
    <w:tmpl w:val="4F6C53A8"/>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 w15:restartNumberingAfterBreak="0">
    <w:nsid w:val="0A0C1735"/>
    <w:multiLevelType w:val="multilevel"/>
    <w:tmpl w:val="FA36B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C93690"/>
    <w:multiLevelType w:val="hybridMultilevel"/>
    <w:tmpl w:val="EDE61A5C"/>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8" w15:restartNumberingAfterBreak="0">
    <w:nsid w:val="0DAD4F26"/>
    <w:multiLevelType w:val="hybridMultilevel"/>
    <w:tmpl w:val="37C053C6"/>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9" w15:restartNumberingAfterBreak="0">
    <w:nsid w:val="0DEE10EE"/>
    <w:multiLevelType w:val="hybridMultilevel"/>
    <w:tmpl w:val="37C053C6"/>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0" w15:restartNumberingAfterBreak="0">
    <w:nsid w:val="10B825E8"/>
    <w:multiLevelType w:val="hybridMultilevel"/>
    <w:tmpl w:val="B260A200"/>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1" w15:restartNumberingAfterBreak="0">
    <w:nsid w:val="1158174B"/>
    <w:multiLevelType w:val="hybridMultilevel"/>
    <w:tmpl w:val="8C1EE37A"/>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2" w15:restartNumberingAfterBreak="0">
    <w:nsid w:val="15494140"/>
    <w:multiLevelType w:val="hybridMultilevel"/>
    <w:tmpl w:val="D8B2D5A0"/>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3" w15:restartNumberingAfterBreak="0">
    <w:nsid w:val="167F3D45"/>
    <w:multiLevelType w:val="hybridMultilevel"/>
    <w:tmpl w:val="6EA2C2A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4" w15:restartNumberingAfterBreak="0">
    <w:nsid w:val="18F64C1F"/>
    <w:multiLevelType w:val="hybridMultilevel"/>
    <w:tmpl w:val="083C20C0"/>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5" w15:restartNumberingAfterBreak="0">
    <w:nsid w:val="1AC66674"/>
    <w:multiLevelType w:val="hybridMultilevel"/>
    <w:tmpl w:val="744ACC2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6" w15:restartNumberingAfterBreak="0">
    <w:nsid w:val="1AD76420"/>
    <w:multiLevelType w:val="hybridMultilevel"/>
    <w:tmpl w:val="E9BC91C6"/>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7" w15:restartNumberingAfterBreak="0">
    <w:nsid w:val="1D127A37"/>
    <w:multiLevelType w:val="hybridMultilevel"/>
    <w:tmpl w:val="BAD4EE72"/>
    <w:lvl w:ilvl="0" w:tplc="44090013">
      <w:start w:val="1"/>
      <w:numFmt w:val="upperRoman"/>
      <w:lvlText w:val="%1."/>
      <w:lvlJc w:val="right"/>
      <w:pPr>
        <w:ind w:left="1440" w:hanging="360"/>
      </w:p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18" w15:restartNumberingAfterBreak="0">
    <w:nsid w:val="1F955129"/>
    <w:multiLevelType w:val="hybridMultilevel"/>
    <w:tmpl w:val="97E4A36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9" w15:restartNumberingAfterBreak="0">
    <w:nsid w:val="20BB5980"/>
    <w:multiLevelType w:val="hybridMultilevel"/>
    <w:tmpl w:val="999CA376"/>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0" w15:restartNumberingAfterBreak="0">
    <w:nsid w:val="2280398A"/>
    <w:multiLevelType w:val="hybridMultilevel"/>
    <w:tmpl w:val="6A744ADC"/>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1" w15:restartNumberingAfterBreak="0">
    <w:nsid w:val="25835F2F"/>
    <w:multiLevelType w:val="hybridMultilevel"/>
    <w:tmpl w:val="D2245D06"/>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2" w15:restartNumberingAfterBreak="0">
    <w:nsid w:val="25DA5533"/>
    <w:multiLevelType w:val="hybridMultilevel"/>
    <w:tmpl w:val="A4527988"/>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3" w15:restartNumberingAfterBreak="0">
    <w:nsid w:val="260E0F64"/>
    <w:multiLevelType w:val="hybridMultilevel"/>
    <w:tmpl w:val="60CE3FBC"/>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4" w15:restartNumberingAfterBreak="0">
    <w:nsid w:val="2AD86274"/>
    <w:multiLevelType w:val="hybridMultilevel"/>
    <w:tmpl w:val="893C54DC"/>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5" w15:restartNumberingAfterBreak="0">
    <w:nsid w:val="2D5D00AE"/>
    <w:multiLevelType w:val="hybridMultilevel"/>
    <w:tmpl w:val="5EB6E0AC"/>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6" w15:restartNumberingAfterBreak="0">
    <w:nsid w:val="2EBE5AC0"/>
    <w:multiLevelType w:val="hybridMultilevel"/>
    <w:tmpl w:val="73FC1CC0"/>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7" w15:restartNumberingAfterBreak="0">
    <w:nsid w:val="2F68623A"/>
    <w:multiLevelType w:val="hybridMultilevel"/>
    <w:tmpl w:val="1BC492AA"/>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8" w15:restartNumberingAfterBreak="0">
    <w:nsid w:val="31151F88"/>
    <w:multiLevelType w:val="hybridMultilevel"/>
    <w:tmpl w:val="DE3C46D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9" w15:restartNumberingAfterBreak="0">
    <w:nsid w:val="318A4AEF"/>
    <w:multiLevelType w:val="hybridMultilevel"/>
    <w:tmpl w:val="EEB6414C"/>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0" w15:restartNumberingAfterBreak="0">
    <w:nsid w:val="3341045E"/>
    <w:multiLevelType w:val="hybridMultilevel"/>
    <w:tmpl w:val="683C2B0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1" w15:restartNumberingAfterBreak="0">
    <w:nsid w:val="35C21C37"/>
    <w:multiLevelType w:val="hybridMultilevel"/>
    <w:tmpl w:val="54D0156E"/>
    <w:lvl w:ilvl="0" w:tplc="44090013">
      <w:start w:val="1"/>
      <w:numFmt w:val="upperRoman"/>
      <w:lvlText w:val="%1."/>
      <w:lvlJc w:val="right"/>
      <w:pPr>
        <w:ind w:left="1440" w:hanging="360"/>
      </w:pPr>
    </w:lvl>
    <w:lvl w:ilvl="1" w:tplc="44090019">
      <w:start w:val="1"/>
      <w:numFmt w:val="lowerLetter"/>
      <w:lvlText w:val="%2."/>
      <w:lvlJc w:val="left"/>
      <w:pPr>
        <w:ind w:left="2160" w:hanging="360"/>
      </w:pPr>
    </w:lvl>
    <w:lvl w:ilvl="2" w:tplc="A1301DB2">
      <w:start w:val="1"/>
      <w:numFmt w:val="decimal"/>
      <w:lvlText w:val="%3."/>
      <w:lvlJc w:val="left"/>
      <w:pPr>
        <w:ind w:left="3060" w:hanging="360"/>
      </w:pPr>
      <w:rPr>
        <w:rFonts w:hint="default"/>
      </w:r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32" w15:restartNumberingAfterBreak="0">
    <w:nsid w:val="3903656C"/>
    <w:multiLevelType w:val="hybridMultilevel"/>
    <w:tmpl w:val="6AEA0562"/>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3" w15:restartNumberingAfterBreak="0">
    <w:nsid w:val="3D052443"/>
    <w:multiLevelType w:val="hybridMultilevel"/>
    <w:tmpl w:val="C14E536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4" w15:restartNumberingAfterBreak="0">
    <w:nsid w:val="3E712D67"/>
    <w:multiLevelType w:val="hybridMultilevel"/>
    <w:tmpl w:val="088A01A6"/>
    <w:lvl w:ilvl="0" w:tplc="4409000F">
      <w:start w:val="1"/>
      <w:numFmt w:val="decimal"/>
      <w:lvlText w:val="%1."/>
      <w:lvlJc w:val="left"/>
      <w:pPr>
        <w:ind w:left="1080" w:hanging="360"/>
      </w:p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35" w15:restartNumberingAfterBreak="0">
    <w:nsid w:val="40221FB3"/>
    <w:multiLevelType w:val="hybridMultilevel"/>
    <w:tmpl w:val="9DD0A2F6"/>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6" w15:restartNumberingAfterBreak="0">
    <w:nsid w:val="41A51B54"/>
    <w:multiLevelType w:val="hybridMultilevel"/>
    <w:tmpl w:val="37C053C6"/>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7" w15:restartNumberingAfterBreak="0">
    <w:nsid w:val="436E27C7"/>
    <w:multiLevelType w:val="hybridMultilevel"/>
    <w:tmpl w:val="7C5A1FF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8" w15:restartNumberingAfterBreak="0">
    <w:nsid w:val="452727F4"/>
    <w:multiLevelType w:val="hybridMultilevel"/>
    <w:tmpl w:val="37C053C6"/>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9" w15:restartNumberingAfterBreak="0">
    <w:nsid w:val="453373BF"/>
    <w:multiLevelType w:val="hybridMultilevel"/>
    <w:tmpl w:val="C4B4B06A"/>
    <w:lvl w:ilvl="0" w:tplc="4409000F">
      <w:start w:val="1"/>
      <w:numFmt w:val="decimal"/>
      <w:lvlText w:val="%1."/>
      <w:lvlJc w:val="left"/>
      <w:pPr>
        <w:ind w:left="720" w:hanging="360"/>
      </w:pPr>
    </w:lvl>
    <w:lvl w:ilvl="1" w:tplc="56E65170">
      <w:numFmt w:val="bullet"/>
      <w:lvlText w:val=""/>
      <w:lvlJc w:val="left"/>
      <w:pPr>
        <w:ind w:left="1440" w:hanging="360"/>
      </w:pPr>
      <w:rPr>
        <w:rFonts w:ascii="Symbol" w:eastAsia="Times New Roman" w:hAnsi="Symbol" w:cs="Times New Roman" w:hint="default"/>
      </w:r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0" w15:restartNumberingAfterBreak="0">
    <w:nsid w:val="457855F8"/>
    <w:multiLevelType w:val="hybridMultilevel"/>
    <w:tmpl w:val="8C82FDB0"/>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1" w15:restartNumberingAfterBreak="0">
    <w:nsid w:val="460A272F"/>
    <w:multiLevelType w:val="hybridMultilevel"/>
    <w:tmpl w:val="D106552A"/>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2" w15:restartNumberingAfterBreak="0">
    <w:nsid w:val="46AC00AB"/>
    <w:multiLevelType w:val="hybridMultilevel"/>
    <w:tmpl w:val="BADC3348"/>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3" w15:restartNumberingAfterBreak="0">
    <w:nsid w:val="474E5055"/>
    <w:multiLevelType w:val="hybridMultilevel"/>
    <w:tmpl w:val="12AA826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4" w15:restartNumberingAfterBreak="0">
    <w:nsid w:val="49423D06"/>
    <w:multiLevelType w:val="hybridMultilevel"/>
    <w:tmpl w:val="C2ACC422"/>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5" w15:restartNumberingAfterBreak="0">
    <w:nsid w:val="494E7679"/>
    <w:multiLevelType w:val="hybridMultilevel"/>
    <w:tmpl w:val="B084467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6" w15:restartNumberingAfterBreak="0">
    <w:nsid w:val="4B84473F"/>
    <w:multiLevelType w:val="hybridMultilevel"/>
    <w:tmpl w:val="057A62D2"/>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7" w15:restartNumberingAfterBreak="0">
    <w:nsid w:val="4CC147FF"/>
    <w:multiLevelType w:val="hybridMultilevel"/>
    <w:tmpl w:val="8D28A2D0"/>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8" w15:restartNumberingAfterBreak="0">
    <w:nsid w:val="4CD139F0"/>
    <w:multiLevelType w:val="hybridMultilevel"/>
    <w:tmpl w:val="C33A3CC4"/>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9" w15:restartNumberingAfterBreak="0">
    <w:nsid w:val="4CE128B2"/>
    <w:multiLevelType w:val="hybridMultilevel"/>
    <w:tmpl w:val="FA64971C"/>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0" w15:restartNumberingAfterBreak="0">
    <w:nsid w:val="4DFA3341"/>
    <w:multiLevelType w:val="multilevel"/>
    <w:tmpl w:val="E26CFA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155012D"/>
    <w:multiLevelType w:val="hybridMultilevel"/>
    <w:tmpl w:val="9D207432"/>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2" w15:restartNumberingAfterBreak="0">
    <w:nsid w:val="5436748F"/>
    <w:multiLevelType w:val="hybridMultilevel"/>
    <w:tmpl w:val="E748690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3" w15:restartNumberingAfterBreak="0">
    <w:nsid w:val="5631668F"/>
    <w:multiLevelType w:val="hybridMultilevel"/>
    <w:tmpl w:val="759EBE08"/>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4" w15:restartNumberingAfterBreak="0">
    <w:nsid w:val="563857CC"/>
    <w:multiLevelType w:val="multilevel"/>
    <w:tmpl w:val="CDAA6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6FE13F8"/>
    <w:multiLevelType w:val="hybridMultilevel"/>
    <w:tmpl w:val="A79CBF66"/>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6" w15:restartNumberingAfterBreak="0">
    <w:nsid w:val="576A40D6"/>
    <w:multiLevelType w:val="hybridMultilevel"/>
    <w:tmpl w:val="308CC118"/>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7" w15:restartNumberingAfterBreak="0">
    <w:nsid w:val="5798227F"/>
    <w:multiLevelType w:val="hybridMultilevel"/>
    <w:tmpl w:val="41F26510"/>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8" w15:restartNumberingAfterBreak="0">
    <w:nsid w:val="5B2C7264"/>
    <w:multiLevelType w:val="multilevel"/>
    <w:tmpl w:val="6EF2C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BFF1E7D"/>
    <w:multiLevelType w:val="hybridMultilevel"/>
    <w:tmpl w:val="BF6AFC7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0" w15:restartNumberingAfterBreak="0">
    <w:nsid w:val="5C7F440E"/>
    <w:multiLevelType w:val="hybridMultilevel"/>
    <w:tmpl w:val="2F22AAA6"/>
    <w:lvl w:ilvl="0" w:tplc="11321014">
      <w:start w:val="1"/>
      <w:numFmt w:val="upperRoman"/>
      <w:pStyle w:val="Heading7"/>
      <w:lvlText w:val="%1."/>
      <w:lvlJc w:val="right"/>
      <w:pPr>
        <w:ind w:left="1440" w:hanging="360"/>
      </w:p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61" w15:restartNumberingAfterBreak="0">
    <w:nsid w:val="5E8A0DCA"/>
    <w:multiLevelType w:val="hybridMultilevel"/>
    <w:tmpl w:val="849A88E8"/>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2" w15:restartNumberingAfterBreak="0">
    <w:nsid w:val="5FF34A17"/>
    <w:multiLevelType w:val="hybridMultilevel"/>
    <w:tmpl w:val="47A277CC"/>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3" w15:restartNumberingAfterBreak="0">
    <w:nsid w:val="5FF91EDE"/>
    <w:multiLevelType w:val="hybridMultilevel"/>
    <w:tmpl w:val="C23C255C"/>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4" w15:restartNumberingAfterBreak="0">
    <w:nsid w:val="61205763"/>
    <w:multiLevelType w:val="hybridMultilevel"/>
    <w:tmpl w:val="1B6437E4"/>
    <w:lvl w:ilvl="0" w:tplc="82EE77AA">
      <w:start w:val="1"/>
      <w:numFmt w:val="decimal"/>
      <w:pStyle w:val="Style3"/>
      <w:lvlText w:val="%1."/>
      <w:lvlJc w:val="center"/>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5" w15:restartNumberingAfterBreak="0">
    <w:nsid w:val="63BA2DFB"/>
    <w:multiLevelType w:val="multilevel"/>
    <w:tmpl w:val="0E1C9696"/>
    <w:lvl w:ilvl="0">
      <w:start w:val="1"/>
      <w:numFmt w:val="decimal"/>
      <w:pStyle w:val="Heading1"/>
      <w:suff w:val="nothing"/>
      <w:lvlText w:val="CHAPTER %1"/>
      <w:lvlJc w:val="left"/>
      <w:pPr>
        <w:ind w:left="0" w:firstLine="0"/>
      </w:pPr>
      <w:rPr>
        <w:rFonts w:hint="default"/>
      </w:rPr>
    </w:lvl>
    <w:lvl w:ilvl="1">
      <w:start w:val="1"/>
      <w:numFmt w:val="decimal"/>
      <w:pStyle w:val="Heading2"/>
      <w:lvlText w:val="%1.%2"/>
      <w:lvlJc w:val="left"/>
      <w:pPr>
        <w:ind w:left="720" w:hanging="720"/>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5"/>
      <w:lvlJc w:val="left"/>
      <w:pPr>
        <w:ind w:left="1008" w:hanging="1008"/>
      </w:pPr>
      <w:rPr>
        <w:rFonts w:hint="default"/>
      </w:rPr>
    </w:lvl>
    <w:lvl w:ilvl="5">
      <w:start w:val="1"/>
      <w:numFmt w:val="lowerLetter"/>
      <w:lvlText w:val="%6."/>
      <w:lvlJc w:val="left"/>
      <w:pPr>
        <w:ind w:left="720" w:hanging="720"/>
      </w:pPr>
      <w:rPr>
        <w:rFonts w:hint="default"/>
      </w:rPr>
    </w:lvl>
    <w:lvl w:ilvl="6">
      <w:start w:val="1"/>
      <w:numFmt w:val="lowerRoman"/>
      <w:lvlText w:val="%7."/>
      <w:lvlJc w:val="left"/>
      <w:pPr>
        <w:ind w:left="720" w:hanging="720"/>
      </w:pPr>
      <w:rPr>
        <w:rFonts w:hint="default"/>
      </w:rPr>
    </w:lvl>
    <w:lvl w:ilvl="7">
      <w:start w:val="1"/>
      <w:numFmt w:val="decimal"/>
      <w:pStyle w:val="Heading8"/>
      <w:lvlText w:val="%8."/>
      <w:lvlJc w:val="left"/>
      <w:pPr>
        <w:ind w:left="720" w:hanging="720"/>
      </w:pPr>
      <w:rPr>
        <w:rFonts w:hint="default"/>
      </w:rPr>
    </w:lvl>
    <w:lvl w:ilvl="8">
      <w:start w:val="1"/>
      <w:numFmt w:val="bullet"/>
      <w:pStyle w:val="Heading9"/>
      <w:lvlText w:val=""/>
      <w:lvlJc w:val="left"/>
      <w:pPr>
        <w:ind w:left="720" w:hanging="720"/>
      </w:pPr>
      <w:rPr>
        <w:rFonts w:ascii="Wingdings 2" w:hAnsi="Wingdings 2" w:cs="Times New Roman" w:hint="default"/>
        <w:color w:val="auto"/>
      </w:rPr>
    </w:lvl>
  </w:abstractNum>
  <w:abstractNum w:abstractNumId="66" w15:restartNumberingAfterBreak="0">
    <w:nsid w:val="63E76412"/>
    <w:multiLevelType w:val="hybridMultilevel"/>
    <w:tmpl w:val="A7783566"/>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7" w15:restartNumberingAfterBreak="0">
    <w:nsid w:val="652A4F30"/>
    <w:multiLevelType w:val="hybridMultilevel"/>
    <w:tmpl w:val="3E8AA922"/>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8" w15:restartNumberingAfterBreak="0">
    <w:nsid w:val="6590149B"/>
    <w:multiLevelType w:val="hybridMultilevel"/>
    <w:tmpl w:val="37C053C6"/>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9" w15:restartNumberingAfterBreak="0">
    <w:nsid w:val="65D203C0"/>
    <w:multiLevelType w:val="hybridMultilevel"/>
    <w:tmpl w:val="3618A22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70" w15:restartNumberingAfterBreak="0">
    <w:nsid w:val="68CB0BEC"/>
    <w:multiLevelType w:val="hybridMultilevel"/>
    <w:tmpl w:val="0A1E9B58"/>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71" w15:restartNumberingAfterBreak="0">
    <w:nsid w:val="69E41C4B"/>
    <w:multiLevelType w:val="hybridMultilevel"/>
    <w:tmpl w:val="37C053C6"/>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72" w15:restartNumberingAfterBreak="0">
    <w:nsid w:val="69E82F42"/>
    <w:multiLevelType w:val="hybridMultilevel"/>
    <w:tmpl w:val="6D4A32EA"/>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73" w15:restartNumberingAfterBreak="0">
    <w:nsid w:val="6AF7437B"/>
    <w:multiLevelType w:val="hybridMultilevel"/>
    <w:tmpl w:val="F86E1F3E"/>
    <w:lvl w:ilvl="0" w:tplc="44090013">
      <w:start w:val="1"/>
      <w:numFmt w:val="upperRoman"/>
      <w:lvlText w:val="%1."/>
      <w:lvlJc w:val="right"/>
      <w:pPr>
        <w:ind w:left="1440" w:hanging="360"/>
      </w:p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74" w15:restartNumberingAfterBreak="0">
    <w:nsid w:val="6BCD59FD"/>
    <w:multiLevelType w:val="hybridMultilevel"/>
    <w:tmpl w:val="32FC689A"/>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75" w15:restartNumberingAfterBreak="0">
    <w:nsid w:val="70151905"/>
    <w:multiLevelType w:val="hybridMultilevel"/>
    <w:tmpl w:val="24C878F0"/>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76" w15:restartNumberingAfterBreak="0">
    <w:nsid w:val="7143793D"/>
    <w:multiLevelType w:val="hybridMultilevel"/>
    <w:tmpl w:val="10C6D1E2"/>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77" w15:restartNumberingAfterBreak="0">
    <w:nsid w:val="722F40A4"/>
    <w:multiLevelType w:val="hybridMultilevel"/>
    <w:tmpl w:val="0AB6694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78" w15:restartNumberingAfterBreak="0">
    <w:nsid w:val="73A71130"/>
    <w:multiLevelType w:val="hybridMultilevel"/>
    <w:tmpl w:val="1C346672"/>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79" w15:restartNumberingAfterBreak="0">
    <w:nsid w:val="74581395"/>
    <w:multiLevelType w:val="hybridMultilevel"/>
    <w:tmpl w:val="F3A82C0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80" w15:restartNumberingAfterBreak="0">
    <w:nsid w:val="76957373"/>
    <w:multiLevelType w:val="multilevel"/>
    <w:tmpl w:val="E26CFA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6E177CA"/>
    <w:multiLevelType w:val="hybridMultilevel"/>
    <w:tmpl w:val="81F4D25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82" w15:restartNumberingAfterBreak="0">
    <w:nsid w:val="781E776D"/>
    <w:multiLevelType w:val="hybridMultilevel"/>
    <w:tmpl w:val="37C053C6"/>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83" w15:restartNumberingAfterBreak="0">
    <w:nsid w:val="7EBF34BB"/>
    <w:multiLevelType w:val="hybridMultilevel"/>
    <w:tmpl w:val="B260A200"/>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84" w15:restartNumberingAfterBreak="0">
    <w:nsid w:val="7F38570A"/>
    <w:multiLevelType w:val="hybridMultilevel"/>
    <w:tmpl w:val="B948781E"/>
    <w:lvl w:ilvl="0" w:tplc="4409000F">
      <w:start w:val="1"/>
      <w:numFmt w:val="decimal"/>
      <w:lvlText w:val="%1."/>
      <w:lvlJc w:val="left"/>
      <w:pPr>
        <w:ind w:left="720" w:hanging="360"/>
      </w:pPr>
      <w:rPr>
        <w:rFont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85" w15:restartNumberingAfterBreak="0">
    <w:nsid w:val="7F6E6998"/>
    <w:multiLevelType w:val="hybridMultilevel"/>
    <w:tmpl w:val="8A0A368C"/>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abstractNumId w:val="65"/>
  </w:num>
  <w:num w:numId="2">
    <w:abstractNumId w:val="65"/>
  </w:num>
  <w:num w:numId="3">
    <w:abstractNumId w:val="64"/>
  </w:num>
  <w:num w:numId="4">
    <w:abstractNumId w:val="60"/>
  </w:num>
  <w:num w:numId="5">
    <w:abstractNumId w:val="31"/>
  </w:num>
  <w:num w:numId="6">
    <w:abstractNumId w:val="73"/>
  </w:num>
  <w:num w:numId="7">
    <w:abstractNumId w:val="17"/>
  </w:num>
  <w:num w:numId="8">
    <w:abstractNumId w:val="2"/>
  </w:num>
  <w:num w:numId="9">
    <w:abstractNumId w:val="48"/>
  </w:num>
  <w:num w:numId="10">
    <w:abstractNumId w:val="10"/>
  </w:num>
  <w:num w:numId="11">
    <w:abstractNumId w:val="83"/>
  </w:num>
  <w:num w:numId="12">
    <w:abstractNumId w:val="71"/>
  </w:num>
  <w:num w:numId="13">
    <w:abstractNumId w:val="1"/>
  </w:num>
  <w:num w:numId="14">
    <w:abstractNumId w:val="9"/>
  </w:num>
  <w:num w:numId="15">
    <w:abstractNumId w:val="38"/>
  </w:num>
  <w:num w:numId="16">
    <w:abstractNumId w:val="82"/>
  </w:num>
  <w:num w:numId="17">
    <w:abstractNumId w:val="68"/>
  </w:num>
  <w:num w:numId="18">
    <w:abstractNumId w:val="69"/>
  </w:num>
  <w:num w:numId="19">
    <w:abstractNumId w:val="39"/>
  </w:num>
  <w:num w:numId="20">
    <w:abstractNumId w:val="85"/>
  </w:num>
  <w:num w:numId="21">
    <w:abstractNumId w:val="30"/>
  </w:num>
  <w:num w:numId="22">
    <w:abstractNumId w:val="45"/>
  </w:num>
  <w:num w:numId="23">
    <w:abstractNumId w:val="5"/>
  </w:num>
  <w:num w:numId="24">
    <w:abstractNumId w:val="19"/>
  </w:num>
  <w:num w:numId="25">
    <w:abstractNumId w:val="40"/>
  </w:num>
  <w:num w:numId="26">
    <w:abstractNumId w:val="67"/>
  </w:num>
  <w:num w:numId="27">
    <w:abstractNumId w:val="66"/>
  </w:num>
  <w:num w:numId="28">
    <w:abstractNumId w:val="14"/>
  </w:num>
  <w:num w:numId="29">
    <w:abstractNumId w:val="55"/>
  </w:num>
  <w:num w:numId="30">
    <w:abstractNumId w:val="32"/>
  </w:num>
  <w:num w:numId="31">
    <w:abstractNumId w:val="78"/>
  </w:num>
  <w:num w:numId="32">
    <w:abstractNumId w:val="44"/>
  </w:num>
  <w:num w:numId="33">
    <w:abstractNumId w:val="76"/>
  </w:num>
  <w:num w:numId="34">
    <w:abstractNumId w:val="52"/>
  </w:num>
  <w:num w:numId="35">
    <w:abstractNumId w:val="59"/>
  </w:num>
  <w:num w:numId="36">
    <w:abstractNumId w:val="79"/>
  </w:num>
  <w:num w:numId="37">
    <w:abstractNumId w:val="27"/>
  </w:num>
  <w:num w:numId="38">
    <w:abstractNumId w:val="41"/>
  </w:num>
  <w:num w:numId="39">
    <w:abstractNumId w:val="56"/>
  </w:num>
  <w:num w:numId="40">
    <w:abstractNumId w:val="15"/>
  </w:num>
  <w:num w:numId="41">
    <w:abstractNumId w:val="12"/>
  </w:num>
  <w:num w:numId="42">
    <w:abstractNumId w:val="53"/>
  </w:num>
  <w:num w:numId="43">
    <w:abstractNumId w:val="33"/>
  </w:num>
  <w:num w:numId="44">
    <w:abstractNumId w:val="47"/>
  </w:num>
  <w:num w:numId="45">
    <w:abstractNumId w:val="51"/>
  </w:num>
  <w:num w:numId="46">
    <w:abstractNumId w:val="23"/>
  </w:num>
  <w:num w:numId="47">
    <w:abstractNumId w:val="75"/>
  </w:num>
  <w:num w:numId="48">
    <w:abstractNumId w:val="50"/>
  </w:num>
  <w:num w:numId="49">
    <w:abstractNumId w:val="6"/>
  </w:num>
  <w:num w:numId="50">
    <w:abstractNumId w:val="54"/>
  </w:num>
  <w:num w:numId="51">
    <w:abstractNumId w:val="58"/>
  </w:num>
  <w:num w:numId="52">
    <w:abstractNumId w:val="3"/>
  </w:num>
  <w:num w:numId="53">
    <w:abstractNumId w:val="37"/>
  </w:num>
  <w:num w:numId="54">
    <w:abstractNumId w:val="84"/>
  </w:num>
  <w:num w:numId="55">
    <w:abstractNumId w:val="26"/>
  </w:num>
  <w:num w:numId="56">
    <w:abstractNumId w:val="20"/>
  </w:num>
  <w:num w:numId="57">
    <w:abstractNumId w:val="21"/>
  </w:num>
  <w:num w:numId="58">
    <w:abstractNumId w:val="7"/>
  </w:num>
  <w:num w:numId="59">
    <w:abstractNumId w:val="4"/>
  </w:num>
  <w:num w:numId="60">
    <w:abstractNumId w:val="29"/>
  </w:num>
  <w:num w:numId="61">
    <w:abstractNumId w:val="61"/>
  </w:num>
  <w:num w:numId="62">
    <w:abstractNumId w:val="63"/>
  </w:num>
  <w:num w:numId="63">
    <w:abstractNumId w:val="18"/>
  </w:num>
  <w:num w:numId="64">
    <w:abstractNumId w:val="42"/>
  </w:num>
  <w:num w:numId="65">
    <w:abstractNumId w:val="0"/>
  </w:num>
  <w:num w:numId="66">
    <w:abstractNumId w:val="77"/>
  </w:num>
  <w:num w:numId="67">
    <w:abstractNumId w:val="35"/>
  </w:num>
  <w:num w:numId="68">
    <w:abstractNumId w:val="28"/>
  </w:num>
  <w:num w:numId="69">
    <w:abstractNumId w:val="46"/>
  </w:num>
  <w:num w:numId="70">
    <w:abstractNumId w:val="49"/>
  </w:num>
  <w:num w:numId="71">
    <w:abstractNumId w:val="74"/>
  </w:num>
  <w:num w:numId="72">
    <w:abstractNumId w:val="22"/>
  </w:num>
  <w:num w:numId="73">
    <w:abstractNumId w:val="81"/>
  </w:num>
  <w:num w:numId="74">
    <w:abstractNumId w:val="24"/>
  </w:num>
  <w:num w:numId="75">
    <w:abstractNumId w:val="36"/>
  </w:num>
  <w:num w:numId="76">
    <w:abstractNumId w:val="43"/>
  </w:num>
  <w:num w:numId="77">
    <w:abstractNumId w:val="57"/>
  </w:num>
  <w:num w:numId="78">
    <w:abstractNumId w:val="11"/>
  </w:num>
  <w:num w:numId="79">
    <w:abstractNumId w:val="25"/>
  </w:num>
  <w:num w:numId="80">
    <w:abstractNumId w:val="72"/>
  </w:num>
  <w:num w:numId="81">
    <w:abstractNumId w:val="62"/>
  </w:num>
  <w:num w:numId="82">
    <w:abstractNumId w:val="34"/>
  </w:num>
  <w:num w:numId="83">
    <w:abstractNumId w:val="13"/>
  </w:num>
  <w:num w:numId="84">
    <w:abstractNumId w:val="16"/>
  </w:num>
  <w:num w:numId="85">
    <w:abstractNumId w:val="80"/>
  </w:num>
  <w:num w:numId="86">
    <w:abstractNumId w:val="70"/>
  </w:num>
  <w:num w:numId="87">
    <w:abstractNumId w:val="8"/>
  </w:num>
  <w:numIdMacAtCleanup w:val="8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4"/>
  <w:displayBackgroundShape/>
  <w:proofState w:spelling="clean" w:grammar="clean"/>
  <w:attachedTemplate r:id="rId1"/>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NDUys7QwNTI1MrI0MbZU0lEKTi0uzszPAykwrgUAquKX8iwAAAA="/>
  </w:docVars>
  <w:rsids>
    <w:rsidRoot w:val="004C2595"/>
    <w:rsid w:val="00000768"/>
    <w:rsid w:val="00000A04"/>
    <w:rsid w:val="00002770"/>
    <w:rsid w:val="00003FC1"/>
    <w:rsid w:val="000042E5"/>
    <w:rsid w:val="000055A8"/>
    <w:rsid w:val="000056BB"/>
    <w:rsid w:val="0000772F"/>
    <w:rsid w:val="00012379"/>
    <w:rsid w:val="00012C48"/>
    <w:rsid w:val="00013CE6"/>
    <w:rsid w:val="00014A03"/>
    <w:rsid w:val="00015465"/>
    <w:rsid w:val="0001729A"/>
    <w:rsid w:val="00020404"/>
    <w:rsid w:val="00020B7C"/>
    <w:rsid w:val="00021BD2"/>
    <w:rsid w:val="000231A0"/>
    <w:rsid w:val="00024739"/>
    <w:rsid w:val="0002527E"/>
    <w:rsid w:val="00025740"/>
    <w:rsid w:val="00027267"/>
    <w:rsid w:val="0002783F"/>
    <w:rsid w:val="0003045A"/>
    <w:rsid w:val="00031021"/>
    <w:rsid w:val="000311FB"/>
    <w:rsid w:val="000331BA"/>
    <w:rsid w:val="00034366"/>
    <w:rsid w:val="00034BC6"/>
    <w:rsid w:val="000352F6"/>
    <w:rsid w:val="00036D46"/>
    <w:rsid w:val="0003762F"/>
    <w:rsid w:val="00037CD6"/>
    <w:rsid w:val="0004058E"/>
    <w:rsid w:val="00040DF3"/>
    <w:rsid w:val="00043E26"/>
    <w:rsid w:val="00046683"/>
    <w:rsid w:val="00051CB4"/>
    <w:rsid w:val="000521FC"/>
    <w:rsid w:val="00052560"/>
    <w:rsid w:val="00052A26"/>
    <w:rsid w:val="00054802"/>
    <w:rsid w:val="00054A19"/>
    <w:rsid w:val="000551AF"/>
    <w:rsid w:val="00056D56"/>
    <w:rsid w:val="00057D0B"/>
    <w:rsid w:val="0006052A"/>
    <w:rsid w:val="00061819"/>
    <w:rsid w:val="00063B17"/>
    <w:rsid w:val="00064064"/>
    <w:rsid w:val="000653FA"/>
    <w:rsid w:val="0006682A"/>
    <w:rsid w:val="0007170E"/>
    <w:rsid w:val="00071BAC"/>
    <w:rsid w:val="00072B4A"/>
    <w:rsid w:val="00073965"/>
    <w:rsid w:val="00074C43"/>
    <w:rsid w:val="000755A0"/>
    <w:rsid w:val="00077589"/>
    <w:rsid w:val="00081B7A"/>
    <w:rsid w:val="00082A1C"/>
    <w:rsid w:val="000864FE"/>
    <w:rsid w:val="0008679F"/>
    <w:rsid w:val="000879E7"/>
    <w:rsid w:val="00087B1F"/>
    <w:rsid w:val="00091451"/>
    <w:rsid w:val="0009204D"/>
    <w:rsid w:val="000922DE"/>
    <w:rsid w:val="00093825"/>
    <w:rsid w:val="00094AEB"/>
    <w:rsid w:val="00094C3E"/>
    <w:rsid w:val="00095229"/>
    <w:rsid w:val="0009595E"/>
    <w:rsid w:val="00095DFB"/>
    <w:rsid w:val="00096D37"/>
    <w:rsid w:val="00097524"/>
    <w:rsid w:val="000A0A75"/>
    <w:rsid w:val="000A2837"/>
    <w:rsid w:val="000A4CBB"/>
    <w:rsid w:val="000A505B"/>
    <w:rsid w:val="000A57E7"/>
    <w:rsid w:val="000A643C"/>
    <w:rsid w:val="000B083D"/>
    <w:rsid w:val="000B08C3"/>
    <w:rsid w:val="000B0AA6"/>
    <w:rsid w:val="000B1254"/>
    <w:rsid w:val="000B32C7"/>
    <w:rsid w:val="000B381F"/>
    <w:rsid w:val="000B7677"/>
    <w:rsid w:val="000C0015"/>
    <w:rsid w:val="000C046B"/>
    <w:rsid w:val="000C1DB3"/>
    <w:rsid w:val="000C258D"/>
    <w:rsid w:val="000C2E52"/>
    <w:rsid w:val="000C31F0"/>
    <w:rsid w:val="000C3A24"/>
    <w:rsid w:val="000C416E"/>
    <w:rsid w:val="000C6EFE"/>
    <w:rsid w:val="000D05B5"/>
    <w:rsid w:val="000D31EE"/>
    <w:rsid w:val="000D45B7"/>
    <w:rsid w:val="000D4C00"/>
    <w:rsid w:val="000D533E"/>
    <w:rsid w:val="000D5D19"/>
    <w:rsid w:val="000E01E8"/>
    <w:rsid w:val="000E1188"/>
    <w:rsid w:val="000E1E93"/>
    <w:rsid w:val="000E23C6"/>
    <w:rsid w:val="000E36D8"/>
    <w:rsid w:val="000E591C"/>
    <w:rsid w:val="000E6082"/>
    <w:rsid w:val="000E6F33"/>
    <w:rsid w:val="000E745B"/>
    <w:rsid w:val="000E7D2F"/>
    <w:rsid w:val="000F0A2D"/>
    <w:rsid w:val="000F0AC3"/>
    <w:rsid w:val="000F25A7"/>
    <w:rsid w:val="000F4509"/>
    <w:rsid w:val="000F49FC"/>
    <w:rsid w:val="000F55DD"/>
    <w:rsid w:val="000F59F5"/>
    <w:rsid w:val="000F6AD9"/>
    <w:rsid w:val="000F6E88"/>
    <w:rsid w:val="00100392"/>
    <w:rsid w:val="00100D59"/>
    <w:rsid w:val="00101129"/>
    <w:rsid w:val="00103B44"/>
    <w:rsid w:val="001075D1"/>
    <w:rsid w:val="001076EB"/>
    <w:rsid w:val="00107A5D"/>
    <w:rsid w:val="00107C92"/>
    <w:rsid w:val="00110BCA"/>
    <w:rsid w:val="00112245"/>
    <w:rsid w:val="001124CD"/>
    <w:rsid w:val="001205AF"/>
    <w:rsid w:val="0012114B"/>
    <w:rsid w:val="00121E2C"/>
    <w:rsid w:val="00122592"/>
    <w:rsid w:val="00122685"/>
    <w:rsid w:val="00123ACA"/>
    <w:rsid w:val="00123D91"/>
    <w:rsid w:val="0012450C"/>
    <w:rsid w:val="00124E0C"/>
    <w:rsid w:val="00124EF7"/>
    <w:rsid w:val="001271C3"/>
    <w:rsid w:val="0013085A"/>
    <w:rsid w:val="00132039"/>
    <w:rsid w:val="001322A6"/>
    <w:rsid w:val="00132620"/>
    <w:rsid w:val="001338C4"/>
    <w:rsid w:val="00134A43"/>
    <w:rsid w:val="00134E43"/>
    <w:rsid w:val="0013516D"/>
    <w:rsid w:val="001365D3"/>
    <w:rsid w:val="00136742"/>
    <w:rsid w:val="001378BE"/>
    <w:rsid w:val="0014115B"/>
    <w:rsid w:val="00141314"/>
    <w:rsid w:val="001423BB"/>
    <w:rsid w:val="001426FE"/>
    <w:rsid w:val="00142985"/>
    <w:rsid w:val="001438D4"/>
    <w:rsid w:val="001443ED"/>
    <w:rsid w:val="00144BF5"/>
    <w:rsid w:val="001452D9"/>
    <w:rsid w:val="0014795C"/>
    <w:rsid w:val="00147E33"/>
    <w:rsid w:val="0015362E"/>
    <w:rsid w:val="00156E2B"/>
    <w:rsid w:val="0015707E"/>
    <w:rsid w:val="00157183"/>
    <w:rsid w:val="001612EF"/>
    <w:rsid w:val="0016356B"/>
    <w:rsid w:val="0016468E"/>
    <w:rsid w:val="001655AE"/>
    <w:rsid w:val="00165C43"/>
    <w:rsid w:val="00165E80"/>
    <w:rsid w:val="001661AC"/>
    <w:rsid w:val="00167D87"/>
    <w:rsid w:val="00171D77"/>
    <w:rsid w:val="00171D8A"/>
    <w:rsid w:val="00172DB5"/>
    <w:rsid w:val="00173F2F"/>
    <w:rsid w:val="001744E6"/>
    <w:rsid w:val="00174AB0"/>
    <w:rsid w:val="00174C3C"/>
    <w:rsid w:val="0017505F"/>
    <w:rsid w:val="00176B40"/>
    <w:rsid w:val="0017728C"/>
    <w:rsid w:val="00181027"/>
    <w:rsid w:val="001814C7"/>
    <w:rsid w:val="00181F1D"/>
    <w:rsid w:val="0018256D"/>
    <w:rsid w:val="0018366B"/>
    <w:rsid w:val="00184354"/>
    <w:rsid w:val="001857D8"/>
    <w:rsid w:val="00186789"/>
    <w:rsid w:val="001945BF"/>
    <w:rsid w:val="0019477F"/>
    <w:rsid w:val="0019749E"/>
    <w:rsid w:val="00197665"/>
    <w:rsid w:val="00197CC0"/>
    <w:rsid w:val="001A0491"/>
    <w:rsid w:val="001A0921"/>
    <w:rsid w:val="001A283E"/>
    <w:rsid w:val="001A3026"/>
    <w:rsid w:val="001A36AD"/>
    <w:rsid w:val="001A3CEA"/>
    <w:rsid w:val="001A4C2D"/>
    <w:rsid w:val="001A6651"/>
    <w:rsid w:val="001A6CBC"/>
    <w:rsid w:val="001B19E4"/>
    <w:rsid w:val="001B23D6"/>
    <w:rsid w:val="001B2CC9"/>
    <w:rsid w:val="001B2FBE"/>
    <w:rsid w:val="001B408F"/>
    <w:rsid w:val="001B4795"/>
    <w:rsid w:val="001B587E"/>
    <w:rsid w:val="001B5BF2"/>
    <w:rsid w:val="001B5FAC"/>
    <w:rsid w:val="001B6261"/>
    <w:rsid w:val="001B6668"/>
    <w:rsid w:val="001C1DCD"/>
    <w:rsid w:val="001C37C5"/>
    <w:rsid w:val="001C5A62"/>
    <w:rsid w:val="001C5ECD"/>
    <w:rsid w:val="001C678E"/>
    <w:rsid w:val="001C7A9A"/>
    <w:rsid w:val="001D1A59"/>
    <w:rsid w:val="001D235B"/>
    <w:rsid w:val="001D2472"/>
    <w:rsid w:val="001D71FA"/>
    <w:rsid w:val="001D7D94"/>
    <w:rsid w:val="001E0998"/>
    <w:rsid w:val="001E37FA"/>
    <w:rsid w:val="001E3E73"/>
    <w:rsid w:val="001E4489"/>
    <w:rsid w:val="001E44F2"/>
    <w:rsid w:val="001E67A2"/>
    <w:rsid w:val="001E70AD"/>
    <w:rsid w:val="001F0BAF"/>
    <w:rsid w:val="001F33A3"/>
    <w:rsid w:val="001F34CE"/>
    <w:rsid w:val="001F3B06"/>
    <w:rsid w:val="001F4D03"/>
    <w:rsid w:val="001F6261"/>
    <w:rsid w:val="001F660B"/>
    <w:rsid w:val="00200E38"/>
    <w:rsid w:val="00201ED5"/>
    <w:rsid w:val="00203D95"/>
    <w:rsid w:val="00203DD1"/>
    <w:rsid w:val="0020427F"/>
    <w:rsid w:val="00204776"/>
    <w:rsid w:val="00205AB3"/>
    <w:rsid w:val="00206179"/>
    <w:rsid w:val="002061D4"/>
    <w:rsid w:val="00207BFF"/>
    <w:rsid w:val="002107E5"/>
    <w:rsid w:val="00211F6E"/>
    <w:rsid w:val="002127F6"/>
    <w:rsid w:val="0021563A"/>
    <w:rsid w:val="00216B35"/>
    <w:rsid w:val="00216CDE"/>
    <w:rsid w:val="00217B08"/>
    <w:rsid w:val="00222BAA"/>
    <w:rsid w:val="00222DD4"/>
    <w:rsid w:val="00223587"/>
    <w:rsid w:val="00224EC8"/>
    <w:rsid w:val="00225246"/>
    <w:rsid w:val="0022673D"/>
    <w:rsid w:val="002323CD"/>
    <w:rsid w:val="0023278E"/>
    <w:rsid w:val="002346E7"/>
    <w:rsid w:val="00237306"/>
    <w:rsid w:val="00241402"/>
    <w:rsid w:val="00241A4C"/>
    <w:rsid w:val="0024291F"/>
    <w:rsid w:val="00243A22"/>
    <w:rsid w:val="002446A0"/>
    <w:rsid w:val="00245799"/>
    <w:rsid w:val="00246261"/>
    <w:rsid w:val="002478FA"/>
    <w:rsid w:val="00247B65"/>
    <w:rsid w:val="00251D0E"/>
    <w:rsid w:val="00251EC7"/>
    <w:rsid w:val="00252AA7"/>
    <w:rsid w:val="00252CA6"/>
    <w:rsid w:val="00252D70"/>
    <w:rsid w:val="00253C1A"/>
    <w:rsid w:val="0025609D"/>
    <w:rsid w:val="00256BEB"/>
    <w:rsid w:val="00256D0A"/>
    <w:rsid w:val="00260AF0"/>
    <w:rsid w:val="00260E91"/>
    <w:rsid w:val="0026492A"/>
    <w:rsid w:val="00264DC6"/>
    <w:rsid w:val="0026523E"/>
    <w:rsid w:val="00265242"/>
    <w:rsid w:val="002662EE"/>
    <w:rsid w:val="0027069D"/>
    <w:rsid w:val="00271229"/>
    <w:rsid w:val="002730FE"/>
    <w:rsid w:val="002731A3"/>
    <w:rsid w:val="002731D2"/>
    <w:rsid w:val="00273C40"/>
    <w:rsid w:val="00277BD9"/>
    <w:rsid w:val="00277D46"/>
    <w:rsid w:val="00277FD0"/>
    <w:rsid w:val="002809D7"/>
    <w:rsid w:val="00283372"/>
    <w:rsid w:val="00284042"/>
    <w:rsid w:val="0028457D"/>
    <w:rsid w:val="0028552B"/>
    <w:rsid w:val="002873EE"/>
    <w:rsid w:val="00290174"/>
    <w:rsid w:val="00292EE2"/>
    <w:rsid w:val="00295607"/>
    <w:rsid w:val="00295C23"/>
    <w:rsid w:val="00295CC8"/>
    <w:rsid w:val="00296B9C"/>
    <w:rsid w:val="00296DF2"/>
    <w:rsid w:val="002975D3"/>
    <w:rsid w:val="002A1794"/>
    <w:rsid w:val="002A1A1D"/>
    <w:rsid w:val="002A1FB2"/>
    <w:rsid w:val="002A31A2"/>
    <w:rsid w:val="002A35F2"/>
    <w:rsid w:val="002A3B57"/>
    <w:rsid w:val="002A5947"/>
    <w:rsid w:val="002A5AAD"/>
    <w:rsid w:val="002A6CD4"/>
    <w:rsid w:val="002A78D9"/>
    <w:rsid w:val="002B13C3"/>
    <w:rsid w:val="002B1D1E"/>
    <w:rsid w:val="002B2BB8"/>
    <w:rsid w:val="002B39CA"/>
    <w:rsid w:val="002B3CBB"/>
    <w:rsid w:val="002B4457"/>
    <w:rsid w:val="002B7070"/>
    <w:rsid w:val="002C1D3C"/>
    <w:rsid w:val="002C2FF4"/>
    <w:rsid w:val="002C3F4F"/>
    <w:rsid w:val="002C453A"/>
    <w:rsid w:val="002C4D96"/>
    <w:rsid w:val="002C6641"/>
    <w:rsid w:val="002D117F"/>
    <w:rsid w:val="002D1742"/>
    <w:rsid w:val="002D51D7"/>
    <w:rsid w:val="002D5BF6"/>
    <w:rsid w:val="002D7F90"/>
    <w:rsid w:val="002E0223"/>
    <w:rsid w:val="002E14D8"/>
    <w:rsid w:val="002E1DDA"/>
    <w:rsid w:val="002E3251"/>
    <w:rsid w:val="002E4242"/>
    <w:rsid w:val="002E4C9F"/>
    <w:rsid w:val="002E4D5B"/>
    <w:rsid w:val="002E61CC"/>
    <w:rsid w:val="002E70D1"/>
    <w:rsid w:val="002E72C9"/>
    <w:rsid w:val="002E783B"/>
    <w:rsid w:val="002E7FD8"/>
    <w:rsid w:val="002F053A"/>
    <w:rsid w:val="002F39C6"/>
    <w:rsid w:val="002F4BAA"/>
    <w:rsid w:val="002F5766"/>
    <w:rsid w:val="002F6037"/>
    <w:rsid w:val="003020B2"/>
    <w:rsid w:val="00305BFE"/>
    <w:rsid w:val="00305C42"/>
    <w:rsid w:val="0030775C"/>
    <w:rsid w:val="00310323"/>
    <w:rsid w:val="00310923"/>
    <w:rsid w:val="00311480"/>
    <w:rsid w:val="00311803"/>
    <w:rsid w:val="0031236A"/>
    <w:rsid w:val="00312577"/>
    <w:rsid w:val="00312857"/>
    <w:rsid w:val="0031663D"/>
    <w:rsid w:val="00317312"/>
    <w:rsid w:val="00320045"/>
    <w:rsid w:val="0032054B"/>
    <w:rsid w:val="00320B7C"/>
    <w:rsid w:val="003220CB"/>
    <w:rsid w:val="00324D2B"/>
    <w:rsid w:val="00324EE1"/>
    <w:rsid w:val="0033077F"/>
    <w:rsid w:val="00332047"/>
    <w:rsid w:val="00332187"/>
    <w:rsid w:val="00335EE9"/>
    <w:rsid w:val="00336358"/>
    <w:rsid w:val="00337A78"/>
    <w:rsid w:val="00337D01"/>
    <w:rsid w:val="0034137B"/>
    <w:rsid w:val="003413AA"/>
    <w:rsid w:val="003415B5"/>
    <w:rsid w:val="003420F3"/>
    <w:rsid w:val="00342293"/>
    <w:rsid w:val="00342A08"/>
    <w:rsid w:val="00342C41"/>
    <w:rsid w:val="00343D93"/>
    <w:rsid w:val="00343E52"/>
    <w:rsid w:val="00344328"/>
    <w:rsid w:val="00344A4B"/>
    <w:rsid w:val="003451C3"/>
    <w:rsid w:val="00345F28"/>
    <w:rsid w:val="003465E7"/>
    <w:rsid w:val="00346FCD"/>
    <w:rsid w:val="003478CA"/>
    <w:rsid w:val="00347C1E"/>
    <w:rsid w:val="003500B6"/>
    <w:rsid w:val="003521BA"/>
    <w:rsid w:val="00352612"/>
    <w:rsid w:val="00352AA0"/>
    <w:rsid w:val="00353275"/>
    <w:rsid w:val="003532D5"/>
    <w:rsid w:val="00354440"/>
    <w:rsid w:val="003544C7"/>
    <w:rsid w:val="003574AA"/>
    <w:rsid w:val="0035762F"/>
    <w:rsid w:val="00357F77"/>
    <w:rsid w:val="003605A7"/>
    <w:rsid w:val="003609C4"/>
    <w:rsid w:val="003628B9"/>
    <w:rsid w:val="00362A12"/>
    <w:rsid w:val="00363767"/>
    <w:rsid w:val="0036389C"/>
    <w:rsid w:val="00366181"/>
    <w:rsid w:val="00366A27"/>
    <w:rsid w:val="0037120C"/>
    <w:rsid w:val="0037292E"/>
    <w:rsid w:val="00373DC8"/>
    <w:rsid w:val="003749AE"/>
    <w:rsid w:val="0037538C"/>
    <w:rsid w:val="0037644E"/>
    <w:rsid w:val="00376E49"/>
    <w:rsid w:val="003813E5"/>
    <w:rsid w:val="00381FD5"/>
    <w:rsid w:val="003827C5"/>
    <w:rsid w:val="003829BB"/>
    <w:rsid w:val="00383725"/>
    <w:rsid w:val="00383C88"/>
    <w:rsid w:val="00383D55"/>
    <w:rsid w:val="00383F06"/>
    <w:rsid w:val="0038505C"/>
    <w:rsid w:val="00385AD9"/>
    <w:rsid w:val="00385DFA"/>
    <w:rsid w:val="00386F68"/>
    <w:rsid w:val="00387AC7"/>
    <w:rsid w:val="00391731"/>
    <w:rsid w:val="00391C6E"/>
    <w:rsid w:val="00391E6F"/>
    <w:rsid w:val="00393974"/>
    <w:rsid w:val="00393A31"/>
    <w:rsid w:val="00394F8E"/>
    <w:rsid w:val="00395DD5"/>
    <w:rsid w:val="003971A5"/>
    <w:rsid w:val="003975D9"/>
    <w:rsid w:val="00397B87"/>
    <w:rsid w:val="00397E0D"/>
    <w:rsid w:val="00397E16"/>
    <w:rsid w:val="003A0492"/>
    <w:rsid w:val="003A1CEB"/>
    <w:rsid w:val="003A296F"/>
    <w:rsid w:val="003A3163"/>
    <w:rsid w:val="003A3F5D"/>
    <w:rsid w:val="003A3FC3"/>
    <w:rsid w:val="003A4602"/>
    <w:rsid w:val="003A4D21"/>
    <w:rsid w:val="003A5393"/>
    <w:rsid w:val="003A57B4"/>
    <w:rsid w:val="003A5B67"/>
    <w:rsid w:val="003A63D4"/>
    <w:rsid w:val="003A73CF"/>
    <w:rsid w:val="003A78A3"/>
    <w:rsid w:val="003A7E4D"/>
    <w:rsid w:val="003B00D8"/>
    <w:rsid w:val="003B106A"/>
    <w:rsid w:val="003B209B"/>
    <w:rsid w:val="003B44DB"/>
    <w:rsid w:val="003B48AA"/>
    <w:rsid w:val="003B49E1"/>
    <w:rsid w:val="003B4C68"/>
    <w:rsid w:val="003B55FE"/>
    <w:rsid w:val="003B5863"/>
    <w:rsid w:val="003B6099"/>
    <w:rsid w:val="003B68B2"/>
    <w:rsid w:val="003C0F7E"/>
    <w:rsid w:val="003C2105"/>
    <w:rsid w:val="003C2A12"/>
    <w:rsid w:val="003C2F06"/>
    <w:rsid w:val="003C4A13"/>
    <w:rsid w:val="003C53D0"/>
    <w:rsid w:val="003C5CED"/>
    <w:rsid w:val="003C7A1E"/>
    <w:rsid w:val="003C7C56"/>
    <w:rsid w:val="003D0485"/>
    <w:rsid w:val="003D10AD"/>
    <w:rsid w:val="003D1886"/>
    <w:rsid w:val="003D31F0"/>
    <w:rsid w:val="003D3C7D"/>
    <w:rsid w:val="003D4E2F"/>
    <w:rsid w:val="003D5A5B"/>
    <w:rsid w:val="003D5AA6"/>
    <w:rsid w:val="003E029C"/>
    <w:rsid w:val="003E1A14"/>
    <w:rsid w:val="003E29BB"/>
    <w:rsid w:val="003E4534"/>
    <w:rsid w:val="003E5220"/>
    <w:rsid w:val="003E5C14"/>
    <w:rsid w:val="003E66FD"/>
    <w:rsid w:val="003E68AF"/>
    <w:rsid w:val="003E7392"/>
    <w:rsid w:val="003E7A92"/>
    <w:rsid w:val="003F24A6"/>
    <w:rsid w:val="003F38F4"/>
    <w:rsid w:val="003F46BC"/>
    <w:rsid w:val="003F4AB7"/>
    <w:rsid w:val="003F57AA"/>
    <w:rsid w:val="003F5C6C"/>
    <w:rsid w:val="003F6D65"/>
    <w:rsid w:val="003F70E5"/>
    <w:rsid w:val="0040058D"/>
    <w:rsid w:val="004011FF"/>
    <w:rsid w:val="00402180"/>
    <w:rsid w:val="00402A34"/>
    <w:rsid w:val="00404F01"/>
    <w:rsid w:val="00405334"/>
    <w:rsid w:val="004059E6"/>
    <w:rsid w:val="004079A4"/>
    <w:rsid w:val="004111B5"/>
    <w:rsid w:val="00411B75"/>
    <w:rsid w:val="00411C66"/>
    <w:rsid w:val="004121D6"/>
    <w:rsid w:val="004129DC"/>
    <w:rsid w:val="00412AB8"/>
    <w:rsid w:val="00413BDA"/>
    <w:rsid w:val="00414977"/>
    <w:rsid w:val="00415888"/>
    <w:rsid w:val="0041650F"/>
    <w:rsid w:val="004177BB"/>
    <w:rsid w:val="00417B60"/>
    <w:rsid w:val="004211A2"/>
    <w:rsid w:val="004220E9"/>
    <w:rsid w:val="00422921"/>
    <w:rsid w:val="00422F95"/>
    <w:rsid w:val="0042328F"/>
    <w:rsid w:val="00423322"/>
    <w:rsid w:val="00423683"/>
    <w:rsid w:val="00423736"/>
    <w:rsid w:val="00423A4A"/>
    <w:rsid w:val="00424BE1"/>
    <w:rsid w:val="00424C4C"/>
    <w:rsid w:val="00425D19"/>
    <w:rsid w:val="0042750B"/>
    <w:rsid w:val="004312BF"/>
    <w:rsid w:val="00433C33"/>
    <w:rsid w:val="0043476F"/>
    <w:rsid w:val="00434A7E"/>
    <w:rsid w:val="0043676F"/>
    <w:rsid w:val="00437150"/>
    <w:rsid w:val="0044088F"/>
    <w:rsid w:val="00440BB8"/>
    <w:rsid w:val="004422CC"/>
    <w:rsid w:val="00442531"/>
    <w:rsid w:val="00442B62"/>
    <w:rsid w:val="00442D6D"/>
    <w:rsid w:val="00442D7F"/>
    <w:rsid w:val="00444016"/>
    <w:rsid w:val="00444B8D"/>
    <w:rsid w:val="004454D0"/>
    <w:rsid w:val="00447293"/>
    <w:rsid w:val="00447735"/>
    <w:rsid w:val="004500CE"/>
    <w:rsid w:val="00451F86"/>
    <w:rsid w:val="00452FD9"/>
    <w:rsid w:val="004533D3"/>
    <w:rsid w:val="00453619"/>
    <w:rsid w:val="00455EFC"/>
    <w:rsid w:val="0045770E"/>
    <w:rsid w:val="0046001C"/>
    <w:rsid w:val="0046115D"/>
    <w:rsid w:val="00461D07"/>
    <w:rsid w:val="004625DC"/>
    <w:rsid w:val="00464388"/>
    <w:rsid w:val="004644AD"/>
    <w:rsid w:val="004644C4"/>
    <w:rsid w:val="004644EB"/>
    <w:rsid w:val="00467289"/>
    <w:rsid w:val="004674FA"/>
    <w:rsid w:val="00467643"/>
    <w:rsid w:val="00470BC2"/>
    <w:rsid w:val="00472373"/>
    <w:rsid w:val="004727D5"/>
    <w:rsid w:val="0047281E"/>
    <w:rsid w:val="00475251"/>
    <w:rsid w:val="00476458"/>
    <w:rsid w:val="0048175C"/>
    <w:rsid w:val="004832AF"/>
    <w:rsid w:val="00484408"/>
    <w:rsid w:val="00485266"/>
    <w:rsid w:val="00485E95"/>
    <w:rsid w:val="0048682F"/>
    <w:rsid w:val="0048781E"/>
    <w:rsid w:val="00490A48"/>
    <w:rsid w:val="0049242E"/>
    <w:rsid w:val="00492706"/>
    <w:rsid w:val="00493C21"/>
    <w:rsid w:val="00494A2B"/>
    <w:rsid w:val="00495619"/>
    <w:rsid w:val="004964D3"/>
    <w:rsid w:val="004A09B3"/>
    <w:rsid w:val="004A0B9F"/>
    <w:rsid w:val="004A0DD6"/>
    <w:rsid w:val="004A14E7"/>
    <w:rsid w:val="004A2967"/>
    <w:rsid w:val="004A2FC4"/>
    <w:rsid w:val="004A55DE"/>
    <w:rsid w:val="004A7687"/>
    <w:rsid w:val="004B0337"/>
    <w:rsid w:val="004B0A9D"/>
    <w:rsid w:val="004B1DE9"/>
    <w:rsid w:val="004B2009"/>
    <w:rsid w:val="004B2217"/>
    <w:rsid w:val="004B2620"/>
    <w:rsid w:val="004B2AB5"/>
    <w:rsid w:val="004B32B2"/>
    <w:rsid w:val="004B4383"/>
    <w:rsid w:val="004B45D3"/>
    <w:rsid w:val="004B478B"/>
    <w:rsid w:val="004B51A2"/>
    <w:rsid w:val="004B51D1"/>
    <w:rsid w:val="004B658A"/>
    <w:rsid w:val="004B6B69"/>
    <w:rsid w:val="004C13B3"/>
    <w:rsid w:val="004C1B0E"/>
    <w:rsid w:val="004C2562"/>
    <w:rsid w:val="004C2595"/>
    <w:rsid w:val="004C370A"/>
    <w:rsid w:val="004C394C"/>
    <w:rsid w:val="004C3EC6"/>
    <w:rsid w:val="004C47FA"/>
    <w:rsid w:val="004C4E96"/>
    <w:rsid w:val="004C67C6"/>
    <w:rsid w:val="004C7621"/>
    <w:rsid w:val="004C783F"/>
    <w:rsid w:val="004D02E5"/>
    <w:rsid w:val="004D0FEB"/>
    <w:rsid w:val="004D2ADE"/>
    <w:rsid w:val="004D3788"/>
    <w:rsid w:val="004D4CC8"/>
    <w:rsid w:val="004D71E9"/>
    <w:rsid w:val="004D7C35"/>
    <w:rsid w:val="004D7F8C"/>
    <w:rsid w:val="004E0C79"/>
    <w:rsid w:val="004E26E9"/>
    <w:rsid w:val="004E2BEE"/>
    <w:rsid w:val="004E347A"/>
    <w:rsid w:val="004E477A"/>
    <w:rsid w:val="004E487D"/>
    <w:rsid w:val="004E6610"/>
    <w:rsid w:val="004E7930"/>
    <w:rsid w:val="004F045A"/>
    <w:rsid w:val="004F11B6"/>
    <w:rsid w:val="004F124D"/>
    <w:rsid w:val="004F13AB"/>
    <w:rsid w:val="004F1401"/>
    <w:rsid w:val="004F204A"/>
    <w:rsid w:val="004F27E9"/>
    <w:rsid w:val="004F61BD"/>
    <w:rsid w:val="004F7F59"/>
    <w:rsid w:val="00500415"/>
    <w:rsid w:val="00500656"/>
    <w:rsid w:val="00503442"/>
    <w:rsid w:val="00504F7E"/>
    <w:rsid w:val="0050559F"/>
    <w:rsid w:val="00507233"/>
    <w:rsid w:val="005133C0"/>
    <w:rsid w:val="00513F6F"/>
    <w:rsid w:val="00515205"/>
    <w:rsid w:val="00515F1E"/>
    <w:rsid w:val="00517663"/>
    <w:rsid w:val="0051773F"/>
    <w:rsid w:val="005207AA"/>
    <w:rsid w:val="0052147A"/>
    <w:rsid w:val="00521D00"/>
    <w:rsid w:val="0052395B"/>
    <w:rsid w:val="00523A61"/>
    <w:rsid w:val="00524650"/>
    <w:rsid w:val="0052554E"/>
    <w:rsid w:val="00525676"/>
    <w:rsid w:val="00527AB1"/>
    <w:rsid w:val="00532BA5"/>
    <w:rsid w:val="00532D32"/>
    <w:rsid w:val="00532F42"/>
    <w:rsid w:val="0053433C"/>
    <w:rsid w:val="00534881"/>
    <w:rsid w:val="00534CE9"/>
    <w:rsid w:val="00535191"/>
    <w:rsid w:val="00535870"/>
    <w:rsid w:val="00536F22"/>
    <w:rsid w:val="005372B1"/>
    <w:rsid w:val="00537B6E"/>
    <w:rsid w:val="00541082"/>
    <w:rsid w:val="00542351"/>
    <w:rsid w:val="005424A8"/>
    <w:rsid w:val="00542B24"/>
    <w:rsid w:val="00545509"/>
    <w:rsid w:val="00546DD0"/>
    <w:rsid w:val="00547E8D"/>
    <w:rsid w:val="00550B08"/>
    <w:rsid w:val="00553A1A"/>
    <w:rsid w:val="00555D48"/>
    <w:rsid w:val="0055651E"/>
    <w:rsid w:val="0055706E"/>
    <w:rsid w:val="00560738"/>
    <w:rsid w:val="00561A15"/>
    <w:rsid w:val="005624FB"/>
    <w:rsid w:val="0056296D"/>
    <w:rsid w:val="00562A8A"/>
    <w:rsid w:val="005659BF"/>
    <w:rsid w:val="00566164"/>
    <w:rsid w:val="005666F7"/>
    <w:rsid w:val="00566FD5"/>
    <w:rsid w:val="00567774"/>
    <w:rsid w:val="00570A38"/>
    <w:rsid w:val="00570E6A"/>
    <w:rsid w:val="00571206"/>
    <w:rsid w:val="00571234"/>
    <w:rsid w:val="005714C9"/>
    <w:rsid w:val="00573DBC"/>
    <w:rsid w:val="005766CA"/>
    <w:rsid w:val="00576762"/>
    <w:rsid w:val="00576F9C"/>
    <w:rsid w:val="00581910"/>
    <w:rsid w:val="00583629"/>
    <w:rsid w:val="00583DA3"/>
    <w:rsid w:val="00584599"/>
    <w:rsid w:val="00584708"/>
    <w:rsid w:val="00584EC3"/>
    <w:rsid w:val="005856DA"/>
    <w:rsid w:val="005857EC"/>
    <w:rsid w:val="005874E2"/>
    <w:rsid w:val="00587FC4"/>
    <w:rsid w:val="0059337E"/>
    <w:rsid w:val="00594CAF"/>
    <w:rsid w:val="005952EE"/>
    <w:rsid w:val="00596F28"/>
    <w:rsid w:val="00597387"/>
    <w:rsid w:val="00597CED"/>
    <w:rsid w:val="005A0158"/>
    <w:rsid w:val="005A1085"/>
    <w:rsid w:val="005A1866"/>
    <w:rsid w:val="005A1C40"/>
    <w:rsid w:val="005A2100"/>
    <w:rsid w:val="005A2E20"/>
    <w:rsid w:val="005A5735"/>
    <w:rsid w:val="005A63B4"/>
    <w:rsid w:val="005A7005"/>
    <w:rsid w:val="005B128E"/>
    <w:rsid w:val="005B336E"/>
    <w:rsid w:val="005B54E4"/>
    <w:rsid w:val="005B669E"/>
    <w:rsid w:val="005C3572"/>
    <w:rsid w:val="005C3597"/>
    <w:rsid w:val="005C3793"/>
    <w:rsid w:val="005C65D4"/>
    <w:rsid w:val="005D1082"/>
    <w:rsid w:val="005D3CFD"/>
    <w:rsid w:val="005D5D0C"/>
    <w:rsid w:val="005D6628"/>
    <w:rsid w:val="005D69D3"/>
    <w:rsid w:val="005D6E33"/>
    <w:rsid w:val="005D7B87"/>
    <w:rsid w:val="005E1C60"/>
    <w:rsid w:val="005E2341"/>
    <w:rsid w:val="005E2AE9"/>
    <w:rsid w:val="005E4064"/>
    <w:rsid w:val="005E5184"/>
    <w:rsid w:val="005E59ED"/>
    <w:rsid w:val="005E6603"/>
    <w:rsid w:val="005E7679"/>
    <w:rsid w:val="005E7B98"/>
    <w:rsid w:val="005F0527"/>
    <w:rsid w:val="005F1C81"/>
    <w:rsid w:val="005F228E"/>
    <w:rsid w:val="005F27A5"/>
    <w:rsid w:val="005F2C89"/>
    <w:rsid w:val="005F3695"/>
    <w:rsid w:val="005F3881"/>
    <w:rsid w:val="005F3D47"/>
    <w:rsid w:val="005F4C1E"/>
    <w:rsid w:val="005F4DF0"/>
    <w:rsid w:val="005F56DB"/>
    <w:rsid w:val="005F7E82"/>
    <w:rsid w:val="0060243D"/>
    <w:rsid w:val="006055C0"/>
    <w:rsid w:val="00606E82"/>
    <w:rsid w:val="0060755D"/>
    <w:rsid w:val="00610AF2"/>
    <w:rsid w:val="00611AC8"/>
    <w:rsid w:val="0061339E"/>
    <w:rsid w:val="00613E7C"/>
    <w:rsid w:val="00614505"/>
    <w:rsid w:val="00614DB5"/>
    <w:rsid w:val="00615F91"/>
    <w:rsid w:val="00616040"/>
    <w:rsid w:val="006167FA"/>
    <w:rsid w:val="0061720F"/>
    <w:rsid w:val="00620336"/>
    <w:rsid w:val="0062139A"/>
    <w:rsid w:val="00622E05"/>
    <w:rsid w:val="00625081"/>
    <w:rsid w:val="0062657E"/>
    <w:rsid w:val="00630153"/>
    <w:rsid w:val="00630667"/>
    <w:rsid w:val="00630950"/>
    <w:rsid w:val="00630FD8"/>
    <w:rsid w:val="006327FB"/>
    <w:rsid w:val="006333C9"/>
    <w:rsid w:val="006338DE"/>
    <w:rsid w:val="00634150"/>
    <w:rsid w:val="006343E4"/>
    <w:rsid w:val="00634856"/>
    <w:rsid w:val="00634A40"/>
    <w:rsid w:val="00634AB9"/>
    <w:rsid w:val="006350C0"/>
    <w:rsid w:val="00635EFE"/>
    <w:rsid w:val="006369D5"/>
    <w:rsid w:val="006375F8"/>
    <w:rsid w:val="00640BC2"/>
    <w:rsid w:val="00641605"/>
    <w:rsid w:val="00641E51"/>
    <w:rsid w:val="00642C50"/>
    <w:rsid w:val="00642DE8"/>
    <w:rsid w:val="00644088"/>
    <w:rsid w:val="00645024"/>
    <w:rsid w:val="006458A4"/>
    <w:rsid w:val="00647A7B"/>
    <w:rsid w:val="00647F65"/>
    <w:rsid w:val="00650505"/>
    <w:rsid w:val="00650BF7"/>
    <w:rsid w:val="006519D7"/>
    <w:rsid w:val="00652993"/>
    <w:rsid w:val="0065339A"/>
    <w:rsid w:val="00653F39"/>
    <w:rsid w:val="00654EE7"/>
    <w:rsid w:val="00655104"/>
    <w:rsid w:val="006559A4"/>
    <w:rsid w:val="006563C1"/>
    <w:rsid w:val="00656FF6"/>
    <w:rsid w:val="00660767"/>
    <w:rsid w:val="00661A4C"/>
    <w:rsid w:val="006620E9"/>
    <w:rsid w:val="00662D82"/>
    <w:rsid w:val="00663E16"/>
    <w:rsid w:val="00664912"/>
    <w:rsid w:val="00664F35"/>
    <w:rsid w:val="00665386"/>
    <w:rsid w:val="00667F68"/>
    <w:rsid w:val="00670F85"/>
    <w:rsid w:val="00670FCE"/>
    <w:rsid w:val="00670FE1"/>
    <w:rsid w:val="00673078"/>
    <w:rsid w:val="00676D65"/>
    <w:rsid w:val="00677727"/>
    <w:rsid w:val="00680202"/>
    <w:rsid w:val="00680A07"/>
    <w:rsid w:val="00680E07"/>
    <w:rsid w:val="00680EE0"/>
    <w:rsid w:val="006834F4"/>
    <w:rsid w:val="00683B8C"/>
    <w:rsid w:val="00683E74"/>
    <w:rsid w:val="00683F7B"/>
    <w:rsid w:val="00684380"/>
    <w:rsid w:val="00685071"/>
    <w:rsid w:val="00685E5D"/>
    <w:rsid w:val="00686445"/>
    <w:rsid w:val="00686DE7"/>
    <w:rsid w:val="006872FE"/>
    <w:rsid w:val="006874EF"/>
    <w:rsid w:val="0069033D"/>
    <w:rsid w:val="00690A7E"/>
    <w:rsid w:val="00690F32"/>
    <w:rsid w:val="00691F1D"/>
    <w:rsid w:val="00692B85"/>
    <w:rsid w:val="00694D2D"/>
    <w:rsid w:val="00697430"/>
    <w:rsid w:val="006A0B41"/>
    <w:rsid w:val="006A1602"/>
    <w:rsid w:val="006A1AB9"/>
    <w:rsid w:val="006A21B6"/>
    <w:rsid w:val="006A3077"/>
    <w:rsid w:val="006A55AB"/>
    <w:rsid w:val="006A66D6"/>
    <w:rsid w:val="006B0E54"/>
    <w:rsid w:val="006B1877"/>
    <w:rsid w:val="006B1F72"/>
    <w:rsid w:val="006B281A"/>
    <w:rsid w:val="006B28EA"/>
    <w:rsid w:val="006B40E3"/>
    <w:rsid w:val="006B429C"/>
    <w:rsid w:val="006B4BFF"/>
    <w:rsid w:val="006B4FE6"/>
    <w:rsid w:val="006B6440"/>
    <w:rsid w:val="006B7138"/>
    <w:rsid w:val="006C1880"/>
    <w:rsid w:val="006C1AC6"/>
    <w:rsid w:val="006C27CC"/>
    <w:rsid w:val="006C5392"/>
    <w:rsid w:val="006C5C43"/>
    <w:rsid w:val="006C5EFD"/>
    <w:rsid w:val="006C5F0C"/>
    <w:rsid w:val="006C7211"/>
    <w:rsid w:val="006D0E58"/>
    <w:rsid w:val="006D2B6D"/>
    <w:rsid w:val="006D3BC5"/>
    <w:rsid w:val="006D41BD"/>
    <w:rsid w:val="006D4BF0"/>
    <w:rsid w:val="006D5C0B"/>
    <w:rsid w:val="006D67B1"/>
    <w:rsid w:val="006D6DEA"/>
    <w:rsid w:val="006D78AB"/>
    <w:rsid w:val="006D7BDE"/>
    <w:rsid w:val="006D7CC0"/>
    <w:rsid w:val="006E0326"/>
    <w:rsid w:val="006E03EC"/>
    <w:rsid w:val="006E50F6"/>
    <w:rsid w:val="006E635D"/>
    <w:rsid w:val="006E78B0"/>
    <w:rsid w:val="006E7AE3"/>
    <w:rsid w:val="006E7B1A"/>
    <w:rsid w:val="006F0277"/>
    <w:rsid w:val="006F081A"/>
    <w:rsid w:val="006F1202"/>
    <w:rsid w:val="006F177A"/>
    <w:rsid w:val="006F2FC6"/>
    <w:rsid w:val="006F390A"/>
    <w:rsid w:val="006F42CC"/>
    <w:rsid w:val="006F629A"/>
    <w:rsid w:val="006F6BBC"/>
    <w:rsid w:val="006F757A"/>
    <w:rsid w:val="007007A0"/>
    <w:rsid w:val="00700EDC"/>
    <w:rsid w:val="00700EF6"/>
    <w:rsid w:val="00701445"/>
    <w:rsid w:val="0070399B"/>
    <w:rsid w:val="00704BD3"/>
    <w:rsid w:val="00704F81"/>
    <w:rsid w:val="00706E97"/>
    <w:rsid w:val="00707DFA"/>
    <w:rsid w:val="00712A1E"/>
    <w:rsid w:val="00716700"/>
    <w:rsid w:val="00717785"/>
    <w:rsid w:val="007206DD"/>
    <w:rsid w:val="00722FDC"/>
    <w:rsid w:val="0072303F"/>
    <w:rsid w:val="00724340"/>
    <w:rsid w:val="00724511"/>
    <w:rsid w:val="007256FB"/>
    <w:rsid w:val="00725D35"/>
    <w:rsid w:val="00725ECF"/>
    <w:rsid w:val="007276BB"/>
    <w:rsid w:val="007324CB"/>
    <w:rsid w:val="0073346B"/>
    <w:rsid w:val="00734727"/>
    <w:rsid w:val="007366E8"/>
    <w:rsid w:val="00736870"/>
    <w:rsid w:val="007368F7"/>
    <w:rsid w:val="00740118"/>
    <w:rsid w:val="00740FBA"/>
    <w:rsid w:val="00741578"/>
    <w:rsid w:val="00741EAD"/>
    <w:rsid w:val="007424CB"/>
    <w:rsid w:val="007434B4"/>
    <w:rsid w:val="0074641A"/>
    <w:rsid w:val="00746D81"/>
    <w:rsid w:val="0074702F"/>
    <w:rsid w:val="007506B0"/>
    <w:rsid w:val="0075091A"/>
    <w:rsid w:val="00750A81"/>
    <w:rsid w:val="007522D3"/>
    <w:rsid w:val="007546D9"/>
    <w:rsid w:val="00754B75"/>
    <w:rsid w:val="00756831"/>
    <w:rsid w:val="00756E84"/>
    <w:rsid w:val="00761EC9"/>
    <w:rsid w:val="007631DE"/>
    <w:rsid w:val="00765E4A"/>
    <w:rsid w:val="00766866"/>
    <w:rsid w:val="00771407"/>
    <w:rsid w:val="00771A53"/>
    <w:rsid w:val="00771F31"/>
    <w:rsid w:val="00772497"/>
    <w:rsid w:val="00772A3A"/>
    <w:rsid w:val="00772AF1"/>
    <w:rsid w:val="007745A1"/>
    <w:rsid w:val="00775901"/>
    <w:rsid w:val="00776702"/>
    <w:rsid w:val="00783F29"/>
    <w:rsid w:val="00783F8D"/>
    <w:rsid w:val="00787803"/>
    <w:rsid w:val="00790663"/>
    <w:rsid w:val="0079236C"/>
    <w:rsid w:val="00792910"/>
    <w:rsid w:val="007931C3"/>
    <w:rsid w:val="00793335"/>
    <w:rsid w:val="00793A4F"/>
    <w:rsid w:val="00793C06"/>
    <w:rsid w:val="007955B7"/>
    <w:rsid w:val="00796F5F"/>
    <w:rsid w:val="007A12D1"/>
    <w:rsid w:val="007A18BA"/>
    <w:rsid w:val="007A2157"/>
    <w:rsid w:val="007A2296"/>
    <w:rsid w:val="007A565D"/>
    <w:rsid w:val="007A5DCE"/>
    <w:rsid w:val="007A5DE5"/>
    <w:rsid w:val="007A5E43"/>
    <w:rsid w:val="007B0975"/>
    <w:rsid w:val="007B234E"/>
    <w:rsid w:val="007B3735"/>
    <w:rsid w:val="007B3D7A"/>
    <w:rsid w:val="007B3E45"/>
    <w:rsid w:val="007B3F02"/>
    <w:rsid w:val="007B43EA"/>
    <w:rsid w:val="007B48B5"/>
    <w:rsid w:val="007B4EBE"/>
    <w:rsid w:val="007B5241"/>
    <w:rsid w:val="007B758F"/>
    <w:rsid w:val="007B7593"/>
    <w:rsid w:val="007B79FD"/>
    <w:rsid w:val="007C034C"/>
    <w:rsid w:val="007C1026"/>
    <w:rsid w:val="007C1899"/>
    <w:rsid w:val="007C1FDA"/>
    <w:rsid w:val="007C3422"/>
    <w:rsid w:val="007C4B2A"/>
    <w:rsid w:val="007C7113"/>
    <w:rsid w:val="007C7616"/>
    <w:rsid w:val="007D0F92"/>
    <w:rsid w:val="007D1793"/>
    <w:rsid w:val="007D3A4B"/>
    <w:rsid w:val="007D3EAB"/>
    <w:rsid w:val="007D43A6"/>
    <w:rsid w:val="007D506A"/>
    <w:rsid w:val="007E0E6F"/>
    <w:rsid w:val="007E203C"/>
    <w:rsid w:val="007E291D"/>
    <w:rsid w:val="007E3516"/>
    <w:rsid w:val="007E41A4"/>
    <w:rsid w:val="007E510C"/>
    <w:rsid w:val="007E539B"/>
    <w:rsid w:val="007E78EB"/>
    <w:rsid w:val="007E79CE"/>
    <w:rsid w:val="007F09CF"/>
    <w:rsid w:val="007F0DFB"/>
    <w:rsid w:val="007F0E3C"/>
    <w:rsid w:val="007F2103"/>
    <w:rsid w:val="007F25EE"/>
    <w:rsid w:val="007F2D8A"/>
    <w:rsid w:val="007F318D"/>
    <w:rsid w:val="007F59A5"/>
    <w:rsid w:val="007F5A87"/>
    <w:rsid w:val="007F60E2"/>
    <w:rsid w:val="00801C51"/>
    <w:rsid w:val="00801EB8"/>
    <w:rsid w:val="0080376B"/>
    <w:rsid w:val="0080599A"/>
    <w:rsid w:val="008068F5"/>
    <w:rsid w:val="008070AF"/>
    <w:rsid w:val="00807A0F"/>
    <w:rsid w:val="0081265A"/>
    <w:rsid w:val="00812BF4"/>
    <w:rsid w:val="008132E9"/>
    <w:rsid w:val="00814FA5"/>
    <w:rsid w:val="00815392"/>
    <w:rsid w:val="008166DF"/>
    <w:rsid w:val="00816710"/>
    <w:rsid w:val="00817ED9"/>
    <w:rsid w:val="0082117F"/>
    <w:rsid w:val="0082139C"/>
    <w:rsid w:val="008214A8"/>
    <w:rsid w:val="008215B0"/>
    <w:rsid w:val="00821D9C"/>
    <w:rsid w:val="00822449"/>
    <w:rsid w:val="0082341E"/>
    <w:rsid w:val="00824678"/>
    <w:rsid w:val="00824C28"/>
    <w:rsid w:val="00826F5A"/>
    <w:rsid w:val="00827154"/>
    <w:rsid w:val="00827DD5"/>
    <w:rsid w:val="00827DE8"/>
    <w:rsid w:val="00830611"/>
    <w:rsid w:val="00830C9C"/>
    <w:rsid w:val="0083191D"/>
    <w:rsid w:val="00831DC1"/>
    <w:rsid w:val="00832D21"/>
    <w:rsid w:val="0083352B"/>
    <w:rsid w:val="00833675"/>
    <w:rsid w:val="00834608"/>
    <w:rsid w:val="00834DCD"/>
    <w:rsid w:val="00834EB3"/>
    <w:rsid w:val="008363A1"/>
    <w:rsid w:val="008366FB"/>
    <w:rsid w:val="008374E4"/>
    <w:rsid w:val="00841005"/>
    <w:rsid w:val="00841EE1"/>
    <w:rsid w:val="0084414F"/>
    <w:rsid w:val="008452BC"/>
    <w:rsid w:val="008458B6"/>
    <w:rsid w:val="00845A1B"/>
    <w:rsid w:val="0084735E"/>
    <w:rsid w:val="00847387"/>
    <w:rsid w:val="008500EE"/>
    <w:rsid w:val="0085388B"/>
    <w:rsid w:val="00853A60"/>
    <w:rsid w:val="00853EE0"/>
    <w:rsid w:val="00854108"/>
    <w:rsid w:val="00854FD5"/>
    <w:rsid w:val="008559A1"/>
    <w:rsid w:val="00855FF7"/>
    <w:rsid w:val="0085667A"/>
    <w:rsid w:val="008566C6"/>
    <w:rsid w:val="0085720A"/>
    <w:rsid w:val="00857236"/>
    <w:rsid w:val="00860443"/>
    <w:rsid w:val="00860EDA"/>
    <w:rsid w:val="0086102C"/>
    <w:rsid w:val="00863F21"/>
    <w:rsid w:val="00864C53"/>
    <w:rsid w:val="008653CA"/>
    <w:rsid w:val="00872700"/>
    <w:rsid w:val="00875B6F"/>
    <w:rsid w:val="00875CC4"/>
    <w:rsid w:val="00876E85"/>
    <w:rsid w:val="008775CB"/>
    <w:rsid w:val="00877995"/>
    <w:rsid w:val="00877C56"/>
    <w:rsid w:val="0088097D"/>
    <w:rsid w:val="00880D88"/>
    <w:rsid w:val="00883BED"/>
    <w:rsid w:val="00885190"/>
    <w:rsid w:val="008852A4"/>
    <w:rsid w:val="008855B5"/>
    <w:rsid w:val="00885FCB"/>
    <w:rsid w:val="008860AD"/>
    <w:rsid w:val="008863CB"/>
    <w:rsid w:val="00886590"/>
    <w:rsid w:val="00887DAF"/>
    <w:rsid w:val="0089049A"/>
    <w:rsid w:val="00890F4E"/>
    <w:rsid w:val="00892A88"/>
    <w:rsid w:val="00894472"/>
    <w:rsid w:val="00895DA5"/>
    <w:rsid w:val="00896926"/>
    <w:rsid w:val="00896A6E"/>
    <w:rsid w:val="008A01A3"/>
    <w:rsid w:val="008A12C5"/>
    <w:rsid w:val="008A1CB7"/>
    <w:rsid w:val="008A1CDE"/>
    <w:rsid w:val="008A2294"/>
    <w:rsid w:val="008A2FC2"/>
    <w:rsid w:val="008A3438"/>
    <w:rsid w:val="008A4AE2"/>
    <w:rsid w:val="008A56EE"/>
    <w:rsid w:val="008A70CA"/>
    <w:rsid w:val="008A7BC6"/>
    <w:rsid w:val="008A7F65"/>
    <w:rsid w:val="008B3003"/>
    <w:rsid w:val="008B3C16"/>
    <w:rsid w:val="008B445D"/>
    <w:rsid w:val="008B48F1"/>
    <w:rsid w:val="008B55F5"/>
    <w:rsid w:val="008B57A0"/>
    <w:rsid w:val="008C02FA"/>
    <w:rsid w:val="008C07FB"/>
    <w:rsid w:val="008C10DE"/>
    <w:rsid w:val="008C1136"/>
    <w:rsid w:val="008C1D1E"/>
    <w:rsid w:val="008C3089"/>
    <w:rsid w:val="008C3FC8"/>
    <w:rsid w:val="008C561D"/>
    <w:rsid w:val="008C5F81"/>
    <w:rsid w:val="008D09AC"/>
    <w:rsid w:val="008D0B01"/>
    <w:rsid w:val="008D2382"/>
    <w:rsid w:val="008D4362"/>
    <w:rsid w:val="008D46B1"/>
    <w:rsid w:val="008D5039"/>
    <w:rsid w:val="008D5329"/>
    <w:rsid w:val="008D5829"/>
    <w:rsid w:val="008D7032"/>
    <w:rsid w:val="008D74B2"/>
    <w:rsid w:val="008D7F31"/>
    <w:rsid w:val="008E2D8D"/>
    <w:rsid w:val="008E3716"/>
    <w:rsid w:val="008E6552"/>
    <w:rsid w:val="008F05BE"/>
    <w:rsid w:val="008F1904"/>
    <w:rsid w:val="008F279A"/>
    <w:rsid w:val="008F2EF4"/>
    <w:rsid w:val="008F47A5"/>
    <w:rsid w:val="008F4BBD"/>
    <w:rsid w:val="008F635E"/>
    <w:rsid w:val="008F6720"/>
    <w:rsid w:val="009002A9"/>
    <w:rsid w:val="00900635"/>
    <w:rsid w:val="00902024"/>
    <w:rsid w:val="00903CD2"/>
    <w:rsid w:val="00903DB1"/>
    <w:rsid w:val="009059D1"/>
    <w:rsid w:val="00907003"/>
    <w:rsid w:val="009075E5"/>
    <w:rsid w:val="00907D21"/>
    <w:rsid w:val="009104F0"/>
    <w:rsid w:val="0091111D"/>
    <w:rsid w:val="00911322"/>
    <w:rsid w:val="009116A4"/>
    <w:rsid w:val="00912271"/>
    <w:rsid w:val="0091387A"/>
    <w:rsid w:val="009141A3"/>
    <w:rsid w:val="00916216"/>
    <w:rsid w:val="00917548"/>
    <w:rsid w:val="0092299C"/>
    <w:rsid w:val="00923CC4"/>
    <w:rsid w:val="0092453C"/>
    <w:rsid w:val="00925167"/>
    <w:rsid w:val="00925880"/>
    <w:rsid w:val="00925A42"/>
    <w:rsid w:val="00926641"/>
    <w:rsid w:val="00926E21"/>
    <w:rsid w:val="00927FCE"/>
    <w:rsid w:val="0093031A"/>
    <w:rsid w:val="00930A40"/>
    <w:rsid w:val="00931EFD"/>
    <w:rsid w:val="00933B13"/>
    <w:rsid w:val="00933CA3"/>
    <w:rsid w:val="0093443F"/>
    <w:rsid w:val="00934693"/>
    <w:rsid w:val="00934A95"/>
    <w:rsid w:val="00936D03"/>
    <w:rsid w:val="00937D37"/>
    <w:rsid w:val="0094049E"/>
    <w:rsid w:val="00940B5F"/>
    <w:rsid w:val="00941671"/>
    <w:rsid w:val="009418AC"/>
    <w:rsid w:val="009427BC"/>
    <w:rsid w:val="00942850"/>
    <w:rsid w:val="00942B6D"/>
    <w:rsid w:val="00943C09"/>
    <w:rsid w:val="00943DCA"/>
    <w:rsid w:val="00944141"/>
    <w:rsid w:val="00944F83"/>
    <w:rsid w:val="00945811"/>
    <w:rsid w:val="00947362"/>
    <w:rsid w:val="00947DF6"/>
    <w:rsid w:val="00952152"/>
    <w:rsid w:val="00952372"/>
    <w:rsid w:val="009530E7"/>
    <w:rsid w:val="00953201"/>
    <w:rsid w:val="00955855"/>
    <w:rsid w:val="00957941"/>
    <w:rsid w:val="009630F0"/>
    <w:rsid w:val="00963789"/>
    <w:rsid w:val="0096486E"/>
    <w:rsid w:val="00965183"/>
    <w:rsid w:val="00965DD4"/>
    <w:rsid w:val="009660B6"/>
    <w:rsid w:val="00966322"/>
    <w:rsid w:val="00966B81"/>
    <w:rsid w:val="009670F6"/>
    <w:rsid w:val="0096724F"/>
    <w:rsid w:val="00967D2C"/>
    <w:rsid w:val="00967E49"/>
    <w:rsid w:val="00970358"/>
    <w:rsid w:val="009709C3"/>
    <w:rsid w:val="00971667"/>
    <w:rsid w:val="009718B8"/>
    <w:rsid w:val="00971E1F"/>
    <w:rsid w:val="00972D20"/>
    <w:rsid w:val="00974E4D"/>
    <w:rsid w:val="0097670A"/>
    <w:rsid w:val="00977032"/>
    <w:rsid w:val="009774F4"/>
    <w:rsid w:val="0097792A"/>
    <w:rsid w:val="00977F93"/>
    <w:rsid w:val="009811F0"/>
    <w:rsid w:val="009811FC"/>
    <w:rsid w:val="00982DD4"/>
    <w:rsid w:val="009866A1"/>
    <w:rsid w:val="00986CCC"/>
    <w:rsid w:val="00986F92"/>
    <w:rsid w:val="00991759"/>
    <w:rsid w:val="009930E1"/>
    <w:rsid w:val="0099327D"/>
    <w:rsid w:val="009934C8"/>
    <w:rsid w:val="00993A8E"/>
    <w:rsid w:val="00993BE5"/>
    <w:rsid w:val="009953B2"/>
    <w:rsid w:val="009959BA"/>
    <w:rsid w:val="00995A60"/>
    <w:rsid w:val="009960C7"/>
    <w:rsid w:val="00996418"/>
    <w:rsid w:val="00997053"/>
    <w:rsid w:val="009A01F9"/>
    <w:rsid w:val="009A0F0A"/>
    <w:rsid w:val="009A337C"/>
    <w:rsid w:val="009A387D"/>
    <w:rsid w:val="009A3F79"/>
    <w:rsid w:val="009A662C"/>
    <w:rsid w:val="009B169D"/>
    <w:rsid w:val="009B218B"/>
    <w:rsid w:val="009B2DB9"/>
    <w:rsid w:val="009B3807"/>
    <w:rsid w:val="009B4017"/>
    <w:rsid w:val="009B4D84"/>
    <w:rsid w:val="009B6080"/>
    <w:rsid w:val="009B612F"/>
    <w:rsid w:val="009B7AC2"/>
    <w:rsid w:val="009C0BD3"/>
    <w:rsid w:val="009C1282"/>
    <w:rsid w:val="009C1348"/>
    <w:rsid w:val="009C1CF1"/>
    <w:rsid w:val="009C2128"/>
    <w:rsid w:val="009C32E5"/>
    <w:rsid w:val="009C3464"/>
    <w:rsid w:val="009C55E6"/>
    <w:rsid w:val="009C62D5"/>
    <w:rsid w:val="009C643A"/>
    <w:rsid w:val="009C6F15"/>
    <w:rsid w:val="009C7033"/>
    <w:rsid w:val="009D0522"/>
    <w:rsid w:val="009D0732"/>
    <w:rsid w:val="009D0873"/>
    <w:rsid w:val="009D1185"/>
    <w:rsid w:val="009D16F9"/>
    <w:rsid w:val="009D22B0"/>
    <w:rsid w:val="009D242A"/>
    <w:rsid w:val="009D26FE"/>
    <w:rsid w:val="009D291F"/>
    <w:rsid w:val="009D2FF3"/>
    <w:rsid w:val="009D34D9"/>
    <w:rsid w:val="009D4557"/>
    <w:rsid w:val="009D7C4E"/>
    <w:rsid w:val="009E0849"/>
    <w:rsid w:val="009E0DC7"/>
    <w:rsid w:val="009E343A"/>
    <w:rsid w:val="009E3D90"/>
    <w:rsid w:val="009E4041"/>
    <w:rsid w:val="009E40E6"/>
    <w:rsid w:val="009E4A46"/>
    <w:rsid w:val="009E4CC3"/>
    <w:rsid w:val="009E65BD"/>
    <w:rsid w:val="009E7BC5"/>
    <w:rsid w:val="009F091B"/>
    <w:rsid w:val="009F2360"/>
    <w:rsid w:val="009F23B4"/>
    <w:rsid w:val="009F2814"/>
    <w:rsid w:val="009F2D9D"/>
    <w:rsid w:val="009F385C"/>
    <w:rsid w:val="009F38D9"/>
    <w:rsid w:val="009F457C"/>
    <w:rsid w:val="009F54EF"/>
    <w:rsid w:val="009F571E"/>
    <w:rsid w:val="009F5C0E"/>
    <w:rsid w:val="009F5D49"/>
    <w:rsid w:val="009F5DB6"/>
    <w:rsid w:val="009F63AA"/>
    <w:rsid w:val="009F6A89"/>
    <w:rsid w:val="00A02A07"/>
    <w:rsid w:val="00A03374"/>
    <w:rsid w:val="00A0385D"/>
    <w:rsid w:val="00A043F6"/>
    <w:rsid w:val="00A061C3"/>
    <w:rsid w:val="00A06D83"/>
    <w:rsid w:val="00A071E8"/>
    <w:rsid w:val="00A0733C"/>
    <w:rsid w:val="00A1187A"/>
    <w:rsid w:val="00A11E59"/>
    <w:rsid w:val="00A16FB0"/>
    <w:rsid w:val="00A17F5C"/>
    <w:rsid w:val="00A20DC3"/>
    <w:rsid w:val="00A21F33"/>
    <w:rsid w:val="00A22017"/>
    <w:rsid w:val="00A2231E"/>
    <w:rsid w:val="00A2329A"/>
    <w:rsid w:val="00A23658"/>
    <w:rsid w:val="00A240FF"/>
    <w:rsid w:val="00A243A9"/>
    <w:rsid w:val="00A270C1"/>
    <w:rsid w:val="00A276B4"/>
    <w:rsid w:val="00A27EC3"/>
    <w:rsid w:val="00A3061A"/>
    <w:rsid w:val="00A310E0"/>
    <w:rsid w:val="00A31CC8"/>
    <w:rsid w:val="00A32714"/>
    <w:rsid w:val="00A32AB0"/>
    <w:rsid w:val="00A32D79"/>
    <w:rsid w:val="00A32F5C"/>
    <w:rsid w:val="00A33EA6"/>
    <w:rsid w:val="00A344B4"/>
    <w:rsid w:val="00A364B7"/>
    <w:rsid w:val="00A37CF5"/>
    <w:rsid w:val="00A37D79"/>
    <w:rsid w:val="00A411F5"/>
    <w:rsid w:val="00A41386"/>
    <w:rsid w:val="00A42F49"/>
    <w:rsid w:val="00A432CE"/>
    <w:rsid w:val="00A43334"/>
    <w:rsid w:val="00A439F0"/>
    <w:rsid w:val="00A43B63"/>
    <w:rsid w:val="00A444F6"/>
    <w:rsid w:val="00A446F6"/>
    <w:rsid w:val="00A46229"/>
    <w:rsid w:val="00A46F3E"/>
    <w:rsid w:val="00A51BE9"/>
    <w:rsid w:val="00A5216F"/>
    <w:rsid w:val="00A52B2A"/>
    <w:rsid w:val="00A52CDE"/>
    <w:rsid w:val="00A52D32"/>
    <w:rsid w:val="00A534F8"/>
    <w:rsid w:val="00A53556"/>
    <w:rsid w:val="00A5358D"/>
    <w:rsid w:val="00A54CE5"/>
    <w:rsid w:val="00A55711"/>
    <w:rsid w:val="00A55834"/>
    <w:rsid w:val="00A60347"/>
    <w:rsid w:val="00A6266C"/>
    <w:rsid w:val="00A628F5"/>
    <w:rsid w:val="00A630FA"/>
    <w:rsid w:val="00A63298"/>
    <w:rsid w:val="00A63693"/>
    <w:rsid w:val="00A6415E"/>
    <w:rsid w:val="00A64A03"/>
    <w:rsid w:val="00A65209"/>
    <w:rsid w:val="00A65BBE"/>
    <w:rsid w:val="00A669B5"/>
    <w:rsid w:val="00A674F0"/>
    <w:rsid w:val="00A67904"/>
    <w:rsid w:val="00A70262"/>
    <w:rsid w:val="00A70855"/>
    <w:rsid w:val="00A708B9"/>
    <w:rsid w:val="00A70A00"/>
    <w:rsid w:val="00A70A03"/>
    <w:rsid w:val="00A72437"/>
    <w:rsid w:val="00A72C7F"/>
    <w:rsid w:val="00A73F90"/>
    <w:rsid w:val="00A746FB"/>
    <w:rsid w:val="00A77610"/>
    <w:rsid w:val="00A77BBF"/>
    <w:rsid w:val="00A80FA6"/>
    <w:rsid w:val="00A81315"/>
    <w:rsid w:val="00A815DE"/>
    <w:rsid w:val="00A833E2"/>
    <w:rsid w:val="00A84618"/>
    <w:rsid w:val="00A85260"/>
    <w:rsid w:val="00A85B69"/>
    <w:rsid w:val="00A860FD"/>
    <w:rsid w:val="00A87B86"/>
    <w:rsid w:val="00A91F9D"/>
    <w:rsid w:val="00A921A9"/>
    <w:rsid w:val="00A936E2"/>
    <w:rsid w:val="00A93D0F"/>
    <w:rsid w:val="00A96844"/>
    <w:rsid w:val="00AA03AF"/>
    <w:rsid w:val="00AA057A"/>
    <w:rsid w:val="00AA2742"/>
    <w:rsid w:val="00AA3633"/>
    <w:rsid w:val="00AA3F21"/>
    <w:rsid w:val="00AA47DB"/>
    <w:rsid w:val="00AA4FD9"/>
    <w:rsid w:val="00AA4FDA"/>
    <w:rsid w:val="00AB05DF"/>
    <w:rsid w:val="00AB1EFE"/>
    <w:rsid w:val="00AB3174"/>
    <w:rsid w:val="00AB4A4D"/>
    <w:rsid w:val="00AB4D16"/>
    <w:rsid w:val="00AB5512"/>
    <w:rsid w:val="00AB5938"/>
    <w:rsid w:val="00AB5FCB"/>
    <w:rsid w:val="00AB7E02"/>
    <w:rsid w:val="00AC0346"/>
    <w:rsid w:val="00AC0A7C"/>
    <w:rsid w:val="00AC0B1F"/>
    <w:rsid w:val="00AC2CC3"/>
    <w:rsid w:val="00AC47BE"/>
    <w:rsid w:val="00AC6148"/>
    <w:rsid w:val="00AC698E"/>
    <w:rsid w:val="00AC6D85"/>
    <w:rsid w:val="00AC7AB3"/>
    <w:rsid w:val="00AD1C5E"/>
    <w:rsid w:val="00AD2116"/>
    <w:rsid w:val="00AD234C"/>
    <w:rsid w:val="00AD352C"/>
    <w:rsid w:val="00AD4046"/>
    <w:rsid w:val="00AD4353"/>
    <w:rsid w:val="00AD44EC"/>
    <w:rsid w:val="00AE082E"/>
    <w:rsid w:val="00AE096A"/>
    <w:rsid w:val="00AE154B"/>
    <w:rsid w:val="00AE179E"/>
    <w:rsid w:val="00AE1B2D"/>
    <w:rsid w:val="00AE1F72"/>
    <w:rsid w:val="00AE22AE"/>
    <w:rsid w:val="00AE354B"/>
    <w:rsid w:val="00AE3EAF"/>
    <w:rsid w:val="00AE4EEC"/>
    <w:rsid w:val="00AE5933"/>
    <w:rsid w:val="00AE5962"/>
    <w:rsid w:val="00AE61EB"/>
    <w:rsid w:val="00AF1AD4"/>
    <w:rsid w:val="00AF1F99"/>
    <w:rsid w:val="00AF27E5"/>
    <w:rsid w:val="00AF317B"/>
    <w:rsid w:val="00AF5B2D"/>
    <w:rsid w:val="00AF6902"/>
    <w:rsid w:val="00AF6FB7"/>
    <w:rsid w:val="00B0022D"/>
    <w:rsid w:val="00B009A4"/>
    <w:rsid w:val="00B00FEF"/>
    <w:rsid w:val="00B014A8"/>
    <w:rsid w:val="00B01D0A"/>
    <w:rsid w:val="00B02C92"/>
    <w:rsid w:val="00B02D7F"/>
    <w:rsid w:val="00B030BB"/>
    <w:rsid w:val="00B0416E"/>
    <w:rsid w:val="00B041E6"/>
    <w:rsid w:val="00B04450"/>
    <w:rsid w:val="00B075E4"/>
    <w:rsid w:val="00B1023F"/>
    <w:rsid w:val="00B10626"/>
    <w:rsid w:val="00B113B0"/>
    <w:rsid w:val="00B12124"/>
    <w:rsid w:val="00B12946"/>
    <w:rsid w:val="00B1383C"/>
    <w:rsid w:val="00B1398A"/>
    <w:rsid w:val="00B13E10"/>
    <w:rsid w:val="00B16291"/>
    <w:rsid w:val="00B21E7E"/>
    <w:rsid w:val="00B21E83"/>
    <w:rsid w:val="00B23511"/>
    <w:rsid w:val="00B23C91"/>
    <w:rsid w:val="00B244D4"/>
    <w:rsid w:val="00B245B0"/>
    <w:rsid w:val="00B24974"/>
    <w:rsid w:val="00B253A6"/>
    <w:rsid w:val="00B261C1"/>
    <w:rsid w:val="00B261E1"/>
    <w:rsid w:val="00B303F3"/>
    <w:rsid w:val="00B339E1"/>
    <w:rsid w:val="00B340E8"/>
    <w:rsid w:val="00B348EC"/>
    <w:rsid w:val="00B35ACA"/>
    <w:rsid w:val="00B35BF7"/>
    <w:rsid w:val="00B35CCA"/>
    <w:rsid w:val="00B36A26"/>
    <w:rsid w:val="00B3735B"/>
    <w:rsid w:val="00B37DA1"/>
    <w:rsid w:val="00B40D94"/>
    <w:rsid w:val="00B41E8A"/>
    <w:rsid w:val="00B433DB"/>
    <w:rsid w:val="00B43451"/>
    <w:rsid w:val="00B43A2B"/>
    <w:rsid w:val="00B43C97"/>
    <w:rsid w:val="00B44B1E"/>
    <w:rsid w:val="00B45586"/>
    <w:rsid w:val="00B46AF8"/>
    <w:rsid w:val="00B46B26"/>
    <w:rsid w:val="00B50411"/>
    <w:rsid w:val="00B530A0"/>
    <w:rsid w:val="00B53B56"/>
    <w:rsid w:val="00B53C51"/>
    <w:rsid w:val="00B5558D"/>
    <w:rsid w:val="00B57342"/>
    <w:rsid w:val="00B61E63"/>
    <w:rsid w:val="00B61F71"/>
    <w:rsid w:val="00B62C29"/>
    <w:rsid w:val="00B63E55"/>
    <w:rsid w:val="00B64158"/>
    <w:rsid w:val="00B64D03"/>
    <w:rsid w:val="00B654D6"/>
    <w:rsid w:val="00B65714"/>
    <w:rsid w:val="00B660FD"/>
    <w:rsid w:val="00B70F77"/>
    <w:rsid w:val="00B71E37"/>
    <w:rsid w:val="00B7270E"/>
    <w:rsid w:val="00B73771"/>
    <w:rsid w:val="00B75938"/>
    <w:rsid w:val="00B75BD0"/>
    <w:rsid w:val="00B76FC7"/>
    <w:rsid w:val="00B77953"/>
    <w:rsid w:val="00B80424"/>
    <w:rsid w:val="00B81DF3"/>
    <w:rsid w:val="00B847FD"/>
    <w:rsid w:val="00B84A1D"/>
    <w:rsid w:val="00B8562D"/>
    <w:rsid w:val="00B85E9F"/>
    <w:rsid w:val="00B902C6"/>
    <w:rsid w:val="00B909BF"/>
    <w:rsid w:val="00B90C56"/>
    <w:rsid w:val="00B914A5"/>
    <w:rsid w:val="00B91764"/>
    <w:rsid w:val="00B924CA"/>
    <w:rsid w:val="00B92739"/>
    <w:rsid w:val="00B93980"/>
    <w:rsid w:val="00B94CD1"/>
    <w:rsid w:val="00B97F48"/>
    <w:rsid w:val="00BA03D9"/>
    <w:rsid w:val="00BA3380"/>
    <w:rsid w:val="00BA3AF1"/>
    <w:rsid w:val="00BA44AE"/>
    <w:rsid w:val="00BA4A19"/>
    <w:rsid w:val="00BA5DAA"/>
    <w:rsid w:val="00BA6E92"/>
    <w:rsid w:val="00BA7F4D"/>
    <w:rsid w:val="00BB1718"/>
    <w:rsid w:val="00BB1824"/>
    <w:rsid w:val="00BB244E"/>
    <w:rsid w:val="00BB5876"/>
    <w:rsid w:val="00BB62E3"/>
    <w:rsid w:val="00BB6BC3"/>
    <w:rsid w:val="00BB6D7F"/>
    <w:rsid w:val="00BB7017"/>
    <w:rsid w:val="00BC04B7"/>
    <w:rsid w:val="00BC085E"/>
    <w:rsid w:val="00BC0975"/>
    <w:rsid w:val="00BC1BAC"/>
    <w:rsid w:val="00BC1D0B"/>
    <w:rsid w:val="00BC1FE7"/>
    <w:rsid w:val="00BC22B5"/>
    <w:rsid w:val="00BC23BC"/>
    <w:rsid w:val="00BC2560"/>
    <w:rsid w:val="00BC2F3E"/>
    <w:rsid w:val="00BC3A1E"/>
    <w:rsid w:val="00BC4745"/>
    <w:rsid w:val="00BC4A1C"/>
    <w:rsid w:val="00BC68D2"/>
    <w:rsid w:val="00BD0648"/>
    <w:rsid w:val="00BD1372"/>
    <w:rsid w:val="00BD2A19"/>
    <w:rsid w:val="00BD517E"/>
    <w:rsid w:val="00BD58B6"/>
    <w:rsid w:val="00BD5C43"/>
    <w:rsid w:val="00BD5EF3"/>
    <w:rsid w:val="00BD5FC2"/>
    <w:rsid w:val="00BD659C"/>
    <w:rsid w:val="00BD6871"/>
    <w:rsid w:val="00BD6E59"/>
    <w:rsid w:val="00BD7544"/>
    <w:rsid w:val="00BD7893"/>
    <w:rsid w:val="00BE11B9"/>
    <w:rsid w:val="00BE2C1B"/>
    <w:rsid w:val="00BE4079"/>
    <w:rsid w:val="00BE5E33"/>
    <w:rsid w:val="00BE6789"/>
    <w:rsid w:val="00BE7E5C"/>
    <w:rsid w:val="00BF054C"/>
    <w:rsid w:val="00BF10E4"/>
    <w:rsid w:val="00BF1386"/>
    <w:rsid w:val="00BF2EEB"/>
    <w:rsid w:val="00BF2FE0"/>
    <w:rsid w:val="00BF304E"/>
    <w:rsid w:val="00BF33A1"/>
    <w:rsid w:val="00BF4CD8"/>
    <w:rsid w:val="00BF6A7E"/>
    <w:rsid w:val="00BF784A"/>
    <w:rsid w:val="00C007FA"/>
    <w:rsid w:val="00C01707"/>
    <w:rsid w:val="00C03630"/>
    <w:rsid w:val="00C03AD0"/>
    <w:rsid w:val="00C03C2D"/>
    <w:rsid w:val="00C03FFA"/>
    <w:rsid w:val="00C04038"/>
    <w:rsid w:val="00C04883"/>
    <w:rsid w:val="00C04A30"/>
    <w:rsid w:val="00C04C20"/>
    <w:rsid w:val="00C05A28"/>
    <w:rsid w:val="00C05C1B"/>
    <w:rsid w:val="00C11A4B"/>
    <w:rsid w:val="00C11B7D"/>
    <w:rsid w:val="00C14C25"/>
    <w:rsid w:val="00C159F2"/>
    <w:rsid w:val="00C15EC0"/>
    <w:rsid w:val="00C20143"/>
    <w:rsid w:val="00C201E4"/>
    <w:rsid w:val="00C21CC8"/>
    <w:rsid w:val="00C235C1"/>
    <w:rsid w:val="00C239E5"/>
    <w:rsid w:val="00C255BE"/>
    <w:rsid w:val="00C259FB"/>
    <w:rsid w:val="00C26C50"/>
    <w:rsid w:val="00C2710C"/>
    <w:rsid w:val="00C3012B"/>
    <w:rsid w:val="00C34D70"/>
    <w:rsid w:val="00C35BD5"/>
    <w:rsid w:val="00C36DB7"/>
    <w:rsid w:val="00C41799"/>
    <w:rsid w:val="00C42588"/>
    <w:rsid w:val="00C43818"/>
    <w:rsid w:val="00C44B14"/>
    <w:rsid w:val="00C4584B"/>
    <w:rsid w:val="00C47688"/>
    <w:rsid w:val="00C47FB9"/>
    <w:rsid w:val="00C51112"/>
    <w:rsid w:val="00C52098"/>
    <w:rsid w:val="00C52B49"/>
    <w:rsid w:val="00C52ED1"/>
    <w:rsid w:val="00C54E33"/>
    <w:rsid w:val="00C553D0"/>
    <w:rsid w:val="00C569DB"/>
    <w:rsid w:val="00C56F63"/>
    <w:rsid w:val="00C571AA"/>
    <w:rsid w:val="00C57A75"/>
    <w:rsid w:val="00C57C20"/>
    <w:rsid w:val="00C607C4"/>
    <w:rsid w:val="00C60E34"/>
    <w:rsid w:val="00C611F3"/>
    <w:rsid w:val="00C65A12"/>
    <w:rsid w:val="00C65B13"/>
    <w:rsid w:val="00C663C2"/>
    <w:rsid w:val="00C66D62"/>
    <w:rsid w:val="00C71769"/>
    <w:rsid w:val="00C717CD"/>
    <w:rsid w:val="00C71C56"/>
    <w:rsid w:val="00C71F66"/>
    <w:rsid w:val="00C721D1"/>
    <w:rsid w:val="00C72FA3"/>
    <w:rsid w:val="00C74238"/>
    <w:rsid w:val="00C762AA"/>
    <w:rsid w:val="00C76799"/>
    <w:rsid w:val="00C77A7E"/>
    <w:rsid w:val="00C77A88"/>
    <w:rsid w:val="00C77A8A"/>
    <w:rsid w:val="00C77C74"/>
    <w:rsid w:val="00C77EF2"/>
    <w:rsid w:val="00C80065"/>
    <w:rsid w:val="00C819ED"/>
    <w:rsid w:val="00C82F56"/>
    <w:rsid w:val="00C83BC1"/>
    <w:rsid w:val="00C84EC4"/>
    <w:rsid w:val="00C8504C"/>
    <w:rsid w:val="00C9005F"/>
    <w:rsid w:val="00C9062D"/>
    <w:rsid w:val="00C9277E"/>
    <w:rsid w:val="00C9351A"/>
    <w:rsid w:val="00C93778"/>
    <w:rsid w:val="00C93C46"/>
    <w:rsid w:val="00C93CD0"/>
    <w:rsid w:val="00C94E4C"/>
    <w:rsid w:val="00C9545D"/>
    <w:rsid w:val="00CA0A2D"/>
    <w:rsid w:val="00CA188D"/>
    <w:rsid w:val="00CA3029"/>
    <w:rsid w:val="00CA3076"/>
    <w:rsid w:val="00CA33C8"/>
    <w:rsid w:val="00CA62F8"/>
    <w:rsid w:val="00CA6518"/>
    <w:rsid w:val="00CA7963"/>
    <w:rsid w:val="00CB053B"/>
    <w:rsid w:val="00CB05F1"/>
    <w:rsid w:val="00CB12D6"/>
    <w:rsid w:val="00CB217D"/>
    <w:rsid w:val="00CB5695"/>
    <w:rsid w:val="00CB6741"/>
    <w:rsid w:val="00CB6C10"/>
    <w:rsid w:val="00CB7A44"/>
    <w:rsid w:val="00CC056A"/>
    <w:rsid w:val="00CC0594"/>
    <w:rsid w:val="00CC1144"/>
    <w:rsid w:val="00CC34F7"/>
    <w:rsid w:val="00CC3984"/>
    <w:rsid w:val="00CC4326"/>
    <w:rsid w:val="00CC4406"/>
    <w:rsid w:val="00CC5584"/>
    <w:rsid w:val="00CC702E"/>
    <w:rsid w:val="00CD2087"/>
    <w:rsid w:val="00CD21F2"/>
    <w:rsid w:val="00CD2590"/>
    <w:rsid w:val="00CD43E8"/>
    <w:rsid w:val="00CD56D9"/>
    <w:rsid w:val="00CD58A8"/>
    <w:rsid w:val="00CD77B2"/>
    <w:rsid w:val="00CD7B06"/>
    <w:rsid w:val="00CE043B"/>
    <w:rsid w:val="00CE42BE"/>
    <w:rsid w:val="00CE5515"/>
    <w:rsid w:val="00CE57A3"/>
    <w:rsid w:val="00CE63FF"/>
    <w:rsid w:val="00CE739F"/>
    <w:rsid w:val="00CF29F1"/>
    <w:rsid w:val="00CF2F97"/>
    <w:rsid w:val="00CF56A7"/>
    <w:rsid w:val="00CF56F1"/>
    <w:rsid w:val="00CF5C22"/>
    <w:rsid w:val="00CF6519"/>
    <w:rsid w:val="00CF6611"/>
    <w:rsid w:val="00CF770E"/>
    <w:rsid w:val="00CF7A52"/>
    <w:rsid w:val="00D009A1"/>
    <w:rsid w:val="00D01115"/>
    <w:rsid w:val="00D01149"/>
    <w:rsid w:val="00D0237E"/>
    <w:rsid w:val="00D02696"/>
    <w:rsid w:val="00D02BBC"/>
    <w:rsid w:val="00D03831"/>
    <w:rsid w:val="00D04821"/>
    <w:rsid w:val="00D05E6B"/>
    <w:rsid w:val="00D061D9"/>
    <w:rsid w:val="00D06511"/>
    <w:rsid w:val="00D06A57"/>
    <w:rsid w:val="00D06C64"/>
    <w:rsid w:val="00D0736B"/>
    <w:rsid w:val="00D0799C"/>
    <w:rsid w:val="00D11D41"/>
    <w:rsid w:val="00D12D88"/>
    <w:rsid w:val="00D12D9A"/>
    <w:rsid w:val="00D12FF5"/>
    <w:rsid w:val="00D13031"/>
    <w:rsid w:val="00D13FAD"/>
    <w:rsid w:val="00D1474F"/>
    <w:rsid w:val="00D15AAE"/>
    <w:rsid w:val="00D16601"/>
    <w:rsid w:val="00D16C30"/>
    <w:rsid w:val="00D211BA"/>
    <w:rsid w:val="00D22797"/>
    <w:rsid w:val="00D23357"/>
    <w:rsid w:val="00D23B4E"/>
    <w:rsid w:val="00D24328"/>
    <w:rsid w:val="00D246F4"/>
    <w:rsid w:val="00D25578"/>
    <w:rsid w:val="00D25E0E"/>
    <w:rsid w:val="00D26AAC"/>
    <w:rsid w:val="00D26BFA"/>
    <w:rsid w:val="00D274A2"/>
    <w:rsid w:val="00D30245"/>
    <w:rsid w:val="00D32CA9"/>
    <w:rsid w:val="00D3316B"/>
    <w:rsid w:val="00D3365E"/>
    <w:rsid w:val="00D33A77"/>
    <w:rsid w:val="00D34036"/>
    <w:rsid w:val="00D345E2"/>
    <w:rsid w:val="00D34A3F"/>
    <w:rsid w:val="00D3502B"/>
    <w:rsid w:val="00D35144"/>
    <w:rsid w:val="00D35176"/>
    <w:rsid w:val="00D36842"/>
    <w:rsid w:val="00D37D14"/>
    <w:rsid w:val="00D41041"/>
    <w:rsid w:val="00D4180A"/>
    <w:rsid w:val="00D41B37"/>
    <w:rsid w:val="00D4244F"/>
    <w:rsid w:val="00D42989"/>
    <w:rsid w:val="00D43244"/>
    <w:rsid w:val="00D45706"/>
    <w:rsid w:val="00D46F4F"/>
    <w:rsid w:val="00D478BD"/>
    <w:rsid w:val="00D502BC"/>
    <w:rsid w:val="00D5063E"/>
    <w:rsid w:val="00D5185F"/>
    <w:rsid w:val="00D51C05"/>
    <w:rsid w:val="00D52119"/>
    <w:rsid w:val="00D539E7"/>
    <w:rsid w:val="00D53A4E"/>
    <w:rsid w:val="00D54024"/>
    <w:rsid w:val="00D55A9C"/>
    <w:rsid w:val="00D55EE3"/>
    <w:rsid w:val="00D563B1"/>
    <w:rsid w:val="00D574D1"/>
    <w:rsid w:val="00D607E7"/>
    <w:rsid w:val="00D61CEB"/>
    <w:rsid w:val="00D621C6"/>
    <w:rsid w:val="00D627FA"/>
    <w:rsid w:val="00D62B92"/>
    <w:rsid w:val="00D6494B"/>
    <w:rsid w:val="00D654EA"/>
    <w:rsid w:val="00D65602"/>
    <w:rsid w:val="00D661CD"/>
    <w:rsid w:val="00D6687C"/>
    <w:rsid w:val="00D66F89"/>
    <w:rsid w:val="00D7058D"/>
    <w:rsid w:val="00D70A4E"/>
    <w:rsid w:val="00D71C91"/>
    <w:rsid w:val="00D71D0A"/>
    <w:rsid w:val="00D72D93"/>
    <w:rsid w:val="00D733CA"/>
    <w:rsid w:val="00D75129"/>
    <w:rsid w:val="00D7518C"/>
    <w:rsid w:val="00D76730"/>
    <w:rsid w:val="00D7707F"/>
    <w:rsid w:val="00D773FE"/>
    <w:rsid w:val="00D77F66"/>
    <w:rsid w:val="00D80B59"/>
    <w:rsid w:val="00D8139B"/>
    <w:rsid w:val="00D813E0"/>
    <w:rsid w:val="00D81715"/>
    <w:rsid w:val="00D82CC4"/>
    <w:rsid w:val="00D8510F"/>
    <w:rsid w:val="00D857BC"/>
    <w:rsid w:val="00D86B75"/>
    <w:rsid w:val="00D90F8F"/>
    <w:rsid w:val="00D914CB"/>
    <w:rsid w:val="00D92B33"/>
    <w:rsid w:val="00D95290"/>
    <w:rsid w:val="00D95362"/>
    <w:rsid w:val="00D95C0D"/>
    <w:rsid w:val="00D9737B"/>
    <w:rsid w:val="00D975CA"/>
    <w:rsid w:val="00DA140A"/>
    <w:rsid w:val="00DA1599"/>
    <w:rsid w:val="00DA1C85"/>
    <w:rsid w:val="00DA1EA4"/>
    <w:rsid w:val="00DB07A4"/>
    <w:rsid w:val="00DB07CC"/>
    <w:rsid w:val="00DB1328"/>
    <w:rsid w:val="00DB2DA9"/>
    <w:rsid w:val="00DB32C1"/>
    <w:rsid w:val="00DB3E6E"/>
    <w:rsid w:val="00DB539E"/>
    <w:rsid w:val="00DB5C0C"/>
    <w:rsid w:val="00DB6C55"/>
    <w:rsid w:val="00DB7E47"/>
    <w:rsid w:val="00DC0D5B"/>
    <w:rsid w:val="00DC14DD"/>
    <w:rsid w:val="00DC15E6"/>
    <w:rsid w:val="00DC1EAA"/>
    <w:rsid w:val="00DC6DD1"/>
    <w:rsid w:val="00DC78A1"/>
    <w:rsid w:val="00DC7BAD"/>
    <w:rsid w:val="00DD0A49"/>
    <w:rsid w:val="00DD1571"/>
    <w:rsid w:val="00DD1885"/>
    <w:rsid w:val="00DD1A4C"/>
    <w:rsid w:val="00DD1C7D"/>
    <w:rsid w:val="00DD3A27"/>
    <w:rsid w:val="00DD549A"/>
    <w:rsid w:val="00DD768B"/>
    <w:rsid w:val="00DE0D40"/>
    <w:rsid w:val="00DE2160"/>
    <w:rsid w:val="00DE3578"/>
    <w:rsid w:val="00DE39FC"/>
    <w:rsid w:val="00DE49B2"/>
    <w:rsid w:val="00DE5688"/>
    <w:rsid w:val="00DE58D9"/>
    <w:rsid w:val="00DF1C5B"/>
    <w:rsid w:val="00DF2C53"/>
    <w:rsid w:val="00DF446E"/>
    <w:rsid w:val="00DF4E6B"/>
    <w:rsid w:val="00DF632D"/>
    <w:rsid w:val="00E0052F"/>
    <w:rsid w:val="00E0147C"/>
    <w:rsid w:val="00E0255E"/>
    <w:rsid w:val="00E027A9"/>
    <w:rsid w:val="00E02AC4"/>
    <w:rsid w:val="00E02B81"/>
    <w:rsid w:val="00E02D26"/>
    <w:rsid w:val="00E02FD7"/>
    <w:rsid w:val="00E032BA"/>
    <w:rsid w:val="00E0340C"/>
    <w:rsid w:val="00E03AC2"/>
    <w:rsid w:val="00E03EE0"/>
    <w:rsid w:val="00E05A4E"/>
    <w:rsid w:val="00E05C40"/>
    <w:rsid w:val="00E06086"/>
    <w:rsid w:val="00E068C6"/>
    <w:rsid w:val="00E0690D"/>
    <w:rsid w:val="00E06D68"/>
    <w:rsid w:val="00E0769B"/>
    <w:rsid w:val="00E07C2C"/>
    <w:rsid w:val="00E11BC5"/>
    <w:rsid w:val="00E127EB"/>
    <w:rsid w:val="00E134BD"/>
    <w:rsid w:val="00E13E9D"/>
    <w:rsid w:val="00E15883"/>
    <w:rsid w:val="00E245D2"/>
    <w:rsid w:val="00E25001"/>
    <w:rsid w:val="00E253E9"/>
    <w:rsid w:val="00E25A49"/>
    <w:rsid w:val="00E264A9"/>
    <w:rsid w:val="00E27D27"/>
    <w:rsid w:val="00E30C7E"/>
    <w:rsid w:val="00E32C32"/>
    <w:rsid w:val="00E33E51"/>
    <w:rsid w:val="00E35BCC"/>
    <w:rsid w:val="00E360F9"/>
    <w:rsid w:val="00E36205"/>
    <w:rsid w:val="00E37E66"/>
    <w:rsid w:val="00E40590"/>
    <w:rsid w:val="00E40850"/>
    <w:rsid w:val="00E40C6B"/>
    <w:rsid w:val="00E41665"/>
    <w:rsid w:val="00E432F1"/>
    <w:rsid w:val="00E434C6"/>
    <w:rsid w:val="00E44F9E"/>
    <w:rsid w:val="00E459EA"/>
    <w:rsid w:val="00E47F1C"/>
    <w:rsid w:val="00E513D4"/>
    <w:rsid w:val="00E51452"/>
    <w:rsid w:val="00E558AF"/>
    <w:rsid w:val="00E56DAB"/>
    <w:rsid w:val="00E6116A"/>
    <w:rsid w:val="00E61624"/>
    <w:rsid w:val="00E61660"/>
    <w:rsid w:val="00E61AB3"/>
    <w:rsid w:val="00E61CAD"/>
    <w:rsid w:val="00E62DA7"/>
    <w:rsid w:val="00E6367C"/>
    <w:rsid w:val="00E639B4"/>
    <w:rsid w:val="00E63ABF"/>
    <w:rsid w:val="00E64B74"/>
    <w:rsid w:val="00E65076"/>
    <w:rsid w:val="00E65DDE"/>
    <w:rsid w:val="00E7117B"/>
    <w:rsid w:val="00E71786"/>
    <w:rsid w:val="00E7181C"/>
    <w:rsid w:val="00E71BAF"/>
    <w:rsid w:val="00E72ACF"/>
    <w:rsid w:val="00E73175"/>
    <w:rsid w:val="00E732BF"/>
    <w:rsid w:val="00E7332D"/>
    <w:rsid w:val="00E745A4"/>
    <w:rsid w:val="00E74A26"/>
    <w:rsid w:val="00E75ABB"/>
    <w:rsid w:val="00E75BEF"/>
    <w:rsid w:val="00E75DB9"/>
    <w:rsid w:val="00E7695E"/>
    <w:rsid w:val="00E778E0"/>
    <w:rsid w:val="00E77D96"/>
    <w:rsid w:val="00E77FDB"/>
    <w:rsid w:val="00E80B10"/>
    <w:rsid w:val="00E84987"/>
    <w:rsid w:val="00E86732"/>
    <w:rsid w:val="00E874C9"/>
    <w:rsid w:val="00E87B56"/>
    <w:rsid w:val="00E90C4F"/>
    <w:rsid w:val="00E91962"/>
    <w:rsid w:val="00E91BB1"/>
    <w:rsid w:val="00E92DA1"/>
    <w:rsid w:val="00E935F5"/>
    <w:rsid w:val="00E953A3"/>
    <w:rsid w:val="00E95645"/>
    <w:rsid w:val="00E95FB3"/>
    <w:rsid w:val="00E96853"/>
    <w:rsid w:val="00E97BDF"/>
    <w:rsid w:val="00EA039E"/>
    <w:rsid w:val="00EA177F"/>
    <w:rsid w:val="00EA1FD0"/>
    <w:rsid w:val="00EA23EF"/>
    <w:rsid w:val="00EA256A"/>
    <w:rsid w:val="00EA31CD"/>
    <w:rsid w:val="00EA5023"/>
    <w:rsid w:val="00EA5BA3"/>
    <w:rsid w:val="00EA662C"/>
    <w:rsid w:val="00EA7834"/>
    <w:rsid w:val="00EB0190"/>
    <w:rsid w:val="00EB2473"/>
    <w:rsid w:val="00EB2563"/>
    <w:rsid w:val="00EB3AE3"/>
    <w:rsid w:val="00EB6443"/>
    <w:rsid w:val="00EB7F2C"/>
    <w:rsid w:val="00EC125E"/>
    <w:rsid w:val="00EC25E6"/>
    <w:rsid w:val="00EC2CE4"/>
    <w:rsid w:val="00EC2F80"/>
    <w:rsid w:val="00EC3146"/>
    <w:rsid w:val="00EC3474"/>
    <w:rsid w:val="00EC36BF"/>
    <w:rsid w:val="00EC3C48"/>
    <w:rsid w:val="00EC4462"/>
    <w:rsid w:val="00EC6C88"/>
    <w:rsid w:val="00EC738C"/>
    <w:rsid w:val="00ED1903"/>
    <w:rsid w:val="00ED40E1"/>
    <w:rsid w:val="00ED6F85"/>
    <w:rsid w:val="00EE1659"/>
    <w:rsid w:val="00EE22DD"/>
    <w:rsid w:val="00EE2D23"/>
    <w:rsid w:val="00EE39B0"/>
    <w:rsid w:val="00EE3A57"/>
    <w:rsid w:val="00EE3DE4"/>
    <w:rsid w:val="00EE4CBA"/>
    <w:rsid w:val="00EE4DED"/>
    <w:rsid w:val="00EE5588"/>
    <w:rsid w:val="00EE569F"/>
    <w:rsid w:val="00EE6238"/>
    <w:rsid w:val="00EE7ABE"/>
    <w:rsid w:val="00EF01DB"/>
    <w:rsid w:val="00EF0A94"/>
    <w:rsid w:val="00EF0ECC"/>
    <w:rsid w:val="00EF16DC"/>
    <w:rsid w:val="00EF1733"/>
    <w:rsid w:val="00EF217A"/>
    <w:rsid w:val="00EF2F00"/>
    <w:rsid w:val="00EF5E66"/>
    <w:rsid w:val="00EF6600"/>
    <w:rsid w:val="00EF6A09"/>
    <w:rsid w:val="00EF7C80"/>
    <w:rsid w:val="00EF7E04"/>
    <w:rsid w:val="00F000E3"/>
    <w:rsid w:val="00F01AE4"/>
    <w:rsid w:val="00F01D53"/>
    <w:rsid w:val="00F01D90"/>
    <w:rsid w:val="00F02621"/>
    <w:rsid w:val="00F02CA5"/>
    <w:rsid w:val="00F03F9B"/>
    <w:rsid w:val="00F048E5"/>
    <w:rsid w:val="00F0546D"/>
    <w:rsid w:val="00F05D43"/>
    <w:rsid w:val="00F063A0"/>
    <w:rsid w:val="00F107FB"/>
    <w:rsid w:val="00F113DE"/>
    <w:rsid w:val="00F12410"/>
    <w:rsid w:val="00F13530"/>
    <w:rsid w:val="00F136C5"/>
    <w:rsid w:val="00F13F66"/>
    <w:rsid w:val="00F143F5"/>
    <w:rsid w:val="00F1526B"/>
    <w:rsid w:val="00F159FE"/>
    <w:rsid w:val="00F15B2F"/>
    <w:rsid w:val="00F163FE"/>
    <w:rsid w:val="00F16A1C"/>
    <w:rsid w:val="00F17656"/>
    <w:rsid w:val="00F177ED"/>
    <w:rsid w:val="00F17A84"/>
    <w:rsid w:val="00F20213"/>
    <w:rsid w:val="00F20603"/>
    <w:rsid w:val="00F20835"/>
    <w:rsid w:val="00F2160A"/>
    <w:rsid w:val="00F22C10"/>
    <w:rsid w:val="00F2305C"/>
    <w:rsid w:val="00F233AA"/>
    <w:rsid w:val="00F236F4"/>
    <w:rsid w:val="00F273B8"/>
    <w:rsid w:val="00F274D8"/>
    <w:rsid w:val="00F277B4"/>
    <w:rsid w:val="00F30DB2"/>
    <w:rsid w:val="00F3175E"/>
    <w:rsid w:val="00F31979"/>
    <w:rsid w:val="00F31DB3"/>
    <w:rsid w:val="00F333AE"/>
    <w:rsid w:val="00F334D2"/>
    <w:rsid w:val="00F33A95"/>
    <w:rsid w:val="00F34389"/>
    <w:rsid w:val="00F34597"/>
    <w:rsid w:val="00F349AB"/>
    <w:rsid w:val="00F34CFC"/>
    <w:rsid w:val="00F35115"/>
    <w:rsid w:val="00F35C92"/>
    <w:rsid w:val="00F3706F"/>
    <w:rsid w:val="00F402FE"/>
    <w:rsid w:val="00F4053C"/>
    <w:rsid w:val="00F40D2F"/>
    <w:rsid w:val="00F43751"/>
    <w:rsid w:val="00F44184"/>
    <w:rsid w:val="00F44DB6"/>
    <w:rsid w:val="00F471DC"/>
    <w:rsid w:val="00F50C0F"/>
    <w:rsid w:val="00F554D8"/>
    <w:rsid w:val="00F55B61"/>
    <w:rsid w:val="00F60F5E"/>
    <w:rsid w:val="00F644A8"/>
    <w:rsid w:val="00F646C6"/>
    <w:rsid w:val="00F64DE6"/>
    <w:rsid w:val="00F65587"/>
    <w:rsid w:val="00F65E95"/>
    <w:rsid w:val="00F6679A"/>
    <w:rsid w:val="00F66E1E"/>
    <w:rsid w:val="00F66F77"/>
    <w:rsid w:val="00F70234"/>
    <w:rsid w:val="00F706DC"/>
    <w:rsid w:val="00F714DE"/>
    <w:rsid w:val="00F71531"/>
    <w:rsid w:val="00F716EC"/>
    <w:rsid w:val="00F71A5A"/>
    <w:rsid w:val="00F730F6"/>
    <w:rsid w:val="00F744FE"/>
    <w:rsid w:val="00F76BC3"/>
    <w:rsid w:val="00F77E57"/>
    <w:rsid w:val="00F80A88"/>
    <w:rsid w:val="00F82749"/>
    <w:rsid w:val="00F84CA6"/>
    <w:rsid w:val="00F84DDE"/>
    <w:rsid w:val="00F85546"/>
    <w:rsid w:val="00F85AC4"/>
    <w:rsid w:val="00F87808"/>
    <w:rsid w:val="00F91637"/>
    <w:rsid w:val="00F916F1"/>
    <w:rsid w:val="00F940DE"/>
    <w:rsid w:val="00F94EBF"/>
    <w:rsid w:val="00F9550B"/>
    <w:rsid w:val="00F9572A"/>
    <w:rsid w:val="00F963A4"/>
    <w:rsid w:val="00F964BA"/>
    <w:rsid w:val="00F96F3C"/>
    <w:rsid w:val="00FA1FAF"/>
    <w:rsid w:val="00FA2A5D"/>
    <w:rsid w:val="00FA4FA4"/>
    <w:rsid w:val="00FA5903"/>
    <w:rsid w:val="00FA641D"/>
    <w:rsid w:val="00FA6481"/>
    <w:rsid w:val="00FA767A"/>
    <w:rsid w:val="00FA7C96"/>
    <w:rsid w:val="00FB1CE0"/>
    <w:rsid w:val="00FB2FE8"/>
    <w:rsid w:val="00FB3912"/>
    <w:rsid w:val="00FB3E06"/>
    <w:rsid w:val="00FB4231"/>
    <w:rsid w:val="00FB5EF3"/>
    <w:rsid w:val="00FB65A2"/>
    <w:rsid w:val="00FB6DE3"/>
    <w:rsid w:val="00FC00A8"/>
    <w:rsid w:val="00FC4590"/>
    <w:rsid w:val="00FC5268"/>
    <w:rsid w:val="00FC6B09"/>
    <w:rsid w:val="00FD32D7"/>
    <w:rsid w:val="00FD40E5"/>
    <w:rsid w:val="00FD7175"/>
    <w:rsid w:val="00FD734F"/>
    <w:rsid w:val="00FD75FA"/>
    <w:rsid w:val="00FE32F0"/>
    <w:rsid w:val="00FE3A20"/>
    <w:rsid w:val="00FE3ABD"/>
    <w:rsid w:val="00FE58FD"/>
    <w:rsid w:val="00FE5C6F"/>
    <w:rsid w:val="00FE7819"/>
    <w:rsid w:val="00FE7CE5"/>
    <w:rsid w:val="00FF266D"/>
    <w:rsid w:val="00FF2D97"/>
    <w:rsid w:val="00FF2F4E"/>
    <w:rsid w:val="00FF337B"/>
    <w:rsid w:val="00FF45C8"/>
    <w:rsid w:val="00FF5A71"/>
    <w:rsid w:val="00FF5E2A"/>
  </w:rsids>
  <m:mathPr>
    <m:mathFont m:val="Cambria Math"/>
    <m:brkBin m:val="before"/>
    <m:brkBinSub m:val="--"/>
    <m:smallFrac m:val="0"/>
    <m:dispDef/>
    <m:lMargin m:val="0"/>
    <m:rMargin m:val="0"/>
    <m:defJc m:val="centerGroup"/>
    <m:wrapIndent m:val="1440"/>
    <m:intLim m:val="subSup"/>
    <m:naryLim m:val="undOvr"/>
  </m:mathPr>
  <w:themeFontLang w:val="en-MY"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48383B6"/>
  <w15:docId w15:val="{9B75B4EC-3AEF-4606-BEBE-9A2F4797DE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MY" w:eastAsia="en-US" w:bidi="ar-SA"/>
      </w:rPr>
    </w:rPrDefault>
    <w:pPrDefault>
      <w:pPr>
        <w:spacing w:after="48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iPriority="0"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5"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DO NOT USE"/>
    <w:qFormat/>
    <w:rsid w:val="00B0022D"/>
    <w:rPr>
      <w:rFonts w:ascii="Times New Roman" w:hAnsi="Times New Roman"/>
      <w:lang w:val="en-GB"/>
    </w:rPr>
  </w:style>
  <w:style w:type="paragraph" w:styleId="Heading1">
    <w:name w:val="heading 1"/>
    <w:aliases w:val="CHAPTER TITLE"/>
    <w:basedOn w:val="Normal"/>
    <w:next w:val="Heading2"/>
    <w:link w:val="Heading1Char"/>
    <w:autoRedefine/>
    <w:uiPriority w:val="9"/>
    <w:qFormat/>
    <w:rsid w:val="00277BD9"/>
    <w:pPr>
      <w:keepNext/>
      <w:keepLines/>
      <w:numPr>
        <w:numId w:val="2"/>
      </w:numPr>
      <w:spacing w:after="840" w:line="360" w:lineRule="auto"/>
      <w:jc w:val="center"/>
      <w:outlineLvl w:val="0"/>
    </w:pPr>
    <w:rPr>
      <w:rFonts w:eastAsiaTheme="majorEastAsia" w:cstheme="majorBidi"/>
      <w:b/>
      <w:bCs/>
      <w:sz w:val="24"/>
      <w:szCs w:val="28"/>
    </w:rPr>
  </w:style>
  <w:style w:type="paragraph" w:styleId="Heading2">
    <w:name w:val="heading 2"/>
    <w:aliases w:val="UMP Level 2"/>
    <w:basedOn w:val="Normal"/>
    <w:next w:val="UMPParagraph"/>
    <w:link w:val="Heading2Char"/>
    <w:autoRedefine/>
    <w:uiPriority w:val="9"/>
    <w:qFormat/>
    <w:rsid w:val="00793335"/>
    <w:pPr>
      <w:keepNext/>
      <w:keepLines/>
      <w:numPr>
        <w:ilvl w:val="1"/>
        <w:numId w:val="2"/>
      </w:numPr>
      <w:spacing w:afterLines="100" w:after="240" w:line="360" w:lineRule="auto"/>
      <w:outlineLvl w:val="1"/>
    </w:pPr>
    <w:rPr>
      <w:rFonts w:eastAsiaTheme="majorEastAsia" w:cstheme="majorBidi"/>
      <w:b/>
      <w:bCs/>
      <w:sz w:val="24"/>
      <w:szCs w:val="26"/>
    </w:rPr>
  </w:style>
  <w:style w:type="paragraph" w:styleId="Heading3">
    <w:name w:val="heading 3"/>
    <w:aliases w:val="UMP Level 3"/>
    <w:basedOn w:val="Normal"/>
    <w:next w:val="UMPParagraph"/>
    <w:link w:val="Heading3Char"/>
    <w:autoRedefine/>
    <w:uiPriority w:val="9"/>
    <w:qFormat/>
    <w:rsid w:val="001B5BF2"/>
    <w:pPr>
      <w:keepNext/>
      <w:keepLines/>
      <w:numPr>
        <w:ilvl w:val="2"/>
        <w:numId w:val="2"/>
      </w:numPr>
      <w:spacing w:afterLines="100" w:after="100" w:line="360" w:lineRule="auto"/>
      <w:outlineLvl w:val="2"/>
    </w:pPr>
    <w:rPr>
      <w:rFonts w:eastAsiaTheme="majorEastAsia" w:cstheme="majorBidi"/>
      <w:b/>
      <w:bCs/>
      <w:color w:val="000000" w:themeColor="text1"/>
      <w:sz w:val="24"/>
    </w:rPr>
  </w:style>
  <w:style w:type="paragraph" w:styleId="Heading4">
    <w:name w:val="heading 4"/>
    <w:aliases w:val="DONT USE"/>
    <w:basedOn w:val="Normal"/>
    <w:next w:val="Normal"/>
    <w:link w:val="Heading4Char"/>
    <w:autoRedefine/>
    <w:uiPriority w:val="9"/>
    <w:qFormat/>
    <w:rsid w:val="002C6641"/>
    <w:pPr>
      <w:keepNext/>
      <w:keepLines/>
      <w:numPr>
        <w:ilvl w:val="3"/>
        <w:numId w:val="2"/>
      </w:numPr>
      <w:spacing w:afterLines="100" w:after="240" w:line="480" w:lineRule="auto"/>
      <w:outlineLvl w:val="3"/>
    </w:pPr>
    <w:rPr>
      <w:rFonts w:eastAsiaTheme="majorEastAsia" w:cstheme="majorBidi"/>
      <w:b/>
      <w:bCs/>
      <w:i/>
      <w:iCs/>
      <w:color w:val="FF0000"/>
      <w:sz w:val="24"/>
    </w:rPr>
  </w:style>
  <w:style w:type="paragraph" w:styleId="Heading5">
    <w:name w:val="heading 5"/>
    <w:aliases w:val="UMP Level 4"/>
    <w:basedOn w:val="Normal"/>
    <w:next w:val="UMPParagraph"/>
    <w:link w:val="Heading5Char"/>
    <w:autoRedefine/>
    <w:uiPriority w:val="9"/>
    <w:qFormat/>
    <w:rsid w:val="00927FCE"/>
    <w:pPr>
      <w:keepNext/>
      <w:keepLines/>
      <w:numPr>
        <w:ilvl w:val="4"/>
        <w:numId w:val="2"/>
      </w:numPr>
      <w:spacing w:afterLines="100" w:after="240" w:line="360" w:lineRule="auto"/>
      <w:outlineLvl w:val="4"/>
    </w:pPr>
    <w:rPr>
      <w:rFonts w:eastAsiaTheme="majorEastAsia" w:cstheme="majorBidi"/>
      <w:b/>
      <w:sz w:val="24"/>
    </w:rPr>
  </w:style>
  <w:style w:type="paragraph" w:styleId="Heading6">
    <w:name w:val="heading 6"/>
    <w:aliases w:val="UMP Level 5"/>
    <w:basedOn w:val="Heading5"/>
    <w:next w:val="Normal"/>
    <w:link w:val="Heading6Char"/>
    <w:autoRedefine/>
    <w:uiPriority w:val="9"/>
    <w:qFormat/>
    <w:rsid w:val="0031663D"/>
    <w:pPr>
      <w:numPr>
        <w:ilvl w:val="0"/>
        <w:numId w:val="0"/>
      </w:numPr>
      <w:spacing w:after="100"/>
      <w:outlineLvl w:val="5"/>
    </w:pPr>
    <w:rPr>
      <w:b w:val="0"/>
      <w:i/>
      <w:iCs/>
    </w:rPr>
  </w:style>
  <w:style w:type="paragraph" w:styleId="Heading7">
    <w:name w:val="heading 7"/>
    <w:basedOn w:val="Normal"/>
    <w:next w:val="Normal"/>
    <w:link w:val="Heading7Char"/>
    <w:autoRedefine/>
    <w:uiPriority w:val="9"/>
    <w:qFormat/>
    <w:rsid w:val="003F6D65"/>
    <w:pPr>
      <w:numPr>
        <w:numId w:val="4"/>
      </w:numPr>
      <w:spacing w:after="0" w:line="360" w:lineRule="auto"/>
      <w:jc w:val="both"/>
      <w:outlineLvl w:val="6"/>
    </w:pPr>
    <w:rPr>
      <w:rFonts w:eastAsiaTheme="majorEastAsia" w:cstheme="majorBidi"/>
      <w:iCs/>
      <w:sz w:val="24"/>
    </w:rPr>
  </w:style>
  <w:style w:type="paragraph" w:styleId="Heading8">
    <w:name w:val="heading 8"/>
    <w:basedOn w:val="Normal"/>
    <w:link w:val="Heading8Char"/>
    <w:autoRedefine/>
    <w:uiPriority w:val="9"/>
    <w:qFormat/>
    <w:rsid w:val="00BC22B5"/>
    <w:pPr>
      <w:numPr>
        <w:ilvl w:val="7"/>
        <w:numId w:val="2"/>
      </w:numPr>
      <w:spacing w:after="0" w:line="360" w:lineRule="auto"/>
      <w:jc w:val="both"/>
      <w:outlineLvl w:val="7"/>
    </w:pPr>
    <w:rPr>
      <w:rFonts w:eastAsiaTheme="majorEastAsia" w:cstheme="majorBidi"/>
      <w:sz w:val="24"/>
      <w:szCs w:val="20"/>
    </w:rPr>
  </w:style>
  <w:style w:type="paragraph" w:styleId="Heading9">
    <w:name w:val="heading 9"/>
    <w:basedOn w:val="Normal"/>
    <w:next w:val="Normal"/>
    <w:link w:val="Heading9Char"/>
    <w:autoRedefine/>
    <w:uiPriority w:val="9"/>
    <w:qFormat/>
    <w:rsid w:val="00776702"/>
    <w:pPr>
      <w:numPr>
        <w:ilvl w:val="8"/>
        <w:numId w:val="2"/>
      </w:numPr>
      <w:spacing w:before="200" w:after="0"/>
      <w:outlineLvl w:val="8"/>
    </w:pPr>
    <w:rPr>
      <w:rFonts w:eastAsiaTheme="majorEastAsia" w:cstheme="majorBidi"/>
      <w:i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UMPParagraph">
    <w:name w:val="UMP Paragraph"/>
    <w:basedOn w:val="Normal"/>
    <w:link w:val="UMPParagraphChar"/>
    <w:autoRedefine/>
    <w:uiPriority w:val="9"/>
    <w:qFormat/>
    <w:rsid w:val="00376E49"/>
    <w:pPr>
      <w:spacing w:afterLines="100" w:after="240" w:line="360" w:lineRule="auto"/>
      <w:ind w:left="720"/>
      <w:jc w:val="both"/>
    </w:pPr>
    <w:rPr>
      <w:rFonts w:cs="Times New Roman"/>
      <w:sz w:val="24"/>
    </w:rPr>
  </w:style>
  <w:style w:type="character" w:customStyle="1" w:styleId="UMPParagraphChar">
    <w:name w:val="UMP Paragraph Char"/>
    <w:basedOn w:val="DefaultParagraphFont"/>
    <w:link w:val="UMPParagraph"/>
    <w:uiPriority w:val="9"/>
    <w:rsid w:val="00376E49"/>
    <w:rPr>
      <w:rFonts w:ascii="Times New Roman" w:hAnsi="Times New Roman" w:cs="Times New Roman"/>
      <w:sz w:val="24"/>
      <w:lang w:val="en-GB"/>
    </w:rPr>
  </w:style>
  <w:style w:type="character" w:customStyle="1" w:styleId="Heading2Char">
    <w:name w:val="Heading 2 Char"/>
    <w:aliases w:val="UMP Level 2 Char"/>
    <w:basedOn w:val="DefaultParagraphFont"/>
    <w:link w:val="Heading2"/>
    <w:uiPriority w:val="9"/>
    <w:rsid w:val="00793335"/>
    <w:rPr>
      <w:rFonts w:ascii="Times New Roman" w:eastAsiaTheme="majorEastAsia" w:hAnsi="Times New Roman" w:cstheme="majorBidi"/>
      <w:b/>
      <w:bCs/>
      <w:sz w:val="24"/>
      <w:szCs w:val="26"/>
      <w:lang w:val="en-GB"/>
    </w:rPr>
  </w:style>
  <w:style w:type="character" w:customStyle="1" w:styleId="Heading1Char">
    <w:name w:val="Heading 1 Char"/>
    <w:aliases w:val="CHAPTER TITLE Char"/>
    <w:basedOn w:val="DefaultParagraphFont"/>
    <w:link w:val="Heading1"/>
    <w:uiPriority w:val="9"/>
    <w:rsid w:val="00277BD9"/>
    <w:rPr>
      <w:rFonts w:ascii="Times New Roman" w:eastAsiaTheme="majorEastAsia" w:hAnsi="Times New Roman" w:cstheme="majorBidi"/>
      <w:b/>
      <w:bCs/>
      <w:sz w:val="24"/>
      <w:szCs w:val="28"/>
      <w:lang w:val="en-GB"/>
    </w:rPr>
  </w:style>
  <w:style w:type="character" w:customStyle="1" w:styleId="Heading3Char">
    <w:name w:val="Heading 3 Char"/>
    <w:aliases w:val="UMP Level 3 Char"/>
    <w:basedOn w:val="DefaultParagraphFont"/>
    <w:link w:val="Heading3"/>
    <w:uiPriority w:val="9"/>
    <w:rsid w:val="001B5BF2"/>
    <w:rPr>
      <w:rFonts w:ascii="Times New Roman" w:eastAsiaTheme="majorEastAsia" w:hAnsi="Times New Roman" w:cstheme="majorBidi"/>
      <w:b/>
      <w:bCs/>
      <w:color w:val="000000" w:themeColor="text1"/>
      <w:sz w:val="24"/>
      <w:lang w:val="en-GB"/>
    </w:rPr>
  </w:style>
  <w:style w:type="character" w:customStyle="1" w:styleId="Heading4Char">
    <w:name w:val="Heading 4 Char"/>
    <w:aliases w:val="DONT USE Char"/>
    <w:basedOn w:val="DefaultParagraphFont"/>
    <w:link w:val="Heading4"/>
    <w:uiPriority w:val="9"/>
    <w:rsid w:val="002C6641"/>
    <w:rPr>
      <w:rFonts w:ascii="Times New Roman" w:eastAsiaTheme="majorEastAsia" w:hAnsi="Times New Roman" w:cstheme="majorBidi"/>
      <w:b/>
      <w:bCs/>
      <w:i/>
      <w:iCs/>
      <w:color w:val="FF0000"/>
      <w:sz w:val="24"/>
      <w:lang w:val="en-GB"/>
    </w:rPr>
  </w:style>
  <w:style w:type="character" w:customStyle="1" w:styleId="Heading5Char">
    <w:name w:val="Heading 5 Char"/>
    <w:aliases w:val="UMP Level 4 Char"/>
    <w:basedOn w:val="DefaultParagraphFont"/>
    <w:link w:val="Heading5"/>
    <w:uiPriority w:val="9"/>
    <w:rsid w:val="00927FCE"/>
    <w:rPr>
      <w:rFonts w:ascii="Times New Roman" w:eastAsiaTheme="majorEastAsia" w:hAnsi="Times New Roman" w:cstheme="majorBidi"/>
      <w:b/>
      <w:sz w:val="24"/>
      <w:lang w:val="en-GB"/>
    </w:rPr>
  </w:style>
  <w:style w:type="character" w:customStyle="1" w:styleId="Heading6Char">
    <w:name w:val="Heading 6 Char"/>
    <w:aliases w:val="UMP Level 5 Char"/>
    <w:basedOn w:val="DefaultParagraphFont"/>
    <w:link w:val="Heading6"/>
    <w:uiPriority w:val="9"/>
    <w:rsid w:val="0031663D"/>
    <w:rPr>
      <w:rFonts w:asciiTheme="majorHAnsi" w:eastAsiaTheme="majorEastAsia" w:hAnsiTheme="majorHAnsi" w:cstheme="majorBidi"/>
      <w:i/>
      <w:iCs/>
      <w:sz w:val="24"/>
    </w:rPr>
  </w:style>
  <w:style w:type="character" w:customStyle="1" w:styleId="Heading7Char">
    <w:name w:val="Heading 7 Char"/>
    <w:basedOn w:val="DefaultParagraphFont"/>
    <w:link w:val="Heading7"/>
    <w:uiPriority w:val="9"/>
    <w:rsid w:val="003F6D65"/>
    <w:rPr>
      <w:rFonts w:ascii="Times New Roman" w:eastAsiaTheme="majorEastAsia" w:hAnsi="Times New Roman" w:cstheme="majorBidi"/>
      <w:iCs/>
      <w:sz w:val="24"/>
      <w:lang w:val="en-GB"/>
    </w:rPr>
  </w:style>
  <w:style w:type="character" w:customStyle="1" w:styleId="Heading8Char">
    <w:name w:val="Heading 8 Char"/>
    <w:basedOn w:val="DefaultParagraphFont"/>
    <w:link w:val="Heading8"/>
    <w:uiPriority w:val="9"/>
    <w:rsid w:val="00BC22B5"/>
    <w:rPr>
      <w:rFonts w:ascii="Times New Roman" w:eastAsiaTheme="majorEastAsia" w:hAnsi="Times New Roman" w:cstheme="majorBidi"/>
      <w:sz w:val="24"/>
      <w:szCs w:val="20"/>
      <w:lang w:val="en-GB"/>
    </w:rPr>
  </w:style>
  <w:style w:type="character" w:customStyle="1" w:styleId="Heading9Char">
    <w:name w:val="Heading 9 Char"/>
    <w:basedOn w:val="DefaultParagraphFont"/>
    <w:link w:val="Heading9"/>
    <w:uiPriority w:val="9"/>
    <w:rsid w:val="00776702"/>
    <w:rPr>
      <w:rFonts w:ascii="Times New Roman" w:eastAsiaTheme="majorEastAsia" w:hAnsi="Times New Roman" w:cstheme="majorBidi"/>
      <w:iCs/>
      <w:sz w:val="24"/>
      <w:szCs w:val="20"/>
      <w:lang w:val="en-GB"/>
    </w:rPr>
  </w:style>
  <w:style w:type="paragraph" w:styleId="TOC1">
    <w:name w:val="toc 1"/>
    <w:aliases w:val="CHAPTER"/>
    <w:basedOn w:val="Normal"/>
    <w:next w:val="Normal"/>
    <w:autoRedefine/>
    <w:uiPriority w:val="39"/>
    <w:unhideWhenUsed/>
    <w:rsid w:val="008215B0"/>
    <w:pPr>
      <w:tabs>
        <w:tab w:val="right" w:pos="8467"/>
      </w:tabs>
      <w:spacing w:before="480" w:after="120" w:line="360" w:lineRule="auto"/>
      <w:ind w:right="567"/>
    </w:pPr>
    <w:rPr>
      <w:b/>
      <w:bCs/>
      <w:caps/>
      <w:noProof/>
      <w:sz w:val="24"/>
    </w:rPr>
  </w:style>
  <w:style w:type="paragraph" w:styleId="TOC2">
    <w:name w:val="toc 2"/>
    <w:aliases w:val="TOC 2 UMP (1.1)"/>
    <w:basedOn w:val="Normal"/>
    <w:next w:val="Normal"/>
    <w:autoRedefine/>
    <w:uiPriority w:val="39"/>
    <w:unhideWhenUsed/>
    <w:rsid w:val="008215B0"/>
    <w:pPr>
      <w:tabs>
        <w:tab w:val="left" w:pos="720"/>
        <w:tab w:val="right" w:pos="8467"/>
      </w:tabs>
      <w:spacing w:after="120" w:line="360" w:lineRule="auto"/>
      <w:ind w:left="720" w:right="567" w:hanging="720"/>
    </w:pPr>
    <w:rPr>
      <w:rFonts w:cstheme="minorHAnsi"/>
      <w:bCs/>
      <w:noProof/>
      <w:sz w:val="24"/>
      <w:szCs w:val="20"/>
    </w:rPr>
  </w:style>
  <w:style w:type="paragraph" w:styleId="Caption">
    <w:name w:val="caption"/>
    <w:aliases w:val="Do not use"/>
    <w:basedOn w:val="Normal"/>
    <w:next w:val="Normal"/>
    <w:link w:val="CaptionChar"/>
    <w:uiPriority w:val="35"/>
    <w:semiHidden/>
    <w:qFormat/>
    <w:rsid w:val="00147E33"/>
    <w:pPr>
      <w:spacing w:line="240" w:lineRule="auto"/>
    </w:pPr>
    <w:rPr>
      <w:b/>
      <w:bCs/>
      <w:color w:val="4F81BD" w:themeColor="accent1"/>
      <w:sz w:val="18"/>
      <w:szCs w:val="18"/>
    </w:rPr>
  </w:style>
  <w:style w:type="character" w:customStyle="1" w:styleId="CaptionChar">
    <w:name w:val="Caption Char"/>
    <w:aliases w:val="Do not use Char"/>
    <w:basedOn w:val="DefaultParagraphFont"/>
    <w:link w:val="Caption"/>
    <w:uiPriority w:val="35"/>
    <w:semiHidden/>
    <w:rsid w:val="00BF054C"/>
    <w:rPr>
      <w:rFonts w:ascii="Times New Roman" w:hAnsi="Times New Roman"/>
      <w:b/>
      <w:bCs/>
      <w:color w:val="4F81BD" w:themeColor="accent1"/>
      <w:sz w:val="18"/>
      <w:szCs w:val="18"/>
    </w:rPr>
  </w:style>
  <w:style w:type="paragraph" w:customStyle="1" w:styleId="QuotationUMP">
    <w:name w:val="Quotation UMP"/>
    <w:basedOn w:val="UMPParagraph"/>
    <w:next w:val="UMPParagraph2"/>
    <w:autoRedefine/>
    <w:uiPriority w:val="9"/>
    <w:qFormat/>
    <w:rsid w:val="007955B7"/>
    <w:pPr>
      <w:spacing w:line="240" w:lineRule="auto"/>
      <w:ind w:left="1440" w:right="1440"/>
    </w:pPr>
    <w:rPr>
      <w:i/>
    </w:rPr>
  </w:style>
  <w:style w:type="paragraph" w:customStyle="1" w:styleId="UMPParagraph2">
    <w:name w:val="UMP Paragraph 2"/>
    <w:basedOn w:val="UMPParagraph"/>
    <w:next w:val="UMPParagraph"/>
    <w:autoRedefine/>
    <w:uiPriority w:val="9"/>
    <w:qFormat/>
    <w:rsid w:val="00BF6A7E"/>
    <w:pPr>
      <w:spacing w:beforeLines="150" w:before="150"/>
    </w:pPr>
  </w:style>
  <w:style w:type="paragraph" w:styleId="TableofFigures">
    <w:name w:val="table of figures"/>
    <w:basedOn w:val="CaptionforFigurePlatesUMP"/>
    <w:next w:val="Normal"/>
    <w:autoRedefine/>
    <w:uiPriority w:val="99"/>
    <w:unhideWhenUsed/>
    <w:rsid w:val="0021563A"/>
    <w:pPr>
      <w:tabs>
        <w:tab w:val="left" w:pos="1440"/>
        <w:tab w:val="right" w:pos="8448"/>
      </w:tabs>
      <w:ind w:left="1440" w:right="567" w:hanging="1440"/>
      <w:jc w:val="both"/>
    </w:pPr>
  </w:style>
  <w:style w:type="paragraph" w:styleId="Title">
    <w:name w:val="Title"/>
    <w:basedOn w:val="Normal"/>
    <w:next w:val="Normal"/>
    <w:link w:val="TitleChar"/>
    <w:uiPriority w:val="10"/>
    <w:semiHidden/>
    <w:qFormat/>
    <w:rsid w:val="00147E33"/>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semiHidden/>
    <w:rsid w:val="00F70234"/>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semiHidden/>
    <w:qFormat/>
    <w:rsid w:val="00147E33"/>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semiHidden/>
    <w:rsid w:val="00F70234"/>
    <w:rPr>
      <w:rFonts w:asciiTheme="majorHAnsi" w:eastAsiaTheme="majorEastAsia" w:hAnsiTheme="majorHAnsi" w:cstheme="majorBidi"/>
      <w:i/>
      <w:iCs/>
      <w:color w:val="4F81BD" w:themeColor="accent1"/>
      <w:spacing w:val="15"/>
      <w:sz w:val="24"/>
      <w:szCs w:val="24"/>
    </w:rPr>
  </w:style>
  <w:style w:type="character" w:styleId="Strong">
    <w:name w:val="Strong"/>
    <w:basedOn w:val="DefaultParagraphFont"/>
    <w:uiPriority w:val="22"/>
    <w:qFormat/>
    <w:rsid w:val="00147E33"/>
    <w:rPr>
      <w:b/>
      <w:bCs/>
    </w:rPr>
  </w:style>
  <w:style w:type="character" w:styleId="Emphasis">
    <w:name w:val="Emphasis"/>
    <w:basedOn w:val="DefaultParagraphFont"/>
    <w:uiPriority w:val="20"/>
    <w:qFormat/>
    <w:rsid w:val="00147E33"/>
    <w:rPr>
      <w:i/>
      <w:iCs/>
    </w:rPr>
  </w:style>
  <w:style w:type="paragraph" w:styleId="NoSpacing">
    <w:name w:val="No Spacing"/>
    <w:link w:val="NoSpacingChar"/>
    <w:uiPriority w:val="29"/>
    <w:semiHidden/>
    <w:qFormat/>
    <w:rsid w:val="00147E33"/>
    <w:pPr>
      <w:spacing w:after="0" w:line="240" w:lineRule="auto"/>
    </w:pPr>
  </w:style>
  <w:style w:type="character" w:customStyle="1" w:styleId="NoSpacingChar">
    <w:name w:val="No Spacing Char"/>
    <w:basedOn w:val="DefaultParagraphFont"/>
    <w:link w:val="NoSpacing"/>
    <w:uiPriority w:val="29"/>
    <w:semiHidden/>
    <w:rsid w:val="00E91962"/>
  </w:style>
  <w:style w:type="paragraph" w:styleId="ListParagraph">
    <w:name w:val="List Paragraph"/>
    <w:basedOn w:val="Normal"/>
    <w:uiPriority w:val="34"/>
    <w:semiHidden/>
    <w:qFormat/>
    <w:rsid w:val="00147E33"/>
    <w:pPr>
      <w:ind w:left="720"/>
      <w:contextualSpacing/>
    </w:pPr>
  </w:style>
  <w:style w:type="paragraph" w:styleId="Quote">
    <w:name w:val="Quote"/>
    <w:basedOn w:val="Normal"/>
    <w:next w:val="Normal"/>
    <w:link w:val="QuoteChar"/>
    <w:uiPriority w:val="29"/>
    <w:semiHidden/>
    <w:qFormat/>
    <w:rsid w:val="00147E33"/>
    <w:rPr>
      <w:i/>
      <w:iCs/>
      <w:color w:val="000000" w:themeColor="text1"/>
    </w:rPr>
  </w:style>
  <w:style w:type="character" w:customStyle="1" w:styleId="QuoteChar">
    <w:name w:val="Quote Char"/>
    <w:basedOn w:val="DefaultParagraphFont"/>
    <w:link w:val="Quote"/>
    <w:uiPriority w:val="29"/>
    <w:semiHidden/>
    <w:rsid w:val="00E91962"/>
    <w:rPr>
      <w:rFonts w:ascii="Times New Roman" w:hAnsi="Times New Roman"/>
      <w:i/>
      <w:iCs/>
      <w:color w:val="000000" w:themeColor="text1"/>
    </w:rPr>
  </w:style>
  <w:style w:type="paragraph" w:styleId="IntenseQuote">
    <w:name w:val="Intense Quote"/>
    <w:basedOn w:val="Normal"/>
    <w:next w:val="Normal"/>
    <w:link w:val="IntenseQuoteChar"/>
    <w:uiPriority w:val="30"/>
    <w:semiHidden/>
    <w:qFormat/>
    <w:rsid w:val="00147E33"/>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semiHidden/>
    <w:rsid w:val="00EB3AE3"/>
    <w:rPr>
      <w:rFonts w:ascii="Times New Roman" w:hAnsi="Times New Roman"/>
      <w:b/>
      <w:bCs/>
      <w:i/>
      <w:iCs/>
      <w:color w:val="4F81BD" w:themeColor="accent1"/>
    </w:rPr>
  </w:style>
  <w:style w:type="character" w:styleId="SubtleEmphasis">
    <w:name w:val="Subtle Emphasis"/>
    <w:basedOn w:val="DefaultParagraphFont"/>
    <w:uiPriority w:val="19"/>
    <w:semiHidden/>
    <w:qFormat/>
    <w:rsid w:val="00147E33"/>
    <w:rPr>
      <w:i/>
      <w:iCs/>
      <w:color w:val="808080" w:themeColor="text1" w:themeTint="7F"/>
    </w:rPr>
  </w:style>
  <w:style w:type="character" w:styleId="IntenseEmphasis">
    <w:name w:val="Intense Emphasis"/>
    <w:basedOn w:val="DefaultParagraphFont"/>
    <w:uiPriority w:val="21"/>
    <w:semiHidden/>
    <w:qFormat/>
    <w:rsid w:val="00147E33"/>
    <w:rPr>
      <w:b/>
      <w:bCs/>
      <w:i/>
      <w:iCs/>
      <w:color w:val="4F81BD" w:themeColor="accent1"/>
    </w:rPr>
  </w:style>
  <w:style w:type="character" w:styleId="SubtleReference">
    <w:name w:val="Subtle Reference"/>
    <w:basedOn w:val="DefaultParagraphFont"/>
    <w:uiPriority w:val="31"/>
    <w:semiHidden/>
    <w:qFormat/>
    <w:rsid w:val="00147E33"/>
    <w:rPr>
      <w:smallCaps/>
      <w:color w:val="C0504D" w:themeColor="accent2"/>
      <w:u w:val="single"/>
    </w:rPr>
  </w:style>
  <w:style w:type="character" w:styleId="IntenseReference">
    <w:name w:val="Intense Reference"/>
    <w:basedOn w:val="DefaultParagraphFont"/>
    <w:uiPriority w:val="32"/>
    <w:semiHidden/>
    <w:qFormat/>
    <w:rsid w:val="00147E33"/>
    <w:rPr>
      <w:b/>
      <w:bCs/>
      <w:smallCaps/>
      <w:color w:val="C0504D" w:themeColor="accent2"/>
      <w:spacing w:val="5"/>
      <w:u w:val="single"/>
    </w:rPr>
  </w:style>
  <w:style w:type="character" w:styleId="BookTitle">
    <w:name w:val="Book Title"/>
    <w:basedOn w:val="DefaultParagraphFont"/>
    <w:uiPriority w:val="33"/>
    <w:semiHidden/>
    <w:qFormat/>
    <w:rsid w:val="00147E33"/>
    <w:rPr>
      <w:b/>
      <w:bCs/>
      <w:smallCaps/>
      <w:spacing w:val="5"/>
    </w:rPr>
  </w:style>
  <w:style w:type="paragraph" w:styleId="TOC3">
    <w:name w:val="toc 3"/>
    <w:aliases w:val="TOC 3 UMP (1.1.1)"/>
    <w:basedOn w:val="Normal"/>
    <w:next w:val="Normal"/>
    <w:autoRedefine/>
    <w:uiPriority w:val="39"/>
    <w:unhideWhenUsed/>
    <w:rsid w:val="008215B0"/>
    <w:pPr>
      <w:tabs>
        <w:tab w:val="left" w:pos="1440"/>
        <w:tab w:val="right" w:pos="8467"/>
      </w:tabs>
      <w:spacing w:after="120" w:line="360" w:lineRule="auto"/>
      <w:ind w:left="1440" w:right="567" w:hanging="720"/>
    </w:pPr>
    <w:rPr>
      <w:sz w:val="24"/>
    </w:rPr>
  </w:style>
  <w:style w:type="character" w:styleId="Hyperlink">
    <w:name w:val="Hyperlink"/>
    <w:aliases w:val="Hyperlink_Table"/>
    <w:basedOn w:val="DefaultParagraphFont"/>
    <w:uiPriority w:val="99"/>
    <w:unhideWhenUsed/>
    <w:rsid w:val="00147E33"/>
    <w:rPr>
      <w:color w:val="0000FF" w:themeColor="hyperlink"/>
      <w:u w:val="single"/>
    </w:rPr>
  </w:style>
  <w:style w:type="paragraph" w:styleId="TOC4">
    <w:name w:val="toc 4"/>
    <w:aliases w:val="TOC 4 PREFACE TITLE"/>
    <w:basedOn w:val="Normal"/>
    <w:next w:val="Normal"/>
    <w:autoRedefine/>
    <w:uiPriority w:val="39"/>
    <w:unhideWhenUsed/>
    <w:rsid w:val="008215B0"/>
    <w:pPr>
      <w:tabs>
        <w:tab w:val="right" w:pos="8471"/>
      </w:tabs>
      <w:spacing w:after="240" w:line="240" w:lineRule="auto"/>
      <w:ind w:right="567"/>
    </w:pPr>
    <w:rPr>
      <w:b/>
      <w:sz w:val="24"/>
    </w:rPr>
  </w:style>
  <w:style w:type="table" w:styleId="TableGrid">
    <w:name w:val="Table Grid"/>
    <w:basedOn w:val="TableNormal"/>
    <w:uiPriority w:val="59"/>
    <w:rsid w:val="00147E33"/>
    <w:pPr>
      <w:ind w:firstLine="360"/>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Abstract">
    <w:name w:val="Normal - Abstract"/>
    <w:basedOn w:val="Normal"/>
    <w:next w:val="Normal"/>
    <w:autoRedefine/>
    <w:uiPriority w:val="29"/>
    <w:semiHidden/>
    <w:rsid w:val="00147E33"/>
    <w:rPr>
      <w:rFonts w:eastAsiaTheme="majorEastAsia"/>
    </w:rPr>
  </w:style>
  <w:style w:type="table" w:styleId="LightList-Accent3">
    <w:name w:val="Light List Accent 3"/>
    <w:basedOn w:val="TableNormal"/>
    <w:uiPriority w:val="61"/>
    <w:rsid w:val="00147E33"/>
    <w:pPr>
      <w:ind w:firstLine="360"/>
    </w:pPr>
    <w:rPr>
      <w:rFonts w:cs="Times New Roman"/>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paragraph" w:styleId="BalloonText">
    <w:name w:val="Balloon Text"/>
    <w:basedOn w:val="Normal"/>
    <w:link w:val="BalloonTextChar"/>
    <w:uiPriority w:val="99"/>
    <w:semiHidden/>
    <w:unhideWhenUsed/>
    <w:rsid w:val="0082341E"/>
    <w:rPr>
      <w:rFonts w:ascii="Tahoma" w:hAnsi="Tahoma" w:cs="Tahoma"/>
      <w:sz w:val="16"/>
      <w:szCs w:val="16"/>
    </w:rPr>
  </w:style>
  <w:style w:type="character" w:customStyle="1" w:styleId="BalloonTextChar">
    <w:name w:val="Balloon Text Char"/>
    <w:basedOn w:val="DefaultParagraphFont"/>
    <w:link w:val="BalloonText"/>
    <w:uiPriority w:val="99"/>
    <w:semiHidden/>
    <w:rsid w:val="0082341E"/>
    <w:rPr>
      <w:rFonts w:ascii="Tahoma" w:eastAsiaTheme="minorEastAsia" w:hAnsi="Tahoma" w:cs="Tahoma"/>
      <w:sz w:val="16"/>
      <w:szCs w:val="16"/>
    </w:rPr>
  </w:style>
  <w:style w:type="paragraph" w:customStyle="1" w:styleId="Tabletextleft">
    <w:name w:val="Table text left"/>
    <w:basedOn w:val="Tabletextcenter"/>
    <w:autoRedefine/>
    <w:uiPriority w:val="29"/>
    <w:qFormat/>
    <w:rsid w:val="00A5216F"/>
    <w:pPr>
      <w:spacing w:after="240"/>
      <w:ind w:left="0" w:firstLine="0"/>
      <w:jc w:val="left"/>
    </w:pPr>
  </w:style>
  <w:style w:type="paragraph" w:styleId="TOCHeading">
    <w:name w:val="TOC Heading"/>
    <w:basedOn w:val="Heading1"/>
    <w:next w:val="Normal"/>
    <w:uiPriority w:val="39"/>
    <w:semiHidden/>
    <w:unhideWhenUsed/>
    <w:qFormat/>
    <w:rsid w:val="0000772F"/>
    <w:pPr>
      <w:outlineLvl w:val="9"/>
    </w:pPr>
  </w:style>
  <w:style w:type="paragraph" w:styleId="EndnoteText">
    <w:name w:val="endnote text"/>
    <w:basedOn w:val="Normal"/>
    <w:link w:val="EndnoteTextChar"/>
    <w:autoRedefine/>
    <w:uiPriority w:val="99"/>
    <w:semiHidden/>
    <w:unhideWhenUsed/>
    <w:rsid w:val="00081B7A"/>
    <w:pPr>
      <w:jc w:val="center"/>
    </w:pPr>
    <w:rPr>
      <w:sz w:val="20"/>
      <w:szCs w:val="20"/>
    </w:rPr>
  </w:style>
  <w:style w:type="character" w:customStyle="1" w:styleId="EndnoteTextChar">
    <w:name w:val="Endnote Text Char"/>
    <w:basedOn w:val="DefaultParagraphFont"/>
    <w:link w:val="EndnoteText"/>
    <w:uiPriority w:val="99"/>
    <w:semiHidden/>
    <w:rsid w:val="00081B7A"/>
    <w:rPr>
      <w:rFonts w:ascii="Arial" w:hAnsi="Arial"/>
      <w:b/>
      <w:sz w:val="20"/>
      <w:szCs w:val="20"/>
    </w:rPr>
  </w:style>
  <w:style w:type="table" w:styleId="TableElegant">
    <w:name w:val="Table Elegant"/>
    <w:basedOn w:val="TableNormal"/>
    <w:rsid w:val="00147E33"/>
    <w:pPr>
      <w:spacing w:after="0" w:line="240" w:lineRule="auto"/>
    </w:pPr>
    <w:rPr>
      <w:rFonts w:ascii="Times New Roman" w:eastAsia="Times New Roman" w:hAnsi="Times New Roman" w:cs="Times New Roman"/>
      <w:sz w:val="20"/>
      <w:szCs w:val="20"/>
      <w:lang w:val="en-GB" w:eastAsia="en-GB"/>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character" w:styleId="PlaceholderText">
    <w:name w:val="Placeholder Text"/>
    <w:basedOn w:val="DefaultParagraphFont"/>
    <w:uiPriority w:val="99"/>
    <w:semiHidden/>
    <w:rsid w:val="00D36842"/>
    <w:rPr>
      <w:color w:val="808080"/>
    </w:rPr>
  </w:style>
  <w:style w:type="paragraph" w:customStyle="1" w:styleId="CoverfontUMP">
    <w:name w:val="Cover font UMP"/>
    <w:basedOn w:val="Normal"/>
    <w:link w:val="CoverfontUMPChar"/>
    <w:autoRedefine/>
    <w:uiPriority w:val="2"/>
    <w:rsid w:val="001C7A9A"/>
    <w:pPr>
      <w:spacing w:after="0" w:line="240" w:lineRule="auto"/>
      <w:jc w:val="center"/>
    </w:pPr>
    <w:rPr>
      <w:rFonts w:cs="Times New Roman"/>
      <w:sz w:val="40"/>
      <w:lang w:val="en-US"/>
    </w:rPr>
  </w:style>
  <w:style w:type="character" w:customStyle="1" w:styleId="CoverfontUMPChar">
    <w:name w:val="Cover font UMP Char"/>
    <w:basedOn w:val="DefaultParagraphFont"/>
    <w:link w:val="CoverfontUMP"/>
    <w:uiPriority w:val="2"/>
    <w:rsid w:val="001C7A9A"/>
    <w:rPr>
      <w:rFonts w:ascii="Times New Roman" w:hAnsi="Times New Roman" w:cs="Times New Roman"/>
      <w:sz w:val="40"/>
      <w:lang w:val="en-US"/>
    </w:rPr>
  </w:style>
  <w:style w:type="paragraph" w:customStyle="1" w:styleId="TITLEATROMANPAGES">
    <w:name w:val="TITLE AT ROMAN PAGES"/>
    <w:basedOn w:val="Normal"/>
    <w:next w:val="Normal"/>
    <w:autoRedefine/>
    <w:uiPriority w:val="4"/>
    <w:rsid w:val="008215B0"/>
    <w:pPr>
      <w:pageBreakBefore/>
      <w:jc w:val="center"/>
      <w:outlineLvl w:val="3"/>
    </w:pPr>
    <w:rPr>
      <w:rFonts w:eastAsia="Times New Roman" w:cs="Times New Roman"/>
      <w:b/>
      <w:bCs/>
      <w:caps/>
      <w:sz w:val="24"/>
      <w:lang w:val="en-US"/>
    </w:rPr>
  </w:style>
  <w:style w:type="paragraph" w:customStyle="1" w:styleId="TITLEPAGEUMP">
    <w:name w:val="TITLE PAGE UMP"/>
    <w:basedOn w:val="Normal"/>
    <w:autoRedefine/>
    <w:uiPriority w:val="4"/>
    <w:rsid w:val="00F334D2"/>
    <w:pPr>
      <w:tabs>
        <w:tab w:val="right" w:pos="8471"/>
      </w:tabs>
      <w:spacing w:before="120" w:after="120" w:line="240" w:lineRule="auto"/>
      <w:jc w:val="center"/>
    </w:pPr>
    <w:rPr>
      <w:rFonts w:cs="Times New Roman"/>
      <w:sz w:val="24"/>
      <w:lang w:val="en-US"/>
    </w:rPr>
  </w:style>
  <w:style w:type="paragraph" w:customStyle="1" w:styleId="STYLEFORBODY">
    <w:name w:val="STYLE FOR BODY"/>
    <w:basedOn w:val="Normal"/>
    <w:uiPriority w:val="8"/>
    <w:qFormat/>
    <w:rsid w:val="00E64B74"/>
    <w:pPr>
      <w:pBdr>
        <w:top w:val="single" w:sz="4" w:space="1" w:color="auto"/>
        <w:left w:val="single" w:sz="4" w:space="4" w:color="auto"/>
        <w:bottom w:val="single" w:sz="4" w:space="1" w:color="auto"/>
        <w:right w:val="single" w:sz="4" w:space="4" w:color="auto"/>
      </w:pBdr>
      <w:shd w:val="clear" w:color="auto" w:fill="FFFF00"/>
    </w:pPr>
    <w:rPr>
      <w:color w:val="FF0000"/>
      <w:lang w:val="en-US"/>
    </w:rPr>
  </w:style>
  <w:style w:type="paragraph" w:customStyle="1" w:styleId="Abstractfont">
    <w:name w:val="Abstract font"/>
    <w:basedOn w:val="Normal"/>
    <w:autoRedefine/>
    <w:uiPriority w:val="6"/>
    <w:rsid w:val="00A3061A"/>
    <w:pPr>
      <w:spacing w:after="360" w:line="240" w:lineRule="auto"/>
      <w:jc w:val="both"/>
    </w:pPr>
    <w:rPr>
      <w:sz w:val="24"/>
      <w:lang w:val="en-US"/>
    </w:rPr>
  </w:style>
  <w:style w:type="paragraph" w:customStyle="1" w:styleId="Acknowledgmenttext">
    <w:name w:val="Acknowledgment text"/>
    <w:basedOn w:val="Normal"/>
    <w:autoRedefine/>
    <w:uiPriority w:val="6"/>
    <w:rsid w:val="00E05C40"/>
    <w:pPr>
      <w:spacing w:after="360" w:line="240" w:lineRule="auto"/>
      <w:jc w:val="both"/>
    </w:pPr>
    <w:rPr>
      <w:sz w:val="24"/>
      <w:lang w:val="en-US"/>
    </w:rPr>
  </w:style>
  <w:style w:type="paragraph" w:customStyle="1" w:styleId="Tabletextcenter">
    <w:name w:val="Table text center"/>
    <w:basedOn w:val="AbbrandSymbols"/>
    <w:autoRedefine/>
    <w:uiPriority w:val="29"/>
    <w:qFormat/>
    <w:rsid w:val="00716700"/>
    <w:pPr>
      <w:ind w:left="108"/>
      <w:jc w:val="center"/>
    </w:pPr>
  </w:style>
  <w:style w:type="paragraph" w:customStyle="1" w:styleId="AbbrandSymbols">
    <w:name w:val="Abbr and Symbols"/>
    <w:basedOn w:val="Normal"/>
    <w:autoRedefine/>
    <w:uiPriority w:val="6"/>
    <w:qFormat/>
    <w:rsid w:val="00343D93"/>
    <w:pPr>
      <w:tabs>
        <w:tab w:val="left" w:pos="0"/>
      </w:tabs>
      <w:spacing w:after="0" w:line="360" w:lineRule="auto"/>
      <w:ind w:hanging="108"/>
    </w:pPr>
    <w:rPr>
      <w:rFonts w:eastAsiaTheme="minorHAnsi" w:cs="Times New Roman"/>
      <w:sz w:val="24"/>
      <w:szCs w:val="24"/>
    </w:rPr>
  </w:style>
  <w:style w:type="paragraph" w:customStyle="1" w:styleId="Tableheadercenter">
    <w:name w:val="Table header center"/>
    <w:basedOn w:val="Tableheader"/>
    <w:autoRedefine/>
    <w:uiPriority w:val="29"/>
    <w:qFormat/>
    <w:rsid w:val="00716700"/>
    <w:pPr>
      <w:jc w:val="center"/>
    </w:pPr>
  </w:style>
  <w:style w:type="paragraph" w:customStyle="1" w:styleId="Tableheader">
    <w:name w:val="Table header"/>
    <w:basedOn w:val="AbbrandSymbols"/>
    <w:autoRedefine/>
    <w:uiPriority w:val="29"/>
    <w:qFormat/>
    <w:rsid w:val="00A270C1"/>
    <w:pPr>
      <w:spacing w:after="240"/>
      <w:ind w:firstLine="0"/>
      <w:jc w:val="both"/>
    </w:pPr>
    <w:rPr>
      <w:b/>
      <w:lang w:eastAsia="en-MY"/>
    </w:rPr>
  </w:style>
  <w:style w:type="paragraph" w:customStyle="1" w:styleId="Tablesource">
    <w:name w:val="Table source"/>
    <w:basedOn w:val="SoureforFigureUMP"/>
    <w:next w:val="UMPParagraph"/>
    <w:autoRedefine/>
    <w:uiPriority w:val="29"/>
    <w:qFormat/>
    <w:rsid w:val="00716700"/>
    <w:pPr>
      <w:spacing w:before="360"/>
    </w:pPr>
  </w:style>
  <w:style w:type="paragraph" w:customStyle="1" w:styleId="SoureforFigureUMP">
    <w:name w:val="Soure for Figure UMP"/>
    <w:basedOn w:val="CaptionforFigurePlatesUMP"/>
    <w:next w:val="UMPParagraph2"/>
    <w:link w:val="SoureforFigureUMPChar"/>
    <w:autoRedefine/>
    <w:uiPriority w:val="10"/>
    <w:qFormat/>
    <w:rsid w:val="00197665"/>
    <w:pPr>
      <w:spacing w:beforeLines="0" w:before="0" w:afterLines="150" w:after="360"/>
    </w:pPr>
    <w:rPr>
      <w:rFonts w:cstheme="minorBidi"/>
      <w:noProof w:val="0"/>
    </w:rPr>
  </w:style>
  <w:style w:type="paragraph" w:customStyle="1" w:styleId="CaptionforFigurePlatesUMP">
    <w:name w:val="Caption for Figure&amp;Plates UMP"/>
    <w:basedOn w:val="Caption"/>
    <w:next w:val="UMPParagraph"/>
    <w:link w:val="CaptionforFigurePlatesUMPChar"/>
    <w:autoRedefine/>
    <w:uiPriority w:val="10"/>
    <w:qFormat/>
    <w:rsid w:val="00167D87"/>
    <w:pPr>
      <w:keepNext/>
      <w:spacing w:beforeLines="50" w:before="120" w:afterLines="50" w:after="120"/>
      <w:jc w:val="center"/>
    </w:pPr>
    <w:rPr>
      <w:rFonts w:cs="Times New Roman"/>
      <w:b w:val="0"/>
      <w:noProof/>
      <w:color w:val="auto"/>
      <w:sz w:val="24"/>
      <w:lang w:eastAsia="en-MY"/>
    </w:rPr>
  </w:style>
  <w:style w:type="character" w:customStyle="1" w:styleId="CaptionforFigurePlatesUMPChar">
    <w:name w:val="Caption for Figure&amp;Plates UMP Char"/>
    <w:basedOn w:val="DefaultParagraphFont"/>
    <w:link w:val="CaptionforFigurePlatesUMP"/>
    <w:uiPriority w:val="10"/>
    <w:rsid w:val="00167D87"/>
    <w:rPr>
      <w:rFonts w:ascii="Times New Roman" w:hAnsi="Times New Roman" w:cs="Times New Roman"/>
      <w:bCs/>
      <w:noProof/>
      <w:sz w:val="24"/>
      <w:szCs w:val="18"/>
      <w:lang w:val="en-GB" w:eastAsia="en-MY"/>
    </w:rPr>
  </w:style>
  <w:style w:type="character" w:customStyle="1" w:styleId="SoureforFigureUMPChar">
    <w:name w:val="Soure for Figure UMP Char"/>
    <w:basedOn w:val="CaptionforFigurePlatesUMPChar"/>
    <w:link w:val="SoureforFigureUMP"/>
    <w:uiPriority w:val="10"/>
    <w:rsid w:val="00197665"/>
    <w:rPr>
      <w:rFonts w:ascii="Times New Roman" w:hAnsi="Times New Roman" w:cs="Times New Roman"/>
      <w:bCs/>
      <w:noProof/>
      <w:sz w:val="24"/>
      <w:szCs w:val="18"/>
      <w:lang w:val="en-GB" w:eastAsia="en-MY"/>
    </w:rPr>
  </w:style>
  <w:style w:type="paragraph" w:customStyle="1" w:styleId="CaptionforTableUMP">
    <w:name w:val="Caption for Table UMP"/>
    <w:basedOn w:val="Caption"/>
    <w:link w:val="CaptionforTableUMPChar"/>
    <w:autoRedefine/>
    <w:uiPriority w:val="10"/>
    <w:qFormat/>
    <w:rsid w:val="00A3061A"/>
    <w:pPr>
      <w:keepNext/>
      <w:tabs>
        <w:tab w:val="left" w:pos="1440"/>
      </w:tabs>
      <w:spacing w:before="120" w:after="120"/>
    </w:pPr>
    <w:rPr>
      <w:rFonts w:eastAsiaTheme="minorHAnsi" w:cs="Times New Roman"/>
      <w:b w:val="0"/>
      <w:noProof/>
      <w:color w:val="auto"/>
      <w:sz w:val="24"/>
    </w:rPr>
  </w:style>
  <w:style w:type="character" w:customStyle="1" w:styleId="CaptionforTableUMPChar">
    <w:name w:val="Caption for Table UMP Char"/>
    <w:basedOn w:val="DefaultParagraphFont"/>
    <w:link w:val="CaptionforTableUMP"/>
    <w:uiPriority w:val="10"/>
    <w:rsid w:val="00A3061A"/>
    <w:rPr>
      <w:rFonts w:ascii="Times New Roman" w:eastAsiaTheme="minorHAnsi" w:hAnsi="Times New Roman" w:cs="Times New Roman"/>
      <w:bCs/>
      <w:noProof/>
      <w:sz w:val="24"/>
      <w:szCs w:val="18"/>
    </w:rPr>
  </w:style>
  <w:style w:type="paragraph" w:customStyle="1" w:styleId="DECLARATIONWITHLOGO">
    <w:name w:val="DECLARATION WITH LOGO"/>
    <w:basedOn w:val="TITLEATROMANPAGES2"/>
    <w:autoRedefine/>
    <w:uiPriority w:val="4"/>
    <w:qFormat/>
    <w:rsid w:val="00F334D2"/>
    <w:pPr>
      <w:pageBreakBefore w:val="0"/>
      <w:spacing w:line="240" w:lineRule="auto"/>
    </w:pPr>
  </w:style>
  <w:style w:type="paragraph" w:customStyle="1" w:styleId="TITLEATROMANPAGES2">
    <w:name w:val="TITLE AT ROMAN PAGES 2"/>
    <w:basedOn w:val="TITLEATROMANPAGES"/>
    <w:next w:val="Normal"/>
    <w:autoRedefine/>
    <w:uiPriority w:val="3"/>
    <w:semiHidden/>
    <w:qFormat/>
    <w:rsid w:val="00200E38"/>
    <w:pPr>
      <w:outlineLvl w:val="9"/>
    </w:pPr>
  </w:style>
  <w:style w:type="paragraph" w:customStyle="1" w:styleId="PictureLocationUMP">
    <w:name w:val="Picture Location UMP"/>
    <w:basedOn w:val="UMPParagraph"/>
    <w:next w:val="CaptionforFigurePlatesUMP"/>
    <w:autoRedefine/>
    <w:uiPriority w:val="10"/>
    <w:qFormat/>
    <w:rsid w:val="00FA6481"/>
    <w:pPr>
      <w:spacing w:line="240" w:lineRule="auto"/>
      <w:jc w:val="center"/>
    </w:pPr>
    <w:rPr>
      <w:noProof/>
      <w:lang w:eastAsia="en-MY"/>
    </w:rPr>
  </w:style>
  <w:style w:type="paragraph" w:customStyle="1" w:styleId="CaptionforEquationUMP">
    <w:name w:val="Caption for Equation UMP"/>
    <w:basedOn w:val="Normal"/>
    <w:autoRedefine/>
    <w:uiPriority w:val="10"/>
    <w:qFormat/>
    <w:rsid w:val="003813E5"/>
    <w:pPr>
      <w:spacing w:before="120" w:after="120" w:line="240" w:lineRule="auto"/>
      <w:jc w:val="center"/>
    </w:pPr>
    <w:rPr>
      <w:rFonts w:cs="Times New Roman"/>
      <w:sz w:val="24"/>
    </w:rPr>
  </w:style>
  <w:style w:type="table" w:customStyle="1" w:styleId="TableGrid1">
    <w:name w:val="Table Grid1"/>
    <w:basedOn w:val="TableNormal"/>
    <w:next w:val="TableGrid"/>
    <w:uiPriority w:val="59"/>
    <w:rsid w:val="000A505B"/>
    <w:pPr>
      <w:spacing w:after="0" w:line="240" w:lineRule="auto"/>
    </w:pPr>
    <w:rPr>
      <w:rFonts w:ascii="Times New Roman" w:eastAsiaTheme="minorHAnsi" w:hAnsi="Times New Roman"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claration">
    <w:name w:val="Declaration"/>
    <w:basedOn w:val="Abstractfont"/>
    <w:autoRedefine/>
    <w:uiPriority w:val="4"/>
    <w:qFormat/>
    <w:rsid w:val="00903DB1"/>
    <w:pPr>
      <w:spacing w:after="0" w:line="360" w:lineRule="auto"/>
    </w:pPr>
  </w:style>
  <w:style w:type="paragraph" w:customStyle="1" w:styleId="CitationforTableUMP">
    <w:name w:val="Citation for Table UMP"/>
    <w:basedOn w:val="SoureforFigureUMP"/>
    <w:next w:val="UMPParagraph2"/>
    <w:autoRedefine/>
    <w:uiPriority w:val="10"/>
    <w:qFormat/>
    <w:rsid w:val="00BF6A7E"/>
    <w:pPr>
      <w:spacing w:before="120"/>
    </w:pPr>
  </w:style>
  <w:style w:type="character" w:styleId="CommentReference">
    <w:name w:val="annotation reference"/>
    <w:basedOn w:val="DefaultParagraphFont"/>
    <w:uiPriority w:val="99"/>
    <w:semiHidden/>
    <w:unhideWhenUsed/>
    <w:rsid w:val="00D33A77"/>
    <w:rPr>
      <w:sz w:val="16"/>
      <w:szCs w:val="16"/>
    </w:rPr>
  </w:style>
  <w:style w:type="paragraph" w:styleId="CommentText">
    <w:name w:val="annotation text"/>
    <w:basedOn w:val="Normal"/>
    <w:link w:val="CommentTextChar"/>
    <w:uiPriority w:val="99"/>
    <w:semiHidden/>
    <w:unhideWhenUsed/>
    <w:rsid w:val="00D33A77"/>
    <w:pPr>
      <w:spacing w:line="240" w:lineRule="auto"/>
    </w:pPr>
    <w:rPr>
      <w:sz w:val="20"/>
      <w:szCs w:val="20"/>
    </w:rPr>
  </w:style>
  <w:style w:type="character" w:customStyle="1" w:styleId="CommentTextChar">
    <w:name w:val="Comment Text Char"/>
    <w:basedOn w:val="DefaultParagraphFont"/>
    <w:link w:val="CommentText"/>
    <w:uiPriority w:val="99"/>
    <w:semiHidden/>
    <w:rsid w:val="00D33A77"/>
    <w:rPr>
      <w:sz w:val="20"/>
      <w:szCs w:val="20"/>
    </w:rPr>
  </w:style>
  <w:style w:type="paragraph" w:styleId="CommentSubject">
    <w:name w:val="annotation subject"/>
    <w:basedOn w:val="CommentText"/>
    <w:next w:val="CommentText"/>
    <w:link w:val="CommentSubjectChar"/>
    <w:uiPriority w:val="99"/>
    <w:semiHidden/>
    <w:unhideWhenUsed/>
    <w:rsid w:val="00D33A77"/>
    <w:rPr>
      <w:b/>
      <w:bCs/>
    </w:rPr>
  </w:style>
  <w:style w:type="character" w:customStyle="1" w:styleId="CommentSubjectChar">
    <w:name w:val="Comment Subject Char"/>
    <w:basedOn w:val="CommentTextChar"/>
    <w:link w:val="CommentSubject"/>
    <w:uiPriority w:val="99"/>
    <w:semiHidden/>
    <w:rsid w:val="00D33A77"/>
    <w:rPr>
      <w:b/>
      <w:bCs/>
      <w:sz w:val="20"/>
      <w:szCs w:val="20"/>
    </w:rPr>
  </w:style>
  <w:style w:type="paragraph" w:customStyle="1" w:styleId="CaptionforReferences">
    <w:name w:val="Caption for References"/>
    <w:basedOn w:val="Normal"/>
    <w:autoRedefine/>
    <w:uiPriority w:val="19"/>
    <w:qFormat/>
    <w:rsid w:val="00D41041"/>
    <w:pPr>
      <w:widowControl w:val="0"/>
      <w:autoSpaceDE w:val="0"/>
      <w:autoSpaceDN w:val="0"/>
      <w:adjustRightInd w:val="0"/>
      <w:spacing w:after="240" w:line="240" w:lineRule="auto"/>
      <w:ind w:left="720" w:hanging="720"/>
    </w:pPr>
    <w:rPr>
      <w:rFonts w:cs="Times New Roman"/>
      <w:noProof/>
      <w:szCs w:val="24"/>
    </w:rPr>
  </w:style>
  <w:style w:type="paragraph" w:customStyle="1" w:styleId="Style1">
    <w:name w:val="Style1"/>
    <w:basedOn w:val="UMPParagraph"/>
    <w:uiPriority w:val="29"/>
    <w:semiHidden/>
    <w:qFormat/>
    <w:rsid w:val="004E7930"/>
    <w:pPr>
      <w:spacing w:afterLines="0" w:after="0" w:line="240" w:lineRule="auto"/>
      <w:jc w:val="center"/>
    </w:pPr>
    <w:rPr>
      <w:b/>
    </w:rPr>
  </w:style>
  <w:style w:type="paragraph" w:customStyle="1" w:styleId="Style2">
    <w:name w:val="Style2"/>
    <w:basedOn w:val="Style1"/>
    <w:uiPriority w:val="29"/>
    <w:semiHidden/>
    <w:qFormat/>
    <w:rsid w:val="007B48B5"/>
    <w:pPr>
      <w:spacing w:after="100"/>
      <w:jc w:val="left"/>
    </w:pPr>
  </w:style>
  <w:style w:type="paragraph" w:customStyle="1" w:styleId="Style3">
    <w:name w:val="Style3"/>
    <w:basedOn w:val="UMPParagraph"/>
    <w:uiPriority w:val="29"/>
    <w:semiHidden/>
    <w:qFormat/>
    <w:rsid w:val="004E7930"/>
    <w:pPr>
      <w:numPr>
        <w:numId w:val="3"/>
      </w:numPr>
      <w:spacing w:line="240" w:lineRule="auto"/>
      <w:jc w:val="left"/>
    </w:pPr>
  </w:style>
  <w:style w:type="paragraph" w:customStyle="1" w:styleId="Style4">
    <w:name w:val="Style4"/>
    <w:basedOn w:val="UMPParagraph"/>
    <w:uiPriority w:val="29"/>
    <w:semiHidden/>
    <w:qFormat/>
    <w:rsid w:val="004E7930"/>
    <w:pPr>
      <w:spacing w:afterLines="0" w:after="0" w:line="240" w:lineRule="auto"/>
      <w:ind w:firstLine="357"/>
    </w:pPr>
  </w:style>
  <w:style w:type="paragraph" w:customStyle="1" w:styleId="DecContentTitle">
    <w:name w:val="Dec Content Title"/>
    <w:basedOn w:val="NoSpacing"/>
    <w:uiPriority w:val="4"/>
    <w:semiHidden/>
    <w:qFormat/>
    <w:rsid w:val="00C04A30"/>
    <w:rPr>
      <w:b/>
    </w:rPr>
  </w:style>
  <w:style w:type="paragraph" w:customStyle="1" w:styleId="DecContent">
    <w:name w:val="Dec Content"/>
    <w:basedOn w:val="NoSpacing"/>
    <w:uiPriority w:val="4"/>
    <w:semiHidden/>
    <w:qFormat/>
    <w:rsid w:val="00C04A30"/>
    <w:pPr>
      <w:ind w:left="720" w:hanging="720"/>
    </w:pPr>
  </w:style>
  <w:style w:type="paragraph" w:customStyle="1" w:styleId="DecContent2">
    <w:name w:val="Dec Content 2"/>
    <w:basedOn w:val="DecContent"/>
    <w:uiPriority w:val="4"/>
    <w:semiHidden/>
    <w:qFormat/>
    <w:rsid w:val="00C04A30"/>
    <w:pPr>
      <w:ind w:left="0" w:firstLine="0"/>
    </w:pPr>
  </w:style>
  <w:style w:type="paragraph" w:customStyle="1" w:styleId="Style5">
    <w:name w:val="Style5"/>
    <w:basedOn w:val="DecContent"/>
    <w:uiPriority w:val="29"/>
    <w:semiHidden/>
    <w:qFormat/>
    <w:rsid w:val="00C04A30"/>
    <w:pPr>
      <w:ind w:left="0" w:firstLine="0"/>
    </w:pPr>
  </w:style>
  <w:style w:type="paragraph" w:customStyle="1" w:styleId="DecLetter">
    <w:name w:val="Dec Letter"/>
    <w:basedOn w:val="NoSpacing"/>
    <w:uiPriority w:val="4"/>
    <w:semiHidden/>
    <w:qFormat/>
    <w:rsid w:val="00C04A30"/>
  </w:style>
  <w:style w:type="paragraph" w:customStyle="1" w:styleId="STYLEFORPREFACE">
    <w:name w:val="STYLE FOR PREFACE"/>
    <w:basedOn w:val="STYLEFORBODY"/>
    <w:uiPriority w:val="1"/>
    <w:qFormat/>
    <w:rsid w:val="00E64B74"/>
  </w:style>
  <w:style w:type="paragraph" w:customStyle="1" w:styleId="REFERENCES">
    <w:name w:val="REFERENCES"/>
    <w:basedOn w:val="TITLEATROMANPAGES"/>
    <w:uiPriority w:val="19"/>
    <w:qFormat/>
    <w:rsid w:val="00200E38"/>
    <w:pPr>
      <w:pageBreakBefore w:val="0"/>
      <w:outlineLvl w:val="0"/>
    </w:pPr>
  </w:style>
  <w:style w:type="paragraph" w:customStyle="1" w:styleId="CaptionAppendix">
    <w:name w:val="Caption Appendix"/>
    <w:basedOn w:val="Caption"/>
    <w:uiPriority w:val="10"/>
    <w:qFormat/>
    <w:rsid w:val="00200E38"/>
    <w:rPr>
      <w:b w:val="0"/>
      <w:color w:val="auto"/>
      <w:sz w:val="24"/>
    </w:rPr>
  </w:style>
  <w:style w:type="paragraph" w:styleId="Header">
    <w:name w:val="header"/>
    <w:basedOn w:val="Normal"/>
    <w:link w:val="HeaderChar"/>
    <w:uiPriority w:val="99"/>
    <w:unhideWhenUsed/>
    <w:rsid w:val="00C71C5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1C56"/>
    <w:rPr>
      <w:rFonts w:ascii="Times New Roman" w:hAnsi="Times New Roman"/>
    </w:rPr>
  </w:style>
  <w:style w:type="paragraph" w:styleId="Footer">
    <w:name w:val="footer"/>
    <w:basedOn w:val="Normal"/>
    <w:link w:val="FooterChar"/>
    <w:uiPriority w:val="99"/>
    <w:unhideWhenUsed/>
    <w:rsid w:val="00C71C5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1C56"/>
    <w:rPr>
      <w:rFonts w:ascii="Times New Roman" w:hAnsi="Times New Roman"/>
    </w:rPr>
  </w:style>
  <w:style w:type="paragraph" w:styleId="NormalWeb">
    <w:name w:val="Normal (Web)"/>
    <w:basedOn w:val="Normal"/>
    <w:uiPriority w:val="99"/>
    <w:unhideWhenUsed/>
    <w:rsid w:val="00594CAF"/>
    <w:pPr>
      <w:spacing w:before="100" w:beforeAutospacing="1" w:after="100" w:afterAutospacing="1" w:line="240" w:lineRule="auto"/>
    </w:pPr>
    <w:rPr>
      <w:rFonts w:eastAsia="Times New Roman" w:cs="Times New Roman"/>
      <w:sz w:val="24"/>
      <w:szCs w:val="24"/>
      <w:lang w:val="en-MY" w:eastAsia="zh-CN"/>
    </w:rPr>
  </w:style>
  <w:style w:type="character" w:styleId="UnresolvedMention">
    <w:name w:val="Unresolved Mention"/>
    <w:basedOn w:val="DefaultParagraphFont"/>
    <w:uiPriority w:val="99"/>
    <w:semiHidden/>
    <w:unhideWhenUsed/>
    <w:rsid w:val="007B79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703852">
      <w:bodyDiv w:val="1"/>
      <w:marLeft w:val="0"/>
      <w:marRight w:val="0"/>
      <w:marTop w:val="0"/>
      <w:marBottom w:val="0"/>
      <w:divBdr>
        <w:top w:val="none" w:sz="0" w:space="0" w:color="auto"/>
        <w:left w:val="none" w:sz="0" w:space="0" w:color="auto"/>
        <w:bottom w:val="none" w:sz="0" w:space="0" w:color="auto"/>
        <w:right w:val="none" w:sz="0" w:space="0" w:color="auto"/>
      </w:divBdr>
    </w:div>
    <w:div w:id="20710506">
      <w:bodyDiv w:val="1"/>
      <w:marLeft w:val="0"/>
      <w:marRight w:val="0"/>
      <w:marTop w:val="0"/>
      <w:marBottom w:val="0"/>
      <w:divBdr>
        <w:top w:val="none" w:sz="0" w:space="0" w:color="auto"/>
        <w:left w:val="none" w:sz="0" w:space="0" w:color="auto"/>
        <w:bottom w:val="none" w:sz="0" w:space="0" w:color="auto"/>
        <w:right w:val="none" w:sz="0" w:space="0" w:color="auto"/>
      </w:divBdr>
    </w:div>
    <w:div w:id="53286429">
      <w:bodyDiv w:val="1"/>
      <w:marLeft w:val="0"/>
      <w:marRight w:val="0"/>
      <w:marTop w:val="0"/>
      <w:marBottom w:val="0"/>
      <w:divBdr>
        <w:top w:val="none" w:sz="0" w:space="0" w:color="auto"/>
        <w:left w:val="none" w:sz="0" w:space="0" w:color="auto"/>
        <w:bottom w:val="none" w:sz="0" w:space="0" w:color="auto"/>
        <w:right w:val="none" w:sz="0" w:space="0" w:color="auto"/>
      </w:divBdr>
    </w:div>
    <w:div w:id="57484184">
      <w:bodyDiv w:val="1"/>
      <w:marLeft w:val="0"/>
      <w:marRight w:val="0"/>
      <w:marTop w:val="0"/>
      <w:marBottom w:val="0"/>
      <w:divBdr>
        <w:top w:val="none" w:sz="0" w:space="0" w:color="auto"/>
        <w:left w:val="none" w:sz="0" w:space="0" w:color="auto"/>
        <w:bottom w:val="none" w:sz="0" w:space="0" w:color="auto"/>
        <w:right w:val="none" w:sz="0" w:space="0" w:color="auto"/>
      </w:divBdr>
    </w:div>
    <w:div w:id="71894062">
      <w:bodyDiv w:val="1"/>
      <w:marLeft w:val="0"/>
      <w:marRight w:val="0"/>
      <w:marTop w:val="0"/>
      <w:marBottom w:val="0"/>
      <w:divBdr>
        <w:top w:val="none" w:sz="0" w:space="0" w:color="auto"/>
        <w:left w:val="none" w:sz="0" w:space="0" w:color="auto"/>
        <w:bottom w:val="none" w:sz="0" w:space="0" w:color="auto"/>
        <w:right w:val="none" w:sz="0" w:space="0" w:color="auto"/>
      </w:divBdr>
    </w:div>
    <w:div w:id="99882493">
      <w:bodyDiv w:val="1"/>
      <w:marLeft w:val="0"/>
      <w:marRight w:val="0"/>
      <w:marTop w:val="0"/>
      <w:marBottom w:val="0"/>
      <w:divBdr>
        <w:top w:val="none" w:sz="0" w:space="0" w:color="auto"/>
        <w:left w:val="none" w:sz="0" w:space="0" w:color="auto"/>
        <w:bottom w:val="none" w:sz="0" w:space="0" w:color="auto"/>
        <w:right w:val="none" w:sz="0" w:space="0" w:color="auto"/>
      </w:divBdr>
    </w:div>
    <w:div w:id="120467854">
      <w:bodyDiv w:val="1"/>
      <w:marLeft w:val="0"/>
      <w:marRight w:val="0"/>
      <w:marTop w:val="0"/>
      <w:marBottom w:val="0"/>
      <w:divBdr>
        <w:top w:val="none" w:sz="0" w:space="0" w:color="auto"/>
        <w:left w:val="none" w:sz="0" w:space="0" w:color="auto"/>
        <w:bottom w:val="none" w:sz="0" w:space="0" w:color="auto"/>
        <w:right w:val="none" w:sz="0" w:space="0" w:color="auto"/>
      </w:divBdr>
    </w:div>
    <w:div w:id="200821358">
      <w:bodyDiv w:val="1"/>
      <w:marLeft w:val="0"/>
      <w:marRight w:val="0"/>
      <w:marTop w:val="0"/>
      <w:marBottom w:val="0"/>
      <w:divBdr>
        <w:top w:val="none" w:sz="0" w:space="0" w:color="auto"/>
        <w:left w:val="none" w:sz="0" w:space="0" w:color="auto"/>
        <w:bottom w:val="none" w:sz="0" w:space="0" w:color="auto"/>
        <w:right w:val="none" w:sz="0" w:space="0" w:color="auto"/>
      </w:divBdr>
    </w:div>
    <w:div w:id="205996482">
      <w:bodyDiv w:val="1"/>
      <w:marLeft w:val="0"/>
      <w:marRight w:val="0"/>
      <w:marTop w:val="0"/>
      <w:marBottom w:val="0"/>
      <w:divBdr>
        <w:top w:val="none" w:sz="0" w:space="0" w:color="auto"/>
        <w:left w:val="none" w:sz="0" w:space="0" w:color="auto"/>
        <w:bottom w:val="none" w:sz="0" w:space="0" w:color="auto"/>
        <w:right w:val="none" w:sz="0" w:space="0" w:color="auto"/>
      </w:divBdr>
    </w:div>
    <w:div w:id="277953307">
      <w:bodyDiv w:val="1"/>
      <w:marLeft w:val="0"/>
      <w:marRight w:val="0"/>
      <w:marTop w:val="0"/>
      <w:marBottom w:val="0"/>
      <w:divBdr>
        <w:top w:val="none" w:sz="0" w:space="0" w:color="auto"/>
        <w:left w:val="none" w:sz="0" w:space="0" w:color="auto"/>
        <w:bottom w:val="none" w:sz="0" w:space="0" w:color="auto"/>
        <w:right w:val="none" w:sz="0" w:space="0" w:color="auto"/>
      </w:divBdr>
    </w:div>
    <w:div w:id="315768219">
      <w:bodyDiv w:val="1"/>
      <w:marLeft w:val="0"/>
      <w:marRight w:val="0"/>
      <w:marTop w:val="0"/>
      <w:marBottom w:val="0"/>
      <w:divBdr>
        <w:top w:val="none" w:sz="0" w:space="0" w:color="auto"/>
        <w:left w:val="none" w:sz="0" w:space="0" w:color="auto"/>
        <w:bottom w:val="none" w:sz="0" w:space="0" w:color="auto"/>
        <w:right w:val="none" w:sz="0" w:space="0" w:color="auto"/>
      </w:divBdr>
      <w:divsChild>
        <w:div w:id="1307857983">
          <w:marLeft w:val="-720"/>
          <w:marRight w:val="0"/>
          <w:marTop w:val="0"/>
          <w:marBottom w:val="0"/>
          <w:divBdr>
            <w:top w:val="none" w:sz="0" w:space="0" w:color="auto"/>
            <w:left w:val="none" w:sz="0" w:space="0" w:color="auto"/>
            <w:bottom w:val="none" w:sz="0" w:space="0" w:color="auto"/>
            <w:right w:val="none" w:sz="0" w:space="0" w:color="auto"/>
          </w:divBdr>
        </w:div>
      </w:divsChild>
    </w:div>
    <w:div w:id="318196320">
      <w:bodyDiv w:val="1"/>
      <w:marLeft w:val="0"/>
      <w:marRight w:val="0"/>
      <w:marTop w:val="0"/>
      <w:marBottom w:val="0"/>
      <w:divBdr>
        <w:top w:val="none" w:sz="0" w:space="0" w:color="auto"/>
        <w:left w:val="none" w:sz="0" w:space="0" w:color="auto"/>
        <w:bottom w:val="none" w:sz="0" w:space="0" w:color="auto"/>
        <w:right w:val="none" w:sz="0" w:space="0" w:color="auto"/>
      </w:divBdr>
    </w:div>
    <w:div w:id="336468643">
      <w:bodyDiv w:val="1"/>
      <w:marLeft w:val="0"/>
      <w:marRight w:val="0"/>
      <w:marTop w:val="0"/>
      <w:marBottom w:val="0"/>
      <w:divBdr>
        <w:top w:val="none" w:sz="0" w:space="0" w:color="auto"/>
        <w:left w:val="none" w:sz="0" w:space="0" w:color="auto"/>
        <w:bottom w:val="none" w:sz="0" w:space="0" w:color="auto"/>
        <w:right w:val="none" w:sz="0" w:space="0" w:color="auto"/>
      </w:divBdr>
    </w:div>
    <w:div w:id="337080830">
      <w:bodyDiv w:val="1"/>
      <w:marLeft w:val="0"/>
      <w:marRight w:val="0"/>
      <w:marTop w:val="0"/>
      <w:marBottom w:val="0"/>
      <w:divBdr>
        <w:top w:val="none" w:sz="0" w:space="0" w:color="auto"/>
        <w:left w:val="none" w:sz="0" w:space="0" w:color="auto"/>
        <w:bottom w:val="none" w:sz="0" w:space="0" w:color="auto"/>
        <w:right w:val="none" w:sz="0" w:space="0" w:color="auto"/>
      </w:divBdr>
    </w:div>
    <w:div w:id="366486317">
      <w:bodyDiv w:val="1"/>
      <w:marLeft w:val="0"/>
      <w:marRight w:val="0"/>
      <w:marTop w:val="0"/>
      <w:marBottom w:val="0"/>
      <w:divBdr>
        <w:top w:val="none" w:sz="0" w:space="0" w:color="auto"/>
        <w:left w:val="none" w:sz="0" w:space="0" w:color="auto"/>
        <w:bottom w:val="none" w:sz="0" w:space="0" w:color="auto"/>
        <w:right w:val="none" w:sz="0" w:space="0" w:color="auto"/>
      </w:divBdr>
    </w:div>
    <w:div w:id="380439756">
      <w:bodyDiv w:val="1"/>
      <w:marLeft w:val="0"/>
      <w:marRight w:val="0"/>
      <w:marTop w:val="0"/>
      <w:marBottom w:val="0"/>
      <w:divBdr>
        <w:top w:val="none" w:sz="0" w:space="0" w:color="auto"/>
        <w:left w:val="none" w:sz="0" w:space="0" w:color="auto"/>
        <w:bottom w:val="none" w:sz="0" w:space="0" w:color="auto"/>
        <w:right w:val="none" w:sz="0" w:space="0" w:color="auto"/>
      </w:divBdr>
    </w:div>
    <w:div w:id="393823571">
      <w:bodyDiv w:val="1"/>
      <w:marLeft w:val="0"/>
      <w:marRight w:val="0"/>
      <w:marTop w:val="0"/>
      <w:marBottom w:val="0"/>
      <w:divBdr>
        <w:top w:val="none" w:sz="0" w:space="0" w:color="auto"/>
        <w:left w:val="none" w:sz="0" w:space="0" w:color="auto"/>
        <w:bottom w:val="none" w:sz="0" w:space="0" w:color="auto"/>
        <w:right w:val="none" w:sz="0" w:space="0" w:color="auto"/>
      </w:divBdr>
    </w:div>
    <w:div w:id="403644450">
      <w:bodyDiv w:val="1"/>
      <w:marLeft w:val="0"/>
      <w:marRight w:val="0"/>
      <w:marTop w:val="0"/>
      <w:marBottom w:val="0"/>
      <w:divBdr>
        <w:top w:val="none" w:sz="0" w:space="0" w:color="auto"/>
        <w:left w:val="none" w:sz="0" w:space="0" w:color="auto"/>
        <w:bottom w:val="none" w:sz="0" w:space="0" w:color="auto"/>
        <w:right w:val="none" w:sz="0" w:space="0" w:color="auto"/>
      </w:divBdr>
    </w:div>
    <w:div w:id="439954095">
      <w:bodyDiv w:val="1"/>
      <w:marLeft w:val="0"/>
      <w:marRight w:val="0"/>
      <w:marTop w:val="0"/>
      <w:marBottom w:val="0"/>
      <w:divBdr>
        <w:top w:val="none" w:sz="0" w:space="0" w:color="auto"/>
        <w:left w:val="none" w:sz="0" w:space="0" w:color="auto"/>
        <w:bottom w:val="none" w:sz="0" w:space="0" w:color="auto"/>
        <w:right w:val="none" w:sz="0" w:space="0" w:color="auto"/>
      </w:divBdr>
    </w:div>
    <w:div w:id="445659229">
      <w:bodyDiv w:val="1"/>
      <w:marLeft w:val="0"/>
      <w:marRight w:val="0"/>
      <w:marTop w:val="0"/>
      <w:marBottom w:val="0"/>
      <w:divBdr>
        <w:top w:val="none" w:sz="0" w:space="0" w:color="auto"/>
        <w:left w:val="none" w:sz="0" w:space="0" w:color="auto"/>
        <w:bottom w:val="none" w:sz="0" w:space="0" w:color="auto"/>
        <w:right w:val="none" w:sz="0" w:space="0" w:color="auto"/>
      </w:divBdr>
    </w:div>
    <w:div w:id="465240762">
      <w:bodyDiv w:val="1"/>
      <w:marLeft w:val="0"/>
      <w:marRight w:val="0"/>
      <w:marTop w:val="0"/>
      <w:marBottom w:val="0"/>
      <w:divBdr>
        <w:top w:val="none" w:sz="0" w:space="0" w:color="auto"/>
        <w:left w:val="none" w:sz="0" w:space="0" w:color="auto"/>
        <w:bottom w:val="none" w:sz="0" w:space="0" w:color="auto"/>
        <w:right w:val="none" w:sz="0" w:space="0" w:color="auto"/>
      </w:divBdr>
    </w:div>
    <w:div w:id="505823492">
      <w:bodyDiv w:val="1"/>
      <w:marLeft w:val="0"/>
      <w:marRight w:val="0"/>
      <w:marTop w:val="0"/>
      <w:marBottom w:val="0"/>
      <w:divBdr>
        <w:top w:val="none" w:sz="0" w:space="0" w:color="auto"/>
        <w:left w:val="none" w:sz="0" w:space="0" w:color="auto"/>
        <w:bottom w:val="none" w:sz="0" w:space="0" w:color="auto"/>
        <w:right w:val="none" w:sz="0" w:space="0" w:color="auto"/>
      </w:divBdr>
    </w:div>
    <w:div w:id="511145055">
      <w:bodyDiv w:val="1"/>
      <w:marLeft w:val="0"/>
      <w:marRight w:val="0"/>
      <w:marTop w:val="0"/>
      <w:marBottom w:val="0"/>
      <w:divBdr>
        <w:top w:val="none" w:sz="0" w:space="0" w:color="auto"/>
        <w:left w:val="none" w:sz="0" w:space="0" w:color="auto"/>
        <w:bottom w:val="none" w:sz="0" w:space="0" w:color="auto"/>
        <w:right w:val="none" w:sz="0" w:space="0" w:color="auto"/>
      </w:divBdr>
    </w:div>
    <w:div w:id="513804763">
      <w:bodyDiv w:val="1"/>
      <w:marLeft w:val="0"/>
      <w:marRight w:val="0"/>
      <w:marTop w:val="0"/>
      <w:marBottom w:val="0"/>
      <w:divBdr>
        <w:top w:val="none" w:sz="0" w:space="0" w:color="auto"/>
        <w:left w:val="none" w:sz="0" w:space="0" w:color="auto"/>
        <w:bottom w:val="none" w:sz="0" w:space="0" w:color="auto"/>
        <w:right w:val="none" w:sz="0" w:space="0" w:color="auto"/>
      </w:divBdr>
    </w:div>
    <w:div w:id="542400499">
      <w:bodyDiv w:val="1"/>
      <w:marLeft w:val="0"/>
      <w:marRight w:val="0"/>
      <w:marTop w:val="0"/>
      <w:marBottom w:val="0"/>
      <w:divBdr>
        <w:top w:val="none" w:sz="0" w:space="0" w:color="auto"/>
        <w:left w:val="none" w:sz="0" w:space="0" w:color="auto"/>
        <w:bottom w:val="none" w:sz="0" w:space="0" w:color="auto"/>
        <w:right w:val="none" w:sz="0" w:space="0" w:color="auto"/>
      </w:divBdr>
    </w:div>
    <w:div w:id="572391750">
      <w:bodyDiv w:val="1"/>
      <w:marLeft w:val="0"/>
      <w:marRight w:val="0"/>
      <w:marTop w:val="0"/>
      <w:marBottom w:val="0"/>
      <w:divBdr>
        <w:top w:val="none" w:sz="0" w:space="0" w:color="auto"/>
        <w:left w:val="none" w:sz="0" w:space="0" w:color="auto"/>
        <w:bottom w:val="none" w:sz="0" w:space="0" w:color="auto"/>
        <w:right w:val="none" w:sz="0" w:space="0" w:color="auto"/>
      </w:divBdr>
    </w:div>
    <w:div w:id="603726460">
      <w:bodyDiv w:val="1"/>
      <w:marLeft w:val="0"/>
      <w:marRight w:val="0"/>
      <w:marTop w:val="0"/>
      <w:marBottom w:val="0"/>
      <w:divBdr>
        <w:top w:val="none" w:sz="0" w:space="0" w:color="auto"/>
        <w:left w:val="none" w:sz="0" w:space="0" w:color="auto"/>
        <w:bottom w:val="none" w:sz="0" w:space="0" w:color="auto"/>
        <w:right w:val="none" w:sz="0" w:space="0" w:color="auto"/>
      </w:divBdr>
    </w:div>
    <w:div w:id="697582493">
      <w:bodyDiv w:val="1"/>
      <w:marLeft w:val="0"/>
      <w:marRight w:val="0"/>
      <w:marTop w:val="0"/>
      <w:marBottom w:val="0"/>
      <w:divBdr>
        <w:top w:val="none" w:sz="0" w:space="0" w:color="auto"/>
        <w:left w:val="none" w:sz="0" w:space="0" w:color="auto"/>
        <w:bottom w:val="none" w:sz="0" w:space="0" w:color="auto"/>
        <w:right w:val="none" w:sz="0" w:space="0" w:color="auto"/>
      </w:divBdr>
    </w:div>
    <w:div w:id="746999134">
      <w:bodyDiv w:val="1"/>
      <w:marLeft w:val="0"/>
      <w:marRight w:val="0"/>
      <w:marTop w:val="0"/>
      <w:marBottom w:val="0"/>
      <w:divBdr>
        <w:top w:val="none" w:sz="0" w:space="0" w:color="auto"/>
        <w:left w:val="none" w:sz="0" w:space="0" w:color="auto"/>
        <w:bottom w:val="none" w:sz="0" w:space="0" w:color="auto"/>
        <w:right w:val="none" w:sz="0" w:space="0" w:color="auto"/>
      </w:divBdr>
    </w:div>
    <w:div w:id="785588712">
      <w:bodyDiv w:val="1"/>
      <w:marLeft w:val="0"/>
      <w:marRight w:val="0"/>
      <w:marTop w:val="0"/>
      <w:marBottom w:val="0"/>
      <w:divBdr>
        <w:top w:val="none" w:sz="0" w:space="0" w:color="auto"/>
        <w:left w:val="none" w:sz="0" w:space="0" w:color="auto"/>
        <w:bottom w:val="none" w:sz="0" w:space="0" w:color="auto"/>
        <w:right w:val="none" w:sz="0" w:space="0" w:color="auto"/>
      </w:divBdr>
    </w:div>
    <w:div w:id="794568099">
      <w:bodyDiv w:val="1"/>
      <w:marLeft w:val="0"/>
      <w:marRight w:val="0"/>
      <w:marTop w:val="0"/>
      <w:marBottom w:val="0"/>
      <w:divBdr>
        <w:top w:val="none" w:sz="0" w:space="0" w:color="auto"/>
        <w:left w:val="none" w:sz="0" w:space="0" w:color="auto"/>
        <w:bottom w:val="none" w:sz="0" w:space="0" w:color="auto"/>
        <w:right w:val="none" w:sz="0" w:space="0" w:color="auto"/>
      </w:divBdr>
    </w:div>
    <w:div w:id="804586538">
      <w:bodyDiv w:val="1"/>
      <w:marLeft w:val="0"/>
      <w:marRight w:val="0"/>
      <w:marTop w:val="0"/>
      <w:marBottom w:val="0"/>
      <w:divBdr>
        <w:top w:val="none" w:sz="0" w:space="0" w:color="auto"/>
        <w:left w:val="none" w:sz="0" w:space="0" w:color="auto"/>
        <w:bottom w:val="none" w:sz="0" w:space="0" w:color="auto"/>
        <w:right w:val="none" w:sz="0" w:space="0" w:color="auto"/>
      </w:divBdr>
    </w:div>
    <w:div w:id="818423971">
      <w:bodyDiv w:val="1"/>
      <w:marLeft w:val="0"/>
      <w:marRight w:val="0"/>
      <w:marTop w:val="0"/>
      <w:marBottom w:val="0"/>
      <w:divBdr>
        <w:top w:val="none" w:sz="0" w:space="0" w:color="auto"/>
        <w:left w:val="none" w:sz="0" w:space="0" w:color="auto"/>
        <w:bottom w:val="none" w:sz="0" w:space="0" w:color="auto"/>
        <w:right w:val="none" w:sz="0" w:space="0" w:color="auto"/>
      </w:divBdr>
    </w:div>
    <w:div w:id="874536814">
      <w:bodyDiv w:val="1"/>
      <w:marLeft w:val="0"/>
      <w:marRight w:val="0"/>
      <w:marTop w:val="0"/>
      <w:marBottom w:val="0"/>
      <w:divBdr>
        <w:top w:val="none" w:sz="0" w:space="0" w:color="auto"/>
        <w:left w:val="none" w:sz="0" w:space="0" w:color="auto"/>
        <w:bottom w:val="none" w:sz="0" w:space="0" w:color="auto"/>
        <w:right w:val="none" w:sz="0" w:space="0" w:color="auto"/>
      </w:divBdr>
      <w:divsChild>
        <w:div w:id="1166625004">
          <w:marLeft w:val="-720"/>
          <w:marRight w:val="0"/>
          <w:marTop w:val="0"/>
          <w:marBottom w:val="0"/>
          <w:divBdr>
            <w:top w:val="none" w:sz="0" w:space="0" w:color="auto"/>
            <w:left w:val="none" w:sz="0" w:space="0" w:color="auto"/>
            <w:bottom w:val="none" w:sz="0" w:space="0" w:color="auto"/>
            <w:right w:val="none" w:sz="0" w:space="0" w:color="auto"/>
          </w:divBdr>
        </w:div>
      </w:divsChild>
    </w:div>
    <w:div w:id="885222346">
      <w:bodyDiv w:val="1"/>
      <w:marLeft w:val="0"/>
      <w:marRight w:val="0"/>
      <w:marTop w:val="0"/>
      <w:marBottom w:val="0"/>
      <w:divBdr>
        <w:top w:val="none" w:sz="0" w:space="0" w:color="auto"/>
        <w:left w:val="none" w:sz="0" w:space="0" w:color="auto"/>
        <w:bottom w:val="none" w:sz="0" w:space="0" w:color="auto"/>
        <w:right w:val="none" w:sz="0" w:space="0" w:color="auto"/>
      </w:divBdr>
    </w:div>
    <w:div w:id="916549963">
      <w:bodyDiv w:val="1"/>
      <w:marLeft w:val="0"/>
      <w:marRight w:val="0"/>
      <w:marTop w:val="0"/>
      <w:marBottom w:val="0"/>
      <w:divBdr>
        <w:top w:val="none" w:sz="0" w:space="0" w:color="auto"/>
        <w:left w:val="none" w:sz="0" w:space="0" w:color="auto"/>
        <w:bottom w:val="none" w:sz="0" w:space="0" w:color="auto"/>
        <w:right w:val="none" w:sz="0" w:space="0" w:color="auto"/>
      </w:divBdr>
    </w:div>
    <w:div w:id="948203132">
      <w:bodyDiv w:val="1"/>
      <w:marLeft w:val="0"/>
      <w:marRight w:val="0"/>
      <w:marTop w:val="0"/>
      <w:marBottom w:val="0"/>
      <w:divBdr>
        <w:top w:val="none" w:sz="0" w:space="0" w:color="auto"/>
        <w:left w:val="none" w:sz="0" w:space="0" w:color="auto"/>
        <w:bottom w:val="none" w:sz="0" w:space="0" w:color="auto"/>
        <w:right w:val="none" w:sz="0" w:space="0" w:color="auto"/>
      </w:divBdr>
    </w:div>
    <w:div w:id="1022780975">
      <w:bodyDiv w:val="1"/>
      <w:marLeft w:val="0"/>
      <w:marRight w:val="0"/>
      <w:marTop w:val="0"/>
      <w:marBottom w:val="0"/>
      <w:divBdr>
        <w:top w:val="none" w:sz="0" w:space="0" w:color="auto"/>
        <w:left w:val="none" w:sz="0" w:space="0" w:color="auto"/>
        <w:bottom w:val="none" w:sz="0" w:space="0" w:color="auto"/>
        <w:right w:val="none" w:sz="0" w:space="0" w:color="auto"/>
      </w:divBdr>
    </w:div>
    <w:div w:id="1090782165">
      <w:bodyDiv w:val="1"/>
      <w:marLeft w:val="0"/>
      <w:marRight w:val="0"/>
      <w:marTop w:val="0"/>
      <w:marBottom w:val="0"/>
      <w:divBdr>
        <w:top w:val="none" w:sz="0" w:space="0" w:color="auto"/>
        <w:left w:val="none" w:sz="0" w:space="0" w:color="auto"/>
        <w:bottom w:val="none" w:sz="0" w:space="0" w:color="auto"/>
        <w:right w:val="none" w:sz="0" w:space="0" w:color="auto"/>
      </w:divBdr>
    </w:div>
    <w:div w:id="1104694126">
      <w:bodyDiv w:val="1"/>
      <w:marLeft w:val="0"/>
      <w:marRight w:val="0"/>
      <w:marTop w:val="0"/>
      <w:marBottom w:val="0"/>
      <w:divBdr>
        <w:top w:val="none" w:sz="0" w:space="0" w:color="auto"/>
        <w:left w:val="none" w:sz="0" w:space="0" w:color="auto"/>
        <w:bottom w:val="none" w:sz="0" w:space="0" w:color="auto"/>
        <w:right w:val="none" w:sz="0" w:space="0" w:color="auto"/>
      </w:divBdr>
    </w:div>
    <w:div w:id="1111583214">
      <w:bodyDiv w:val="1"/>
      <w:marLeft w:val="0"/>
      <w:marRight w:val="0"/>
      <w:marTop w:val="0"/>
      <w:marBottom w:val="0"/>
      <w:divBdr>
        <w:top w:val="none" w:sz="0" w:space="0" w:color="auto"/>
        <w:left w:val="none" w:sz="0" w:space="0" w:color="auto"/>
        <w:bottom w:val="none" w:sz="0" w:space="0" w:color="auto"/>
        <w:right w:val="none" w:sz="0" w:space="0" w:color="auto"/>
      </w:divBdr>
    </w:div>
    <w:div w:id="1153253536">
      <w:bodyDiv w:val="1"/>
      <w:marLeft w:val="0"/>
      <w:marRight w:val="0"/>
      <w:marTop w:val="0"/>
      <w:marBottom w:val="0"/>
      <w:divBdr>
        <w:top w:val="none" w:sz="0" w:space="0" w:color="auto"/>
        <w:left w:val="none" w:sz="0" w:space="0" w:color="auto"/>
        <w:bottom w:val="none" w:sz="0" w:space="0" w:color="auto"/>
        <w:right w:val="none" w:sz="0" w:space="0" w:color="auto"/>
      </w:divBdr>
    </w:div>
    <w:div w:id="1164978086">
      <w:bodyDiv w:val="1"/>
      <w:marLeft w:val="0"/>
      <w:marRight w:val="0"/>
      <w:marTop w:val="0"/>
      <w:marBottom w:val="0"/>
      <w:divBdr>
        <w:top w:val="none" w:sz="0" w:space="0" w:color="auto"/>
        <w:left w:val="none" w:sz="0" w:space="0" w:color="auto"/>
        <w:bottom w:val="none" w:sz="0" w:space="0" w:color="auto"/>
        <w:right w:val="none" w:sz="0" w:space="0" w:color="auto"/>
      </w:divBdr>
    </w:div>
    <w:div w:id="1166287709">
      <w:bodyDiv w:val="1"/>
      <w:marLeft w:val="0"/>
      <w:marRight w:val="0"/>
      <w:marTop w:val="0"/>
      <w:marBottom w:val="0"/>
      <w:divBdr>
        <w:top w:val="none" w:sz="0" w:space="0" w:color="auto"/>
        <w:left w:val="none" w:sz="0" w:space="0" w:color="auto"/>
        <w:bottom w:val="none" w:sz="0" w:space="0" w:color="auto"/>
        <w:right w:val="none" w:sz="0" w:space="0" w:color="auto"/>
      </w:divBdr>
    </w:div>
    <w:div w:id="1213690178">
      <w:bodyDiv w:val="1"/>
      <w:marLeft w:val="0"/>
      <w:marRight w:val="0"/>
      <w:marTop w:val="0"/>
      <w:marBottom w:val="0"/>
      <w:divBdr>
        <w:top w:val="none" w:sz="0" w:space="0" w:color="auto"/>
        <w:left w:val="none" w:sz="0" w:space="0" w:color="auto"/>
        <w:bottom w:val="none" w:sz="0" w:space="0" w:color="auto"/>
        <w:right w:val="none" w:sz="0" w:space="0" w:color="auto"/>
      </w:divBdr>
    </w:div>
    <w:div w:id="1238898312">
      <w:bodyDiv w:val="1"/>
      <w:marLeft w:val="0"/>
      <w:marRight w:val="0"/>
      <w:marTop w:val="0"/>
      <w:marBottom w:val="0"/>
      <w:divBdr>
        <w:top w:val="none" w:sz="0" w:space="0" w:color="auto"/>
        <w:left w:val="none" w:sz="0" w:space="0" w:color="auto"/>
        <w:bottom w:val="none" w:sz="0" w:space="0" w:color="auto"/>
        <w:right w:val="none" w:sz="0" w:space="0" w:color="auto"/>
      </w:divBdr>
    </w:div>
    <w:div w:id="1277371904">
      <w:bodyDiv w:val="1"/>
      <w:marLeft w:val="0"/>
      <w:marRight w:val="0"/>
      <w:marTop w:val="0"/>
      <w:marBottom w:val="0"/>
      <w:divBdr>
        <w:top w:val="none" w:sz="0" w:space="0" w:color="auto"/>
        <w:left w:val="none" w:sz="0" w:space="0" w:color="auto"/>
        <w:bottom w:val="none" w:sz="0" w:space="0" w:color="auto"/>
        <w:right w:val="none" w:sz="0" w:space="0" w:color="auto"/>
      </w:divBdr>
    </w:div>
    <w:div w:id="1288395921">
      <w:bodyDiv w:val="1"/>
      <w:marLeft w:val="0"/>
      <w:marRight w:val="0"/>
      <w:marTop w:val="0"/>
      <w:marBottom w:val="0"/>
      <w:divBdr>
        <w:top w:val="none" w:sz="0" w:space="0" w:color="auto"/>
        <w:left w:val="none" w:sz="0" w:space="0" w:color="auto"/>
        <w:bottom w:val="none" w:sz="0" w:space="0" w:color="auto"/>
        <w:right w:val="none" w:sz="0" w:space="0" w:color="auto"/>
      </w:divBdr>
    </w:div>
    <w:div w:id="1302880069">
      <w:bodyDiv w:val="1"/>
      <w:marLeft w:val="0"/>
      <w:marRight w:val="0"/>
      <w:marTop w:val="0"/>
      <w:marBottom w:val="0"/>
      <w:divBdr>
        <w:top w:val="none" w:sz="0" w:space="0" w:color="auto"/>
        <w:left w:val="none" w:sz="0" w:space="0" w:color="auto"/>
        <w:bottom w:val="none" w:sz="0" w:space="0" w:color="auto"/>
        <w:right w:val="none" w:sz="0" w:space="0" w:color="auto"/>
      </w:divBdr>
    </w:div>
    <w:div w:id="1312640053">
      <w:bodyDiv w:val="1"/>
      <w:marLeft w:val="0"/>
      <w:marRight w:val="0"/>
      <w:marTop w:val="0"/>
      <w:marBottom w:val="0"/>
      <w:divBdr>
        <w:top w:val="none" w:sz="0" w:space="0" w:color="auto"/>
        <w:left w:val="none" w:sz="0" w:space="0" w:color="auto"/>
        <w:bottom w:val="none" w:sz="0" w:space="0" w:color="auto"/>
        <w:right w:val="none" w:sz="0" w:space="0" w:color="auto"/>
      </w:divBdr>
    </w:div>
    <w:div w:id="1359086041">
      <w:bodyDiv w:val="1"/>
      <w:marLeft w:val="0"/>
      <w:marRight w:val="0"/>
      <w:marTop w:val="0"/>
      <w:marBottom w:val="0"/>
      <w:divBdr>
        <w:top w:val="none" w:sz="0" w:space="0" w:color="auto"/>
        <w:left w:val="none" w:sz="0" w:space="0" w:color="auto"/>
        <w:bottom w:val="none" w:sz="0" w:space="0" w:color="auto"/>
        <w:right w:val="none" w:sz="0" w:space="0" w:color="auto"/>
      </w:divBdr>
    </w:div>
    <w:div w:id="1378050699">
      <w:bodyDiv w:val="1"/>
      <w:marLeft w:val="0"/>
      <w:marRight w:val="0"/>
      <w:marTop w:val="0"/>
      <w:marBottom w:val="0"/>
      <w:divBdr>
        <w:top w:val="none" w:sz="0" w:space="0" w:color="auto"/>
        <w:left w:val="none" w:sz="0" w:space="0" w:color="auto"/>
        <w:bottom w:val="none" w:sz="0" w:space="0" w:color="auto"/>
        <w:right w:val="none" w:sz="0" w:space="0" w:color="auto"/>
      </w:divBdr>
    </w:div>
    <w:div w:id="1395544070">
      <w:bodyDiv w:val="1"/>
      <w:marLeft w:val="0"/>
      <w:marRight w:val="0"/>
      <w:marTop w:val="0"/>
      <w:marBottom w:val="0"/>
      <w:divBdr>
        <w:top w:val="none" w:sz="0" w:space="0" w:color="auto"/>
        <w:left w:val="none" w:sz="0" w:space="0" w:color="auto"/>
        <w:bottom w:val="none" w:sz="0" w:space="0" w:color="auto"/>
        <w:right w:val="none" w:sz="0" w:space="0" w:color="auto"/>
      </w:divBdr>
    </w:div>
    <w:div w:id="1534343333">
      <w:bodyDiv w:val="1"/>
      <w:marLeft w:val="0"/>
      <w:marRight w:val="0"/>
      <w:marTop w:val="0"/>
      <w:marBottom w:val="0"/>
      <w:divBdr>
        <w:top w:val="none" w:sz="0" w:space="0" w:color="auto"/>
        <w:left w:val="none" w:sz="0" w:space="0" w:color="auto"/>
        <w:bottom w:val="none" w:sz="0" w:space="0" w:color="auto"/>
        <w:right w:val="none" w:sz="0" w:space="0" w:color="auto"/>
      </w:divBdr>
    </w:div>
    <w:div w:id="1539393712">
      <w:bodyDiv w:val="1"/>
      <w:marLeft w:val="0"/>
      <w:marRight w:val="0"/>
      <w:marTop w:val="0"/>
      <w:marBottom w:val="0"/>
      <w:divBdr>
        <w:top w:val="none" w:sz="0" w:space="0" w:color="auto"/>
        <w:left w:val="none" w:sz="0" w:space="0" w:color="auto"/>
        <w:bottom w:val="none" w:sz="0" w:space="0" w:color="auto"/>
        <w:right w:val="none" w:sz="0" w:space="0" w:color="auto"/>
      </w:divBdr>
    </w:div>
    <w:div w:id="1548569140">
      <w:bodyDiv w:val="1"/>
      <w:marLeft w:val="0"/>
      <w:marRight w:val="0"/>
      <w:marTop w:val="0"/>
      <w:marBottom w:val="0"/>
      <w:divBdr>
        <w:top w:val="none" w:sz="0" w:space="0" w:color="auto"/>
        <w:left w:val="none" w:sz="0" w:space="0" w:color="auto"/>
        <w:bottom w:val="none" w:sz="0" w:space="0" w:color="auto"/>
        <w:right w:val="none" w:sz="0" w:space="0" w:color="auto"/>
      </w:divBdr>
    </w:div>
    <w:div w:id="1553274976">
      <w:bodyDiv w:val="1"/>
      <w:marLeft w:val="0"/>
      <w:marRight w:val="0"/>
      <w:marTop w:val="0"/>
      <w:marBottom w:val="0"/>
      <w:divBdr>
        <w:top w:val="none" w:sz="0" w:space="0" w:color="auto"/>
        <w:left w:val="none" w:sz="0" w:space="0" w:color="auto"/>
        <w:bottom w:val="none" w:sz="0" w:space="0" w:color="auto"/>
        <w:right w:val="none" w:sz="0" w:space="0" w:color="auto"/>
      </w:divBdr>
    </w:div>
    <w:div w:id="1568615606">
      <w:bodyDiv w:val="1"/>
      <w:marLeft w:val="0"/>
      <w:marRight w:val="0"/>
      <w:marTop w:val="0"/>
      <w:marBottom w:val="0"/>
      <w:divBdr>
        <w:top w:val="none" w:sz="0" w:space="0" w:color="auto"/>
        <w:left w:val="none" w:sz="0" w:space="0" w:color="auto"/>
        <w:bottom w:val="none" w:sz="0" w:space="0" w:color="auto"/>
        <w:right w:val="none" w:sz="0" w:space="0" w:color="auto"/>
      </w:divBdr>
    </w:div>
    <w:div w:id="1581982907">
      <w:bodyDiv w:val="1"/>
      <w:marLeft w:val="0"/>
      <w:marRight w:val="0"/>
      <w:marTop w:val="0"/>
      <w:marBottom w:val="0"/>
      <w:divBdr>
        <w:top w:val="none" w:sz="0" w:space="0" w:color="auto"/>
        <w:left w:val="none" w:sz="0" w:space="0" w:color="auto"/>
        <w:bottom w:val="none" w:sz="0" w:space="0" w:color="auto"/>
        <w:right w:val="none" w:sz="0" w:space="0" w:color="auto"/>
      </w:divBdr>
    </w:div>
    <w:div w:id="1608392765">
      <w:bodyDiv w:val="1"/>
      <w:marLeft w:val="0"/>
      <w:marRight w:val="0"/>
      <w:marTop w:val="0"/>
      <w:marBottom w:val="0"/>
      <w:divBdr>
        <w:top w:val="none" w:sz="0" w:space="0" w:color="auto"/>
        <w:left w:val="none" w:sz="0" w:space="0" w:color="auto"/>
        <w:bottom w:val="none" w:sz="0" w:space="0" w:color="auto"/>
        <w:right w:val="none" w:sz="0" w:space="0" w:color="auto"/>
      </w:divBdr>
    </w:div>
    <w:div w:id="1612469935">
      <w:bodyDiv w:val="1"/>
      <w:marLeft w:val="0"/>
      <w:marRight w:val="0"/>
      <w:marTop w:val="0"/>
      <w:marBottom w:val="0"/>
      <w:divBdr>
        <w:top w:val="none" w:sz="0" w:space="0" w:color="auto"/>
        <w:left w:val="none" w:sz="0" w:space="0" w:color="auto"/>
        <w:bottom w:val="none" w:sz="0" w:space="0" w:color="auto"/>
        <w:right w:val="none" w:sz="0" w:space="0" w:color="auto"/>
      </w:divBdr>
    </w:div>
    <w:div w:id="1615288502">
      <w:bodyDiv w:val="1"/>
      <w:marLeft w:val="0"/>
      <w:marRight w:val="0"/>
      <w:marTop w:val="0"/>
      <w:marBottom w:val="0"/>
      <w:divBdr>
        <w:top w:val="none" w:sz="0" w:space="0" w:color="auto"/>
        <w:left w:val="none" w:sz="0" w:space="0" w:color="auto"/>
        <w:bottom w:val="none" w:sz="0" w:space="0" w:color="auto"/>
        <w:right w:val="none" w:sz="0" w:space="0" w:color="auto"/>
      </w:divBdr>
    </w:div>
    <w:div w:id="1616715421">
      <w:bodyDiv w:val="1"/>
      <w:marLeft w:val="0"/>
      <w:marRight w:val="0"/>
      <w:marTop w:val="0"/>
      <w:marBottom w:val="0"/>
      <w:divBdr>
        <w:top w:val="none" w:sz="0" w:space="0" w:color="auto"/>
        <w:left w:val="none" w:sz="0" w:space="0" w:color="auto"/>
        <w:bottom w:val="none" w:sz="0" w:space="0" w:color="auto"/>
        <w:right w:val="none" w:sz="0" w:space="0" w:color="auto"/>
      </w:divBdr>
    </w:div>
    <w:div w:id="1651863810">
      <w:bodyDiv w:val="1"/>
      <w:marLeft w:val="0"/>
      <w:marRight w:val="0"/>
      <w:marTop w:val="0"/>
      <w:marBottom w:val="0"/>
      <w:divBdr>
        <w:top w:val="none" w:sz="0" w:space="0" w:color="auto"/>
        <w:left w:val="none" w:sz="0" w:space="0" w:color="auto"/>
        <w:bottom w:val="none" w:sz="0" w:space="0" w:color="auto"/>
        <w:right w:val="none" w:sz="0" w:space="0" w:color="auto"/>
      </w:divBdr>
    </w:div>
    <w:div w:id="1655376884">
      <w:bodyDiv w:val="1"/>
      <w:marLeft w:val="0"/>
      <w:marRight w:val="0"/>
      <w:marTop w:val="0"/>
      <w:marBottom w:val="0"/>
      <w:divBdr>
        <w:top w:val="none" w:sz="0" w:space="0" w:color="auto"/>
        <w:left w:val="none" w:sz="0" w:space="0" w:color="auto"/>
        <w:bottom w:val="none" w:sz="0" w:space="0" w:color="auto"/>
        <w:right w:val="none" w:sz="0" w:space="0" w:color="auto"/>
      </w:divBdr>
    </w:div>
    <w:div w:id="1685474457">
      <w:bodyDiv w:val="1"/>
      <w:marLeft w:val="0"/>
      <w:marRight w:val="0"/>
      <w:marTop w:val="0"/>
      <w:marBottom w:val="0"/>
      <w:divBdr>
        <w:top w:val="none" w:sz="0" w:space="0" w:color="auto"/>
        <w:left w:val="none" w:sz="0" w:space="0" w:color="auto"/>
        <w:bottom w:val="none" w:sz="0" w:space="0" w:color="auto"/>
        <w:right w:val="none" w:sz="0" w:space="0" w:color="auto"/>
      </w:divBdr>
    </w:div>
    <w:div w:id="1712995025">
      <w:bodyDiv w:val="1"/>
      <w:marLeft w:val="0"/>
      <w:marRight w:val="0"/>
      <w:marTop w:val="0"/>
      <w:marBottom w:val="0"/>
      <w:divBdr>
        <w:top w:val="none" w:sz="0" w:space="0" w:color="auto"/>
        <w:left w:val="none" w:sz="0" w:space="0" w:color="auto"/>
        <w:bottom w:val="none" w:sz="0" w:space="0" w:color="auto"/>
        <w:right w:val="none" w:sz="0" w:space="0" w:color="auto"/>
      </w:divBdr>
    </w:div>
    <w:div w:id="1791631257">
      <w:bodyDiv w:val="1"/>
      <w:marLeft w:val="0"/>
      <w:marRight w:val="0"/>
      <w:marTop w:val="0"/>
      <w:marBottom w:val="0"/>
      <w:divBdr>
        <w:top w:val="none" w:sz="0" w:space="0" w:color="auto"/>
        <w:left w:val="none" w:sz="0" w:space="0" w:color="auto"/>
        <w:bottom w:val="none" w:sz="0" w:space="0" w:color="auto"/>
        <w:right w:val="none" w:sz="0" w:space="0" w:color="auto"/>
      </w:divBdr>
    </w:div>
    <w:div w:id="1801652183">
      <w:bodyDiv w:val="1"/>
      <w:marLeft w:val="0"/>
      <w:marRight w:val="0"/>
      <w:marTop w:val="0"/>
      <w:marBottom w:val="0"/>
      <w:divBdr>
        <w:top w:val="none" w:sz="0" w:space="0" w:color="auto"/>
        <w:left w:val="none" w:sz="0" w:space="0" w:color="auto"/>
        <w:bottom w:val="none" w:sz="0" w:space="0" w:color="auto"/>
        <w:right w:val="none" w:sz="0" w:space="0" w:color="auto"/>
      </w:divBdr>
    </w:div>
    <w:div w:id="1807966193">
      <w:bodyDiv w:val="1"/>
      <w:marLeft w:val="0"/>
      <w:marRight w:val="0"/>
      <w:marTop w:val="0"/>
      <w:marBottom w:val="0"/>
      <w:divBdr>
        <w:top w:val="none" w:sz="0" w:space="0" w:color="auto"/>
        <w:left w:val="none" w:sz="0" w:space="0" w:color="auto"/>
        <w:bottom w:val="none" w:sz="0" w:space="0" w:color="auto"/>
        <w:right w:val="none" w:sz="0" w:space="0" w:color="auto"/>
      </w:divBdr>
    </w:div>
    <w:div w:id="1838032972">
      <w:bodyDiv w:val="1"/>
      <w:marLeft w:val="0"/>
      <w:marRight w:val="0"/>
      <w:marTop w:val="0"/>
      <w:marBottom w:val="0"/>
      <w:divBdr>
        <w:top w:val="none" w:sz="0" w:space="0" w:color="auto"/>
        <w:left w:val="none" w:sz="0" w:space="0" w:color="auto"/>
        <w:bottom w:val="none" w:sz="0" w:space="0" w:color="auto"/>
        <w:right w:val="none" w:sz="0" w:space="0" w:color="auto"/>
      </w:divBdr>
    </w:div>
    <w:div w:id="1845507363">
      <w:bodyDiv w:val="1"/>
      <w:marLeft w:val="0"/>
      <w:marRight w:val="0"/>
      <w:marTop w:val="0"/>
      <w:marBottom w:val="0"/>
      <w:divBdr>
        <w:top w:val="none" w:sz="0" w:space="0" w:color="auto"/>
        <w:left w:val="none" w:sz="0" w:space="0" w:color="auto"/>
        <w:bottom w:val="none" w:sz="0" w:space="0" w:color="auto"/>
        <w:right w:val="none" w:sz="0" w:space="0" w:color="auto"/>
      </w:divBdr>
    </w:div>
    <w:div w:id="1881702334">
      <w:bodyDiv w:val="1"/>
      <w:marLeft w:val="0"/>
      <w:marRight w:val="0"/>
      <w:marTop w:val="0"/>
      <w:marBottom w:val="0"/>
      <w:divBdr>
        <w:top w:val="none" w:sz="0" w:space="0" w:color="auto"/>
        <w:left w:val="none" w:sz="0" w:space="0" w:color="auto"/>
        <w:bottom w:val="none" w:sz="0" w:space="0" w:color="auto"/>
        <w:right w:val="none" w:sz="0" w:space="0" w:color="auto"/>
      </w:divBdr>
    </w:div>
    <w:div w:id="1914242242">
      <w:bodyDiv w:val="1"/>
      <w:marLeft w:val="0"/>
      <w:marRight w:val="0"/>
      <w:marTop w:val="0"/>
      <w:marBottom w:val="0"/>
      <w:divBdr>
        <w:top w:val="none" w:sz="0" w:space="0" w:color="auto"/>
        <w:left w:val="none" w:sz="0" w:space="0" w:color="auto"/>
        <w:bottom w:val="none" w:sz="0" w:space="0" w:color="auto"/>
        <w:right w:val="none" w:sz="0" w:space="0" w:color="auto"/>
      </w:divBdr>
    </w:div>
    <w:div w:id="1924535140">
      <w:bodyDiv w:val="1"/>
      <w:marLeft w:val="0"/>
      <w:marRight w:val="0"/>
      <w:marTop w:val="0"/>
      <w:marBottom w:val="0"/>
      <w:divBdr>
        <w:top w:val="none" w:sz="0" w:space="0" w:color="auto"/>
        <w:left w:val="none" w:sz="0" w:space="0" w:color="auto"/>
        <w:bottom w:val="none" w:sz="0" w:space="0" w:color="auto"/>
        <w:right w:val="none" w:sz="0" w:space="0" w:color="auto"/>
      </w:divBdr>
    </w:div>
    <w:div w:id="1971670160">
      <w:bodyDiv w:val="1"/>
      <w:marLeft w:val="0"/>
      <w:marRight w:val="0"/>
      <w:marTop w:val="0"/>
      <w:marBottom w:val="0"/>
      <w:divBdr>
        <w:top w:val="none" w:sz="0" w:space="0" w:color="auto"/>
        <w:left w:val="none" w:sz="0" w:space="0" w:color="auto"/>
        <w:bottom w:val="none" w:sz="0" w:space="0" w:color="auto"/>
        <w:right w:val="none" w:sz="0" w:space="0" w:color="auto"/>
      </w:divBdr>
    </w:div>
    <w:div w:id="1972978224">
      <w:bodyDiv w:val="1"/>
      <w:marLeft w:val="0"/>
      <w:marRight w:val="0"/>
      <w:marTop w:val="0"/>
      <w:marBottom w:val="0"/>
      <w:divBdr>
        <w:top w:val="none" w:sz="0" w:space="0" w:color="auto"/>
        <w:left w:val="none" w:sz="0" w:space="0" w:color="auto"/>
        <w:bottom w:val="none" w:sz="0" w:space="0" w:color="auto"/>
        <w:right w:val="none" w:sz="0" w:space="0" w:color="auto"/>
      </w:divBdr>
      <w:divsChild>
        <w:div w:id="2056007012">
          <w:marLeft w:val="-720"/>
          <w:marRight w:val="0"/>
          <w:marTop w:val="0"/>
          <w:marBottom w:val="0"/>
          <w:divBdr>
            <w:top w:val="none" w:sz="0" w:space="0" w:color="auto"/>
            <w:left w:val="none" w:sz="0" w:space="0" w:color="auto"/>
            <w:bottom w:val="none" w:sz="0" w:space="0" w:color="auto"/>
            <w:right w:val="none" w:sz="0" w:space="0" w:color="auto"/>
          </w:divBdr>
        </w:div>
      </w:divsChild>
    </w:div>
    <w:div w:id="1988239020">
      <w:bodyDiv w:val="1"/>
      <w:marLeft w:val="0"/>
      <w:marRight w:val="0"/>
      <w:marTop w:val="0"/>
      <w:marBottom w:val="0"/>
      <w:divBdr>
        <w:top w:val="none" w:sz="0" w:space="0" w:color="auto"/>
        <w:left w:val="none" w:sz="0" w:space="0" w:color="auto"/>
        <w:bottom w:val="none" w:sz="0" w:space="0" w:color="auto"/>
        <w:right w:val="none" w:sz="0" w:space="0" w:color="auto"/>
      </w:divBdr>
    </w:div>
    <w:div w:id="1997144203">
      <w:bodyDiv w:val="1"/>
      <w:marLeft w:val="0"/>
      <w:marRight w:val="0"/>
      <w:marTop w:val="0"/>
      <w:marBottom w:val="0"/>
      <w:divBdr>
        <w:top w:val="none" w:sz="0" w:space="0" w:color="auto"/>
        <w:left w:val="none" w:sz="0" w:space="0" w:color="auto"/>
        <w:bottom w:val="none" w:sz="0" w:space="0" w:color="auto"/>
        <w:right w:val="none" w:sz="0" w:space="0" w:color="auto"/>
      </w:divBdr>
    </w:div>
    <w:div w:id="2036615730">
      <w:bodyDiv w:val="1"/>
      <w:marLeft w:val="0"/>
      <w:marRight w:val="0"/>
      <w:marTop w:val="0"/>
      <w:marBottom w:val="0"/>
      <w:divBdr>
        <w:top w:val="none" w:sz="0" w:space="0" w:color="auto"/>
        <w:left w:val="none" w:sz="0" w:space="0" w:color="auto"/>
        <w:bottom w:val="none" w:sz="0" w:space="0" w:color="auto"/>
        <w:right w:val="none" w:sz="0" w:space="0" w:color="auto"/>
      </w:divBdr>
    </w:div>
    <w:div w:id="2068607583">
      <w:bodyDiv w:val="1"/>
      <w:marLeft w:val="0"/>
      <w:marRight w:val="0"/>
      <w:marTop w:val="0"/>
      <w:marBottom w:val="0"/>
      <w:divBdr>
        <w:top w:val="none" w:sz="0" w:space="0" w:color="auto"/>
        <w:left w:val="none" w:sz="0" w:space="0" w:color="auto"/>
        <w:bottom w:val="none" w:sz="0" w:space="0" w:color="auto"/>
        <w:right w:val="none" w:sz="0" w:space="0" w:color="auto"/>
      </w:divBdr>
    </w:div>
    <w:div w:id="20963948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jpe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footer" Target="footer4.xml"/><Relationship Id="rId50" Type="http://schemas.openxmlformats.org/officeDocument/2006/relationships/image" Target="media/image39.png"/><Relationship Id="rId55" Type="http://schemas.openxmlformats.org/officeDocument/2006/relationships/glossaryDocument" Target="glossary/document.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jpeg"/><Relationship Id="rId29" Type="http://schemas.openxmlformats.org/officeDocument/2006/relationships/image" Target="media/image19.png"/><Relationship Id="rId11" Type="http://schemas.openxmlformats.org/officeDocument/2006/relationships/footer" Target="footer3.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2.png"/><Relationship Id="rId5" Type="http://schemas.openxmlformats.org/officeDocument/2006/relationships/webSettings" Target="webSettings.xml"/><Relationship Id="rId10" Type="http://schemas.openxmlformats.org/officeDocument/2006/relationships/footer" Target="footer2.xml"/><Relationship Id="rId19" Type="http://schemas.openxmlformats.org/officeDocument/2006/relationships/image" Target="media/image9.jpe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4.jpe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jpe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7.png"/><Relationship Id="rId56" Type="http://schemas.openxmlformats.org/officeDocument/2006/relationships/theme" Target="theme/theme1.xml"/><Relationship Id="rId8" Type="http://schemas.openxmlformats.org/officeDocument/2006/relationships/footer" Target="footer1.xml"/><Relationship Id="rId51" Type="http://schemas.openxmlformats.org/officeDocument/2006/relationships/image" Target="media/image40.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jpe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jpe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8.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yixun\Downloads\UMP%20Thesis%20Template%20v3-Oct%202023.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9600416D3DE4B128F6EF57C117A70D4"/>
        <w:category>
          <w:name w:val="General"/>
          <w:gallery w:val="placeholder"/>
        </w:category>
        <w:types>
          <w:type w:val="bbPlcHdr"/>
        </w:types>
        <w:behaviors>
          <w:behavior w:val="content"/>
        </w:behaviors>
        <w:guid w:val="{DEAA783A-610D-4570-BE7C-5AE16A864147}"/>
      </w:docPartPr>
      <w:docPartBody>
        <w:p w:rsidR="00F22A08" w:rsidRDefault="00E15A2B">
          <w:pPr>
            <w:pStyle w:val="69600416D3DE4B128F6EF57C117A70D4"/>
          </w:pPr>
          <w:r w:rsidRPr="00C74E73">
            <w:rPr>
              <w:rStyle w:val="PlaceholderText"/>
            </w:rPr>
            <w:t>Click here to enter text.</w:t>
          </w:r>
        </w:p>
      </w:docPartBody>
    </w:docPart>
    <w:docPart>
      <w:docPartPr>
        <w:name w:val="8493E7F964D44623BCC0C9681B6C1DD9"/>
        <w:category>
          <w:name w:val="General"/>
          <w:gallery w:val="placeholder"/>
        </w:category>
        <w:types>
          <w:type w:val="bbPlcHdr"/>
        </w:types>
        <w:behaviors>
          <w:behavior w:val="content"/>
        </w:behaviors>
        <w:guid w:val="{5D7DD75E-5E72-4985-A5E8-7176A9E4DB49}"/>
      </w:docPartPr>
      <w:docPartBody>
        <w:p w:rsidR="00F22A08" w:rsidRDefault="00E15A2B">
          <w:pPr>
            <w:pStyle w:val="8493E7F964D44623BCC0C9681B6C1DD9"/>
          </w:pPr>
          <w:r w:rsidRPr="00156051">
            <w:rPr>
              <w:rStyle w:val="PlaceholderText"/>
            </w:rPr>
            <w:t>Click or tap here to enter text.</w:t>
          </w:r>
        </w:p>
      </w:docPartBody>
    </w:docPart>
    <w:docPart>
      <w:docPartPr>
        <w:name w:val="ABF9A669CF4B4B2393BAF49399CD07AF"/>
        <w:category>
          <w:name w:val="General"/>
          <w:gallery w:val="placeholder"/>
        </w:category>
        <w:types>
          <w:type w:val="bbPlcHdr"/>
        </w:types>
        <w:behaviors>
          <w:behavior w:val="content"/>
        </w:behaviors>
        <w:guid w:val="{91806522-290E-4D46-B04B-F0491178C062}"/>
      </w:docPartPr>
      <w:docPartBody>
        <w:p w:rsidR="00F22A08" w:rsidRDefault="00E15A2B">
          <w:pPr>
            <w:pStyle w:val="ABF9A669CF4B4B2393BAF49399CD07AF"/>
          </w:pPr>
          <w:r w:rsidRPr="00156051">
            <w:rPr>
              <w:rStyle w:val="PlaceholderText"/>
            </w:rPr>
            <w:t>Choose an item.</w:t>
          </w:r>
        </w:p>
      </w:docPartBody>
    </w:docPart>
    <w:docPart>
      <w:docPartPr>
        <w:name w:val="D8A216AB125D440DB573B4DDBDFEC693"/>
        <w:category>
          <w:name w:val="General"/>
          <w:gallery w:val="placeholder"/>
        </w:category>
        <w:types>
          <w:type w:val="bbPlcHdr"/>
        </w:types>
        <w:behaviors>
          <w:behavior w:val="content"/>
        </w:behaviors>
        <w:guid w:val="{7B68C09D-A19D-4BB8-8ECB-F60F9372DEA4}"/>
      </w:docPartPr>
      <w:docPartBody>
        <w:p w:rsidR="00F22A08" w:rsidRDefault="00E15A2B">
          <w:pPr>
            <w:pStyle w:val="D8A216AB125D440DB573B4DDBDFEC693"/>
          </w:pPr>
          <w:r w:rsidRPr="002D440C">
            <w:rPr>
              <w:rStyle w:val="PlaceholderText"/>
            </w:rPr>
            <w:t>Click here to enter text.</w:t>
          </w:r>
        </w:p>
      </w:docPartBody>
    </w:docPart>
    <w:docPart>
      <w:docPartPr>
        <w:name w:val="0B8C0BD687A74CD09201ED58158E4B76"/>
        <w:category>
          <w:name w:val="General"/>
          <w:gallery w:val="placeholder"/>
        </w:category>
        <w:types>
          <w:type w:val="bbPlcHdr"/>
        </w:types>
        <w:behaviors>
          <w:behavior w:val="content"/>
        </w:behaviors>
        <w:guid w:val="{4FCEF069-420E-4A1C-8103-22AECA834679}"/>
      </w:docPartPr>
      <w:docPartBody>
        <w:p w:rsidR="00F22A08" w:rsidRDefault="00E15A2B">
          <w:pPr>
            <w:pStyle w:val="0B8C0BD687A74CD09201ED58158E4B76"/>
          </w:pPr>
          <w:r w:rsidRPr="002D440C">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2A08"/>
    <w:rsid w:val="000D1471"/>
    <w:rsid w:val="00194B75"/>
    <w:rsid w:val="001F631B"/>
    <w:rsid w:val="002107F2"/>
    <w:rsid w:val="002B53A6"/>
    <w:rsid w:val="005C4E62"/>
    <w:rsid w:val="005E420C"/>
    <w:rsid w:val="006B2E4E"/>
    <w:rsid w:val="007E6A07"/>
    <w:rsid w:val="008A01A1"/>
    <w:rsid w:val="008F4769"/>
    <w:rsid w:val="009366F8"/>
    <w:rsid w:val="00A477FC"/>
    <w:rsid w:val="00B83FEB"/>
    <w:rsid w:val="00C84FFD"/>
    <w:rsid w:val="00CA614A"/>
    <w:rsid w:val="00CF2B9E"/>
    <w:rsid w:val="00D43578"/>
    <w:rsid w:val="00DB1A94"/>
    <w:rsid w:val="00DC07F4"/>
    <w:rsid w:val="00DF2BE8"/>
    <w:rsid w:val="00E0215D"/>
    <w:rsid w:val="00E15A2B"/>
    <w:rsid w:val="00F22A08"/>
    <w:rsid w:val="00FE61D8"/>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MY"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69600416D3DE4B128F6EF57C117A70D4">
    <w:name w:val="69600416D3DE4B128F6EF57C117A70D4"/>
  </w:style>
  <w:style w:type="paragraph" w:customStyle="1" w:styleId="8493E7F964D44623BCC0C9681B6C1DD9">
    <w:name w:val="8493E7F964D44623BCC0C9681B6C1DD9"/>
  </w:style>
  <w:style w:type="paragraph" w:customStyle="1" w:styleId="ABF9A669CF4B4B2393BAF49399CD07AF">
    <w:name w:val="ABF9A669CF4B4B2393BAF49399CD07AF"/>
  </w:style>
  <w:style w:type="paragraph" w:customStyle="1" w:styleId="D8A216AB125D440DB573B4DDBDFEC693">
    <w:name w:val="D8A216AB125D440DB573B4DDBDFEC693"/>
  </w:style>
  <w:style w:type="paragraph" w:customStyle="1" w:styleId="0B8C0BD687A74CD09201ED58158E4B76">
    <w:name w:val="0B8C0BD687A74CD09201ED58158E4B7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ustom 1">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7BC7885-15E8-46E3-B900-1F40DECA82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UMP Thesis Template v3-Oct 2023.dotx</Template>
  <TotalTime>11756</TotalTime>
  <Pages>102</Pages>
  <Words>11582</Words>
  <Characters>66020</Characters>
  <Application>Microsoft Office Word</Application>
  <DocSecurity>0</DocSecurity>
  <Lines>550</Lines>
  <Paragraphs>154</Paragraphs>
  <ScaleCrop>false</ScaleCrop>
  <HeadingPairs>
    <vt:vector size="2" baseType="variant">
      <vt:variant>
        <vt:lpstr>Title</vt:lpstr>
      </vt:variant>
      <vt:variant>
        <vt:i4>1</vt:i4>
      </vt:variant>
    </vt:vector>
  </HeadingPairs>
  <TitlesOfParts>
    <vt:vector size="1" baseType="lpstr">
      <vt:lpstr>UMP Thesis Template</vt:lpstr>
    </vt:vector>
  </TitlesOfParts>
  <Company>Universiti Malaysia Pahang</Company>
  <LinksUpToDate>false</LinksUpToDate>
  <CharactersWithSpaces>77448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UMP Thesis Template</dc:title>
  <dc:creator>Yi Xun Khew</dc:creator>
  <cp:lastModifiedBy>yixun khew</cp:lastModifiedBy>
  <cp:revision>1101</cp:revision>
  <cp:lastPrinted>2019-02-22T00:30:00Z</cp:lastPrinted>
  <dcterms:created xsi:type="dcterms:W3CDTF">2025-11-21T05:42:00Z</dcterms:created>
  <dcterms:modified xsi:type="dcterms:W3CDTF">2025-12-27T17:33:00Z</dcterms:modified>
  <cp:version>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bd0d2cb2-431a-33a9-8605-4f8d018e8a5d</vt:lpwstr>
  </property>
  <property fmtid="{D5CDD505-2E9C-101B-9397-08002B2CF9AE}" pid="4" name="Mendeley Citation Style_1">
    <vt:lpwstr>http://www.zotero.org/styles/apa</vt:lpwstr>
  </property>
  <property fmtid="{D5CDD505-2E9C-101B-9397-08002B2CF9AE}" pid="5" name="Mendeley Recent Style Id 0_1">
    <vt:lpwstr>http://www.zotero.org/styles/american-political-science-association</vt:lpwstr>
  </property>
  <property fmtid="{D5CDD505-2E9C-101B-9397-08002B2CF9AE}" pid="6" name="Mendeley Recent Style Name 0_1">
    <vt:lpwstr>American Political Science Association</vt:lpwstr>
  </property>
  <property fmtid="{D5CDD505-2E9C-101B-9397-08002B2CF9AE}" pid="7" name="Mendeley Recent Style Id 1_1">
    <vt:lpwstr>http://www.zotero.org/styles/apa</vt:lpwstr>
  </property>
  <property fmtid="{D5CDD505-2E9C-101B-9397-08002B2CF9AE}" pid="8" name="Mendeley Recent Style Name 1_1">
    <vt:lpwstr>American Psychological Association 6th edition</vt:lpwstr>
  </property>
  <property fmtid="{D5CDD505-2E9C-101B-9397-08002B2CF9AE}" pid="9" name="Mendeley Recent Style Id 2_1">
    <vt:lpwstr>http://www.zotero.org/styles/american-sociological-association</vt:lpwstr>
  </property>
  <property fmtid="{D5CDD505-2E9C-101B-9397-08002B2CF9AE}" pid="10" name="Mendeley Recent Style Name 2_1">
    <vt:lpwstr>American Sociological Association</vt:lpwstr>
  </property>
  <property fmtid="{D5CDD505-2E9C-101B-9397-08002B2CF9AE}" pid="11" name="Mendeley Recent Style Id 3_1">
    <vt:lpwstr>http://www.zotero.org/styles/chicago-author-date</vt:lpwstr>
  </property>
  <property fmtid="{D5CDD505-2E9C-101B-9397-08002B2CF9AE}" pid="12" name="Mendeley Recent Style Name 3_1">
    <vt:lpwstr>Chicago Manual of Style 17th edition (author-date)</vt:lpwstr>
  </property>
  <property fmtid="{D5CDD505-2E9C-101B-9397-08002B2CF9AE}" pid="13" name="Mendeley Recent Style Id 4_1">
    <vt:lpwstr>http://www.zotero.org/styles/harvard-cite-them-right</vt:lpwstr>
  </property>
  <property fmtid="{D5CDD505-2E9C-101B-9397-08002B2CF9AE}" pid="14" name="Mendeley Recent Style Name 4_1">
    <vt:lpwstr>Cite Them Right 10th edition - Harvard</vt:lpwstr>
  </property>
  <property fmtid="{D5CDD505-2E9C-101B-9397-08002B2CF9AE}" pid="15" name="Mendeley Recent Style Id 5_1">
    <vt:lpwstr>http://csl.mendeley.com/styles/25600161/Gaya-UKM-2017</vt:lpwstr>
  </property>
  <property fmtid="{D5CDD505-2E9C-101B-9397-08002B2CF9AE}" pid="16" name="Mendeley Recent Style Name 5_1">
    <vt:lpwstr>GayaUKM-2017NT - Noraini Talib</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